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A93A17" w14:textId="77777777" w:rsidR="003218FF" w:rsidRPr="00706D66" w:rsidRDefault="003218FF" w:rsidP="003218FF">
      <w:pPr>
        <w:suppressAutoHyphens/>
        <w:autoSpaceDE w:val="0"/>
        <w:autoSpaceDN w:val="0"/>
        <w:adjustRightInd w:val="0"/>
        <w:jc w:val="center"/>
        <w:rPr>
          <w:sz w:val="28"/>
          <w:szCs w:val="28"/>
          <w:lang w:val="en"/>
        </w:rPr>
      </w:pPr>
      <w:r w:rsidRPr="00706D66">
        <w:rPr>
          <w:bCs/>
          <w:sz w:val="28"/>
          <w:szCs w:val="28"/>
          <w:lang w:val="en"/>
        </w:rPr>
        <w:t xml:space="preserve">TỔNG LIÊN ĐOÀN LAO ĐỘNG VIỆT </w:t>
      </w:r>
      <w:smartTag w:uri="urn:schemas-microsoft-com:office:smarttags" w:element="place">
        <w:smartTag w:uri="urn:schemas-microsoft-com:office:smarttags" w:element="country-region">
          <w:r w:rsidRPr="00706D66">
            <w:rPr>
              <w:bCs/>
              <w:sz w:val="28"/>
              <w:szCs w:val="28"/>
              <w:lang w:val="en"/>
            </w:rPr>
            <w:t>NAM</w:t>
          </w:r>
        </w:smartTag>
      </w:smartTag>
      <w:r w:rsidRPr="00706D66">
        <w:rPr>
          <w:b/>
          <w:bCs/>
          <w:sz w:val="28"/>
          <w:szCs w:val="28"/>
          <w:lang w:val="en"/>
        </w:rPr>
        <w:t xml:space="preserve"> </w:t>
      </w:r>
    </w:p>
    <w:p w14:paraId="002642C6" w14:textId="77777777" w:rsidR="003218FF" w:rsidRPr="00706D66" w:rsidRDefault="003218FF" w:rsidP="003218FF">
      <w:pPr>
        <w:suppressAutoHyphens/>
        <w:autoSpaceDE w:val="0"/>
        <w:autoSpaceDN w:val="0"/>
        <w:adjustRightInd w:val="0"/>
        <w:jc w:val="center"/>
        <w:rPr>
          <w:sz w:val="28"/>
          <w:szCs w:val="28"/>
        </w:rPr>
      </w:pPr>
      <w:r w:rsidRPr="00706D66">
        <w:rPr>
          <w:b/>
          <w:bCs/>
          <w:sz w:val="28"/>
          <w:szCs w:val="28"/>
          <w:lang w:val="en"/>
        </w:rPr>
        <w:t>TR</w:t>
      </w:r>
      <w:r w:rsidRPr="00706D66">
        <w:rPr>
          <w:b/>
          <w:bCs/>
          <w:sz w:val="28"/>
          <w:szCs w:val="28"/>
          <w:lang w:val="vi-VN"/>
        </w:rPr>
        <w:t>ƯỜNG ĐẠI HỌC TÔN ĐỨC THẮNG</w:t>
      </w:r>
      <w:r w:rsidRPr="00706D66">
        <w:rPr>
          <w:sz w:val="28"/>
          <w:szCs w:val="28"/>
          <w:lang w:val="vi-VN"/>
        </w:rPr>
        <w:t xml:space="preserve"> </w:t>
      </w:r>
    </w:p>
    <w:p w14:paraId="56DC652B" w14:textId="77777777" w:rsidR="003218FF" w:rsidRPr="00706D66" w:rsidRDefault="003218FF" w:rsidP="003218FF">
      <w:pPr>
        <w:suppressAutoHyphens/>
        <w:autoSpaceDE w:val="0"/>
        <w:autoSpaceDN w:val="0"/>
        <w:adjustRightInd w:val="0"/>
        <w:jc w:val="center"/>
        <w:rPr>
          <w:sz w:val="28"/>
          <w:szCs w:val="28"/>
          <w:lang w:val="en"/>
        </w:rPr>
      </w:pPr>
      <w:r w:rsidRPr="00706D66">
        <w:rPr>
          <w:b/>
          <w:bCs/>
          <w:sz w:val="28"/>
          <w:szCs w:val="28"/>
          <w:lang w:val="en"/>
        </w:rPr>
        <w:t xml:space="preserve">KHOA CÔNG NGHỆ THÔNG TIN </w:t>
      </w:r>
    </w:p>
    <w:p w14:paraId="60220826" w14:textId="77777777" w:rsidR="003218FF" w:rsidRPr="00706D66" w:rsidRDefault="003218FF" w:rsidP="003218FF">
      <w:pPr>
        <w:suppressAutoHyphens/>
        <w:autoSpaceDE w:val="0"/>
        <w:autoSpaceDN w:val="0"/>
        <w:adjustRightInd w:val="0"/>
        <w:ind w:firstLine="720"/>
        <w:jc w:val="center"/>
        <w:rPr>
          <w:lang w:val="en"/>
        </w:rPr>
      </w:pPr>
    </w:p>
    <w:p w14:paraId="149F86C1" w14:textId="30670FBF" w:rsidR="003218FF" w:rsidRPr="00706D66" w:rsidRDefault="006716EC" w:rsidP="004F1056">
      <w:pPr>
        <w:suppressAutoHyphens/>
        <w:autoSpaceDE w:val="0"/>
        <w:autoSpaceDN w:val="0"/>
        <w:adjustRightInd w:val="0"/>
        <w:ind w:firstLine="720"/>
        <w:jc w:val="center"/>
        <w:rPr>
          <w:b/>
          <w:bCs/>
          <w:sz w:val="28"/>
          <w:szCs w:val="28"/>
          <w:lang w:val="en"/>
        </w:rPr>
      </w:pPr>
      <w:r w:rsidRPr="00706D66">
        <w:rPr>
          <w:noProof/>
          <w:sz w:val="28"/>
          <w:szCs w:val="28"/>
        </w:rPr>
        <w:drawing>
          <wp:anchor distT="0" distB="0" distL="114300" distR="114300" simplePos="0" relativeHeight="251658240" behindDoc="0" locked="0" layoutInCell="1" allowOverlap="1" wp14:anchorId="031F4549" wp14:editId="42282080">
            <wp:simplePos x="0" y="0"/>
            <wp:positionH relativeFrom="column">
              <wp:posOffset>1557655</wp:posOffset>
            </wp:positionH>
            <wp:positionV relativeFrom="paragraph">
              <wp:posOffset>116205</wp:posOffset>
            </wp:positionV>
            <wp:extent cx="2207895" cy="122301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2207895" cy="1223010"/>
                    </a:xfrm>
                    <a:prstGeom prst="rect">
                      <a:avLst/>
                    </a:prstGeom>
                  </pic:spPr>
                </pic:pic>
              </a:graphicData>
            </a:graphic>
          </wp:anchor>
        </w:drawing>
      </w:r>
      <w:r w:rsidR="005D6513">
        <w:rPr>
          <w:b/>
          <w:bCs/>
          <w:sz w:val="28"/>
          <w:szCs w:val="28"/>
          <w:lang w:val="en"/>
        </w:rPr>
        <w:br w:type="textWrapping" w:clear="all"/>
      </w:r>
    </w:p>
    <w:p w14:paraId="4C05EA8D" w14:textId="77777777" w:rsidR="00756C89" w:rsidRDefault="00756C89" w:rsidP="00993D8D">
      <w:pPr>
        <w:suppressAutoHyphens/>
        <w:autoSpaceDE w:val="0"/>
        <w:autoSpaceDN w:val="0"/>
        <w:adjustRightInd w:val="0"/>
        <w:spacing w:line="360" w:lineRule="auto"/>
        <w:rPr>
          <w:b/>
          <w:bCs/>
          <w:sz w:val="48"/>
          <w:szCs w:val="48"/>
          <w:lang w:val="en"/>
        </w:rPr>
      </w:pPr>
    </w:p>
    <w:p w14:paraId="25A64988" w14:textId="54BAF83E" w:rsidR="003218FF" w:rsidRPr="00644381" w:rsidRDefault="00516E77" w:rsidP="00756C89">
      <w:pPr>
        <w:suppressAutoHyphens/>
        <w:autoSpaceDE w:val="0"/>
        <w:autoSpaceDN w:val="0"/>
        <w:adjustRightInd w:val="0"/>
        <w:spacing w:line="360" w:lineRule="auto"/>
        <w:jc w:val="center"/>
        <w:rPr>
          <w:b/>
          <w:bCs/>
          <w:sz w:val="48"/>
          <w:szCs w:val="48"/>
          <w:lang w:val="en"/>
        </w:rPr>
      </w:pPr>
      <w:r w:rsidRPr="00644381">
        <w:rPr>
          <w:b/>
          <w:bCs/>
          <w:sz w:val="48"/>
          <w:szCs w:val="48"/>
          <w:lang w:val="en"/>
        </w:rPr>
        <w:t>ĐỒ ÁN 2</w:t>
      </w:r>
      <w:r w:rsidR="003B51B9" w:rsidRPr="00644381">
        <w:rPr>
          <w:b/>
          <w:bCs/>
          <w:sz w:val="48"/>
          <w:szCs w:val="48"/>
          <w:lang w:val="en"/>
        </w:rPr>
        <w:t xml:space="preserve"> </w:t>
      </w:r>
    </w:p>
    <w:p w14:paraId="775FA27F" w14:textId="77777777" w:rsidR="003218FF" w:rsidRPr="00706D66" w:rsidRDefault="003218FF" w:rsidP="003218FF">
      <w:pPr>
        <w:suppressAutoHyphens/>
        <w:autoSpaceDE w:val="0"/>
        <w:autoSpaceDN w:val="0"/>
        <w:adjustRightInd w:val="0"/>
        <w:spacing w:line="360" w:lineRule="auto"/>
        <w:rPr>
          <w:b/>
          <w:bCs/>
          <w:lang w:val="en"/>
        </w:rPr>
      </w:pPr>
    </w:p>
    <w:p w14:paraId="2AE9D5E7" w14:textId="2C2EE998" w:rsidR="003218FF" w:rsidRPr="00706D66" w:rsidRDefault="00C414A2" w:rsidP="003218FF">
      <w:pPr>
        <w:suppressAutoHyphens/>
        <w:autoSpaceDE w:val="0"/>
        <w:autoSpaceDN w:val="0"/>
        <w:adjustRightInd w:val="0"/>
        <w:spacing w:line="360" w:lineRule="auto"/>
        <w:ind w:firstLine="720"/>
        <w:jc w:val="center"/>
        <w:rPr>
          <w:sz w:val="28"/>
          <w:szCs w:val="28"/>
          <w:lang w:val="en"/>
        </w:rPr>
      </w:pPr>
      <w:r w:rsidRPr="00706D66">
        <w:rPr>
          <w:b/>
          <w:bCs/>
          <w:sz w:val="48"/>
          <w:szCs w:val="48"/>
          <w:lang w:val="en"/>
        </w:rPr>
        <w:t xml:space="preserve">XÂY DỰNG </w:t>
      </w:r>
      <w:r w:rsidR="00021F27">
        <w:rPr>
          <w:b/>
          <w:bCs/>
          <w:sz w:val="48"/>
          <w:szCs w:val="48"/>
          <w:lang w:val="en"/>
        </w:rPr>
        <w:t>HỆ THỐNG TỰ XOAY CAMERA THEO CHUYỂN ĐỘNG CỦA VẬT THỂ</w:t>
      </w:r>
      <w:r w:rsidR="00291721" w:rsidRPr="00706D66">
        <w:rPr>
          <w:sz w:val="28"/>
          <w:szCs w:val="28"/>
          <w:lang w:val="en"/>
        </w:rPr>
        <w:t xml:space="preserve"> </w:t>
      </w:r>
    </w:p>
    <w:p w14:paraId="5C8DD872" w14:textId="77777777" w:rsidR="003218FF" w:rsidRPr="00706D66" w:rsidRDefault="003218FF" w:rsidP="003218FF">
      <w:pPr>
        <w:suppressAutoHyphens/>
        <w:autoSpaceDE w:val="0"/>
        <w:autoSpaceDN w:val="0"/>
        <w:adjustRightInd w:val="0"/>
        <w:spacing w:line="360" w:lineRule="auto"/>
        <w:jc w:val="both"/>
        <w:rPr>
          <w:b/>
          <w:bCs/>
          <w:lang w:val="en"/>
        </w:rPr>
      </w:pPr>
    </w:p>
    <w:p w14:paraId="48B57C02" w14:textId="65EC76BB" w:rsidR="003218FF" w:rsidRPr="00021F27" w:rsidRDefault="003218FF" w:rsidP="003218FF">
      <w:pPr>
        <w:suppressAutoHyphens/>
        <w:autoSpaceDE w:val="0"/>
        <w:autoSpaceDN w:val="0"/>
        <w:adjustRightInd w:val="0"/>
        <w:spacing w:line="360" w:lineRule="auto"/>
        <w:jc w:val="right"/>
        <w:rPr>
          <w:sz w:val="28"/>
          <w:szCs w:val="28"/>
        </w:rPr>
      </w:pPr>
      <w:r w:rsidRPr="00706D66">
        <w:rPr>
          <w:i/>
          <w:sz w:val="28"/>
          <w:szCs w:val="28"/>
          <w:lang w:val="en"/>
        </w:rPr>
        <w:t>Người h</w:t>
      </w:r>
      <w:r w:rsidRPr="00706D66">
        <w:rPr>
          <w:i/>
          <w:sz w:val="28"/>
          <w:szCs w:val="28"/>
          <w:lang w:val="vi-VN"/>
        </w:rPr>
        <w:t>ướng dẫn</w:t>
      </w:r>
      <w:r w:rsidRPr="00706D66">
        <w:rPr>
          <w:sz w:val="28"/>
          <w:szCs w:val="28"/>
          <w:lang w:val="vi-VN"/>
        </w:rPr>
        <w:t xml:space="preserve">: </w:t>
      </w:r>
      <w:r w:rsidRPr="00706D66">
        <w:rPr>
          <w:b/>
          <w:sz w:val="28"/>
          <w:szCs w:val="28"/>
          <w:lang w:val="vi-VN"/>
        </w:rPr>
        <w:t>T</w:t>
      </w:r>
      <w:r w:rsidRPr="00706D66">
        <w:rPr>
          <w:b/>
          <w:sz w:val="28"/>
          <w:szCs w:val="28"/>
        </w:rPr>
        <w:t>S</w:t>
      </w:r>
      <w:r w:rsidR="00AB3D92" w:rsidRPr="00706D66">
        <w:rPr>
          <w:b/>
          <w:sz w:val="28"/>
          <w:szCs w:val="28"/>
          <w:lang w:val="vi-VN"/>
        </w:rPr>
        <w:t xml:space="preserve"> </w:t>
      </w:r>
      <w:r w:rsidR="00021F27">
        <w:rPr>
          <w:b/>
          <w:sz w:val="28"/>
          <w:szCs w:val="28"/>
        </w:rPr>
        <w:t>MAI NGỌC THẮNG</w:t>
      </w:r>
    </w:p>
    <w:p w14:paraId="7A2D2F9F" w14:textId="4BD418B4" w:rsidR="00291721" w:rsidRDefault="003218FF" w:rsidP="00021F27">
      <w:pPr>
        <w:suppressAutoHyphens/>
        <w:autoSpaceDE w:val="0"/>
        <w:autoSpaceDN w:val="0"/>
        <w:adjustRightInd w:val="0"/>
        <w:spacing w:line="360" w:lineRule="auto"/>
        <w:jc w:val="right"/>
        <w:rPr>
          <w:b/>
          <w:sz w:val="28"/>
          <w:szCs w:val="28"/>
        </w:rPr>
      </w:pPr>
      <w:r w:rsidRPr="00706D66">
        <w:rPr>
          <w:i/>
          <w:sz w:val="28"/>
          <w:szCs w:val="28"/>
          <w:lang w:val="vi-VN"/>
        </w:rPr>
        <w:t>Người thực hiện</w:t>
      </w:r>
      <w:r w:rsidRPr="00706D66">
        <w:rPr>
          <w:sz w:val="28"/>
          <w:szCs w:val="28"/>
          <w:lang w:val="vi-VN"/>
        </w:rPr>
        <w:t>:</w:t>
      </w:r>
      <w:r w:rsidR="00021F27">
        <w:rPr>
          <w:b/>
          <w:bCs/>
          <w:sz w:val="28"/>
          <w:szCs w:val="28"/>
          <w:lang w:val="vi-VN"/>
        </w:rPr>
        <w:t xml:space="preserve"> </w:t>
      </w:r>
      <w:r w:rsidR="00AB3D92" w:rsidRPr="00706D66">
        <w:rPr>
          <w:b/>
          <w:sz w:val="28"/>
          <w:szCs w:val="28"/>
          <w:lang w:val="vi-VN"/>
        </w:rPr>
        <w:t>VĂN HỒNG QUÂN -  51303138</w:t>
      </w:r>
    </w:p>
    <w:p w14:paraId="22C47ECB" w14:textId="6740FD92" w:rsidR="00021F27" w:rsidRPr="00021F27" w:rsidRDefault="00021F27" w:rsidP="00021F27">
      <w:pPr>
        <w:suppressAutoHyphens/>
        <w:autoSpaceDE w:val="0"/>
        <w:autoSpaceDN w:val="0"/>
        <w:adjustRightInd w:val="0"/>
        <w:spacing w:line="360" w:lineRule="auto"/>
        <w:jc w:val="right"/>
        <w:rPr>
          <w:b/>
          <w:bCs/>
          <w:sz w:val="28"/>
          <w:szCs w:val="28"/>
        </w:rPr>
      </w:pPr>
      <w:r>
        <w:rPr>
          <w:b/>
          <w:sz w:val="28"/>
          <w:szCs w:val="28"/>
        </w:rPr>
        <w:t>TRẦN LÊ NHẬT LINH - 51303090</w:t>
      </w:r>
    </w:p>
    <w:p w14:paraId="3288D030" w14:textId="77777777" w:rsidR="003218FF" w:rsidRPr="00706D66" w:rsidRDefault="003218FF" w:rsidP="003218FF">
      <w:pPr>
        <w:suppressAutoHyphens/>
        <w:autoSpaceDE w:val="0"/>
        <w:autoSpaceDN w:val="0"/>
        <w:adjustRightInd w:val="0"/>
        <w:spacing w:line="360" w:lineRule="auto"/>
        <w:jc w:val="right"/>
        <w:rPr>
          <w:sz w:val="28"/>
          <w:szCs w:val="28"/>
          <w:lang w:val="vi-VN"/>
        </w:rPr>
      </w:pPr>
      <w:r w:rsidRPr="00706D66">
        <w:rPr>
          <w:sz w:val="28"/>
          <w:szCs w:val="28"/>
          <w:lang w:val="vi-VN"/>
        </w:rPr>
        <w:t xml:space="preserve">Lớp       </w:t>
      </w:r>
      <w:r w:rsidR="00AB3D92" w:rsidRPr="00706D66">
        <w:rPr>
          <w:b/>
          <w:bCs/>
          <w:sz w:val="28"/>
          <w:szCs w:val="28"/>
          <w:lang w:val="vi-VN"/>
        </w:rPr>
        <w:t>:    13050302</w:t>
      </w:r>
    </w:p>
    <w:p w14:paraId="2549C969" w14:textId="1AC083FC" w:rsidR="00756C89" w:rsidRDefault="003218FF" w:rsidP="00756C89">
      <w:pPr>
        <w:suppressAutoHyphens/>
        <w:autoSpaceDE w:val="0"/>
        <w:autoSpaceDN w:val="0"/>
        <w:adjustRightInd w:val="0"/>
        <w:spacing w:line="360" w:lineRule="auto"/>
        <w:jc w:val="right"/>
        <w:rPr>
          <w:b/>
          <w:bCs/>
          <w:sz w:val="28"/>
          <w:szCs w:val="28"/>
        </w:rPr>
      </w:pPr>
      <w:r w:rsidRPr="00706D66">
        <w:rPr>
          <w:sz w:val="28"/>
          <w:szCs w:val="28"/>
          <w:lang w:val="vi-VN"/>
        </w:rPr>
        <w:t xml:space="preserve">Khoá    </w:t>
      </w:r>
      <w:r w:rsidRPr="00706D66">
        <w:rPr>
          <w:b/>
          <w:bCs/>
          <w:sz w:val="28"/>
          <w:szCs w:val="28"/>
          <w:lang w:val="vi-VN"/>
        </w:rPr>
        <w:t xml:space="preserve"> :  </w:t>
      </w:r>
      <w:r w:rsidR="00E4160C" w:rsidRPr="00706D66">
        <w:rPr>
          <w:b/>
          <w:bCs/>
          <w:sz w:val="28"/>
          <w:szCs w:val="28"/>
          <w:lang w:val="vi-VN"/>
        </w:rPr>
        <w:t>ĐH-</w:t>
      </w:r>
      <w:r w:rsidRPr="00706D66">
        <w:rPr>
          <w:b/>
          <w:bCs/>
          <w:sz w:val="28"/>
          <w:szCs w:val="28"/>
          <w:lang w:val="vi-VN"/>
        </w:rPr>
        <w:t>17</w:t>
      </w:r>
    </w:p>
    <w:p w14:paraId="45511D22" w14:textId="77777777" w:rsidR="000A7CC6" w:rsidRPr="000A7CC6" w:rsidRDefault="000A7CC6" w:rsidP="00756C89">
      <w:pPr>
        <w:suppressAutoHyphens/>
        <w:autoSpaceDE w:val="0"/>
        <w:autoSpaceDN w:val="0"/>
        <w:adjustRightInd w:val="0"/>
        <w:spacing w:line="360" w:lineRule="auto"/>
        <w:jc w:val="right"/>
        <w:rPr>
          <w:b/>
          <w:bCs/>
          <w:sz w:val="28"/>
          <w:szCs w:val="28"/>
        </w:rPr>
      </w:pPr>
    </w:p>
    <w:p w14:paraId="3C86E2AD" w14:textId="7F1B4336" w:rsidR="00B118C8" w:rsidRPr="00706D66" w:rsidRDefault="003218FF" w:rsidP="00E4160C">
      <w:pPr>
        <w:suppressAutoHyphens/>
        <w:autoSpaceDE w:val="0"/>
        <w:autoSpaceDN w:val="0"/>
        <w:adjustRightInd w:val="0"/>
        <w:spacing w:line="360" w:lineRule="auto"/>
        <w:jc w:val="center"/>
        <w:rPr>
          <w:sz w:val="28"/>
          <w:szCs w:val="28"/>
          <w:lang w:val="vi-VN"/>
        </w:rPr>
        <w:sectPr w:rsidR="00B118C8" w:rsidRPr="00706D66" w:rsidSect="005D5C20">
          <w:headerReference w:type="default" r:id="rId10"/>
          <w:pgSz w:w="12240" w:h="15840"/>
          <w:pgMar w:top="1985" w:right="1134" w:bottom="1701" w:left="1985" w:header="720" w:footer="720" w:gutter="0"/>
          <w:cols w:space="720"/>
          <w:docGrid w:linePitch="360"/>
        </w:sectPr>
      </w:pPr>
      <w:r w:rsidRPr="00706D66">
        <w:rPr>
          <w:b/>
          <w:bCs/>
          <w:iCs/>
          <w:sz w:val="28"/>
          <w:szCs w:val="28"/>
          <w:lang w:val="vi-VN"/>
        </w:rPr>
        <w:t>THÀNH PHỐ HỒ CHÍ MINH, NĂM 201</w:t>
      </w:r>
      <w:r w:rsidR="002151B6" w:rsidRPr="00706D66">
        <w:rPr>
          <w:b/>
          <w:bCs/>
          <w:iCs/>
          <w:sz w:val="28"/>
          <w:szCs w:val="28"/>
          <w:lang w:val="vi-VN"/>
        </w:rPr>
        <w:t>6</w:t>
      </w:r>
    </w:p>
    <w:p w14:paraId="1DB2CF61" w14:textId="77777777" w:rsidR="00E034B7" w:rsidRPr="00706D66" w:rsidRDefault="00E034B7" w:rsidP="00E034B7">
      <w:pPr>
        <w:suppressAutoHyphens/>
        <w:autoSpaceDE w:val="0"/>
        <w:autoSpaceDN w:val="0"/>
        <w:adjustRightInd w:val="0"/>
        <w:jc w:val="center"/>
        <w:rPr>
          <w:sz w:val="28"/>
          <w:szCs w:val="28"/>
          <w:lang w:val="vi-VN"/>
        </w:rPr>
      </w:pPr>
      <w:r w:rsidRPr="00706D66">
        <w:rPr>
          <w:bCs/>
          <w:sz w:val="28"/>
          <w:szCs w:val="28"/>
          <w:lang w:val="vi-VN"/>
        </w:rPr>
        <w:lastRenderedPageBreak/>
        <w:t>TỔNG LIÊN ĐOÀN LAO ĐỘNG VIỆT NAM</w:t>
      </w:r>
      <w:r w:rsidRPr="00706D66">
        <w:rPr>
          <w:b/>
          <w:bCs/>
          <w:sz w:val="28"/>
          <w:szCs w:val="28"/>
          <w:lang w:val="vi-VN"/>
        </w:rPr>
        <w:t xml:space="preserve"> </w:t>
      </w:r>
    </w:p>
    <w:p w14:paraId="6FCA8F7B" w14:textId="77777777" w:rsidR="00E034B7" w:rsidRPr="00706D66" w:rsidRDefault="00E034B7" w:rsidP="00E034B7">
      <w:pPr>
        <w:suppressAutoHyphens/>
        <w:autoSpaceDE w:val="0"/>
        <w:autoSpaceDN w:val="0"/>
        <w:adjustRightInd w:val="0"/>
        <w:jc w:val="center"/>
        <w:rPr>
          <w:sz w:val="28"/>
          <w:szCs w:val="28"/>
          <w:lang w:val="vi-VN"/>
        </w:rPr>
      </w:pPr>
      <w:r w:rsidRPr="00706D66">
        <w:rPr>
          <w:b/>
          <w:bCs/>
          <w:sz w:val="28"/>
          <w:szCs w:val="28"/>
          <w:lang w:val="vi-VN"/>
        </w:rPr>
        <w:t>TRƯỜNG ĐẠI HỌC TÔN ĐỨC THẮNG</w:t>
      </w:r>
      <w:r w:rsidRPr="00706D66">
        <w:rPr>
          <w:sz w:val="28"/>
          <w:szCs w:val="28"/>
          <w:lang w:val="vi-VN"/>
        </w:rPr>
        <w:t xml:space="preserve"> </w:t>
      </w:r>
    </w:p>
    <w:p w14:paraId="48EF5A51" w14:textId="77777777" w:rsidR="00E034B7" w:rsidRPr="00706D66" w:rsidRDefault="00E034B7" w:rsidP="00E034B7">
      <w:pPr>
        <w:suppressAutoHyphens/>
        <w:autoSpaceDE w:val="0"/>
        <w:autoSpaceDN w:val="0"/>
        <w:adjustRightInd w:val="0"/>
        <w:jc w:val="center"/>
        <w:rPr>
          <w:sz w:val="28"/>
          <w:szCs w:val="28"/>
          <w:lang w:val="en"/>
        </w:rPr>
      </w:pPr>
      <w:r w:rsidRPr="00706D66">
        <w:rPr>
          <w:b/>
          <w:bCs/>
          <w:sz w:val="28"/>
          <w:szCs w:val="28"/>
          <w:lang w:val="en"/>
        </w:rPr>
        <w:t xml:space="preserve">KHOA CÔNG NGHỆ THÔNG TIN </w:t>
      </w:r>
    </w:p>
    <w:p w14:paraId="2168C05A" w14:textId="77777777" w:rsidR="00E034B7" w:rsidRPr="00706D66" w:rsidRDefault="00E034B7" w:rsidP="00E034B7">
      <w:pPr>
        <w:suppressAutoHyphens/>
        <w:autoSpaceDE w:val="0"/>
        <w:autoSpaceDN w:val="0"/>
        <w:adjustRightInd w:val="0"/>
        <w:ind w:firstLine="720"/>
        <w:jc w:val="center"/>
        <w:rPr>
          <w:lang w:val="en"/>
        </w:rPr>
      </w:pPr>
    </w:p>
    <w:p w14:paraId="4AA7F7E3" w14:textId="62BF16BA" w:rsidR="00E034B7" w:rsidRPr="00706D66" w:rsidRDefault="002739E7" w:rsidP="00123AEE">
      <w:pPr>
        <w:jc w:val="center"/>
        <w:rPr>
          <w:b/>
          <w:bCs/>
          <w:lang w:val="en"/>
        </w:rPr>
      </w:pPr>
      <w:r w:rsidRPr="00123AEE">
        <w:drawing>
          <wp:inline distT="0" distB="0" distL="0" distR="0" wp14:anchorId="57D7D2AF" wp14:editId="400515D5">
            <wp:extent cx="2208363" cy="122309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2208363" cy="1223094"/>
                    </a:xfrm>
                    <a:prstGeom prst="rect">
                      <a:avLst/>
                    </a:prstGeom>
                  </pic:spPr>
                </pic:pic>
              </a:graphicData>
            </a:graphic>
          </wp:inline>
        </w:drawing>
      </w:r>
      <w:bookmarkStart w:id="0" w:name="_GoBack"/>
      <w:bookmarkEnd w:id="0"/>
    </w:p>
    <w:p w14:paraId="28DDAC56" w14:textId="77777777" w:rsidR="00E034B7" w:rsidRPr="00706D66" w:rsidRDefault="00E034B7" w:rsidP="00E034B7">
      <w:pPr>
        <w:suppressAutoHyphens/>
        <w:autoSpaceDE w:val="0"/>
        <w:autoSpaceDN w:val="0"/>
        <w:adjustRightInd w:val="0"/>
        <w:ind w:firstLine="720"/>
        <w:rPr>
          <w:b/>
          <w:bCs/>
          <w:sz w:val="28"/>
          <w:szCs w:val="28"/>
          <w:lang w:val="en"/>
        </w:rPr>
      </w:pPr>
    </w:p>
    <w:p w14:paraId="124DC186" w14:textId="77777777" w:rsidR="00756C89" w:rsidRDefault="00756C89" w:rsidP="00E034B7">
      <w:pPr>
        <w:suppressAutoHyphens/>
        <w:autoSpaceDE w:val="0"/>
        <w:autoSpaceDN w:val="0"/>
        <w:adjustRightInd w:val="0"/>
        <w:spacing w:line="360" w:lineRule="auto"/>
        <w:jc w:val="center"/>
        <w:rPr>
          <w:b/>
          <w:bCs/>
          <w:sz w:val="48"/>
          <w:szCs w:val="48"/>
          <w:lang w:val="en"/>
        </w:rPr>
      </w:pPr>
    </w:p>
    <w:p w14:paraId="570F9158" w14:textId="2181FA2F" w:rsidR="00E034B7" w:rsidRPr="00756C89" w:rsidRDefault="00EE011B" w:rsidP="00756C89">
      <w:pPr>
        <w:suppressAutoHyphens/>
        <w:autoSpaceDE w:val="0"/>
        <w:autoSpaceDN w:val="0"/>
        <w:adjustRightInd w:val="0"/>
        <w:spacing w:line="360" w:lineRule="auto"/>
        <w:jc w:val="center"/>
        <w:rPr>
          <w:b/>
          <w:bCs/>
          <w:sz w:val="48"/>
          <w:szCs w:val="48"/>
          <w:lang w:val="en"/>
        </w:rPr>
      </w:pPr>
      <w:r>
        <w:rPr>
          <w:b/>
          <w:bCs/>
          <w:sz w:val="48"/>
          <w:szCs w:val="48"/>
          <w:lang w:val="en"/>
        </w:rPr>
        <w:t>ĐỒ ÁN 2</w:t>
      </w:r>
    </w:p>
    <w:p w14:paraId="0B47BDA1" w14:textId="77777777" w:rsidR="00E034B7" w:rsidRPr="00706D66" w:rsidRDefault="00E034B7" w:rsidP="00E034B7">
      <w:pPr>
        <w:suppressAutoHyphens/>
        <w:autoSpaceDE w:val="0"/>
        <w:autoSpaceDN w:val="0"/>
        <w:adjustRightInd w:val="0"/>
        <w:spacing w:line="360" w:lineRule="auto"/>
        <w:rPr>
          <w:b/>
          <w:bCs/>
          <w:lang w:val="en"/>
        </w:rPr>
      </w:pPr>
    </w:p>
    <w:p w14:paraId="7686C89F" w14:textId="77777777" w:rsidR="00021F27" w:rsidRPr="00706D66" w:rsidRDefault="00021F27" w:rsidP="00021F27">
      <w:pPr>
        <w:suppressAutoHyphens/>
        <w:autoSpaceDE w:val="0"/>
        <w:autoSpaceDN w:val="0"/>
        <w:adjustRightInd w:val="0"/>
        <w:spacing w:line="360" w:lineRule="auto"/>
        <w:ind w:firstLine="720"/>
        <w:jc w:val="center"/>
        <w:rPr>
          <w:sz w:val="28"/>
          <w:szCs w:val="28"/>
          <w:lang w:val="en"/>
        </w:rPr>
      </w:pPr>
      <w:r w:rsidRPr="00706D66">
        <w:rPr>
          <w:b/>
          <w:bCs/>
          <w:sz w:val="48"/>
          <w:szCs w:val="48"/>
          <w:lang w:val="en"/>
        </w:rPr>
        <w:t xml:space="preserve">XÂY DỰNG </w:t>
      </w:r>
      <w:r>
        <w:rPr>
          <w:b/>
          <w:bCs/>
          <w:sz w:val="48"/>
          <w:szCs w:val="48"/>
          <w:lang w:val="en"/>
        </w:rPr>
        <w:t>HỆ THỐNG TỰ XOAY CAMERA THEO CHUYỂN ĐỘNG CỦA VẬT THỂ</w:t>
      </w:r>
      <w:r w:rsidRPr="00706D66">
        <w:rPr>
          <w:sz w:val="28"/>
          <w:szCs w:val="28"/>
          <w:lang w:val="en"/>
        </w:rPr>
        <w:t xml:space="preserve"> </w:t>
      </w:r>
    </w:p>
    <w:p w14:paraId="38476084" w14:textId="77777777" w:rsidR="00E034B7" w:rsidRPr="00706D66" w:rsidRDefault="00E034B7" w:rsidP="00E034B7">
      <w:pPr>
        <w:suppressAutoHyphens/>
        <w:autoSpaceDE w:val="0"/>
        <w:autoSpaceDN w:val="0"/>
        <w:adjustRightInd w:val="0"/>
        <w:spacing w:line="360" w:lineRule="auto"/>
        <w:jc w:val="both"/>
        <w:rPr>
          <w:b/>
          <w:bCs/>
          <w:lang w:val="en"/>
        </w:rPr>
      </w:pPr>
    </w:p>
    <w:p w14:paraId="64B26A4B" w14:textId="77777777" w:rsidR="00021F27" w:rsidRPr="00021F27" w:rsidRDefault="00021F27" w:rsidP="00021F27">
      <w:pPr>
        <w:suppressAutoHyphens/>
        <w:autoSpaceDE w:val="0"/>
        <w:autoSpaceDN w:val="0"/>
        <w:adjustRightInd w:val="0"/>
        <w:spacing w:line="360" w:lineRule="auto"/>
        <w:jc w:val="right"/>
        <w:rPr>
          <w:sz w:val="28"/>
          <w:szCs w:val="28"/>
        </w:rPr>
      </w:pPr>
      <w:r w:rsidRPr="00706D66">
        <w:rPr>
          <w:i/>
          <w:sz w:val="28"/>
          <w:szCs w:val="28"/>
          <w:lang w:val="en"/>
        </w:rPr>
        <w:t>Người h</w:t>
      </w:r>
      <w:r w:rsidRPr="00706D66">
        <w:rPr>
          <w:i/>
          <w:sz w:val="28"/>
          <w:szCs w:val="28"/>
          <w:lang w:val="vi-VN"/>
        </w:rPr>
        <w:t>ướng dẫn</w:t>
      </w:r>
      <w:r w:rsidRPr="00706D66">
        <w:rPr>
          <w:sz w:val="28"/>
          <w:szCs w:val="28"/>
          <w:lang w:val="vi-VN"/>
        </w:rPr>
        <w:t xml:space="preserve">: </w:t>
      </w:r>
      <w:r w:rsidRPr="00706D66">
        <w:rPr>
          <w:b/>
          <w:sz w:val="28"/>
          <w:szCs w:val="28"/>
          <w:lang w:val="vi-VN"/>
        </w:rPr>
        <w:t>T</w:t>
      </w:r>
      <w:r w:rsidRPr="00706D66">
        <w:rPr>
          <w:b/>
          <w:sz w:val="28"/>
          <w:szCs w:val="28"/>
        </w:rPr>
        <w:t>S</w:t>
      </w:r>
      <w:r w:rsidRPr="00706D66">
        <w:rPr>
          <w:b/>
          <w:sz w:val="28"/>
          <w:szCs w:val="28"/>
          <w:lang w:val="vi-VN"/>
        </w:rPr>
        <w:t xml:space="preserve"> </w:t>
      </w:r>
      <w:r>
        <w:rPr>
          <w:b/>
          <w:sz w:val="28"/>
          <w:szCs w:val="28"/>
        </w:rPr>
        <w:t>MAI NGỌC THẮNG</w:t>
      </w:r>
    </w:p>
    <w:p w14:paraId="2BA498F0" w14:textId="77777777" w:rsidR="00021F27" w:rsidRDefault="00021F27" w:rsidP="00021F27">
      <w:pPr>
        <w:suppressAutoHyphens/>
        <w:autoSpaceDE w:val="0"/>
        <w:autoSpaceDN w:val="0"/>
        <w:adjustRightInd w:val="0"/>
        <w:spacing w:line="360" w:lineRule="auto"/>
        <w:jc w:val="right"/>
        <w:rPr>
          <w:b/>
          <w:sz w:val="28"/>
          <w:szCs w:val="28"/>
        </w:rPr>
      </w:pPr>
      <w:r w:rsidRPr="00706D66">
        <w:rPr>
          <w:i/>
          <w:sz w:val="28"/>
          <w:szCs w:val="28"/>
          <w:lang w:val="vi-VN"/>
        </w:rPr>
        <w:t>Người thực hiện</w:t>
      </w:r>
      <w:r w:rsidRPr="00706D66">
        <w:rPr>
          <w:sz w:val="28"/>
          <w:szCs w:val="28"/>
          <w:lang w:val="vi-VN"/>
        </w:rPr>
        <w:t>:</w:t>
      </w:r>
      <w:r>
        <w:rPr>
          <w:b/>
          <w:bCs/>
          <w:sz w:val="28"/>
          <w:szCs w:val="28"/>
          <w:lang w:val="vi-VN"/>
        </w:rPr>
        <w:t xml:space="preserve"> </w:t>
      </w:r>
      <w:r w:rsidRPr="00706D66">
        <w:rPr>
          <w:b/>
          <w:sz w:val="28"/>
          <w:szCs w:val="28"/>
          <w:lang w:val="vi-VN"/>
        </w:rPr>
        <w:t>VĂN HỒNG QUÂN -  51303138</w:t>
      </w:r>
    </w:p>
    <w:p w14:paraId="648BF2EC" w14:textId="77777777" w:rsidR="00021F27" w:rsidRPr="00021F27" w:rsidRDefault="00021F27" w:rsidP="00021F27">
      <w:pPr>
        <w:suppressAutoHyphens/>
        <w:autoSpaceDE w:val="0"/>
        <w:autoSpaceDN w:val="0"/>
        <w:adjustRightInd w:val="0"/>
        <w:spacing w:line="360" w:lineRule="auto"/>
        <w:jc w:val="right"/>
        <w:rPr>
          <w:b/>
          <w:bCs/>
          <w:sz w:val="28"/>
          <w:szCs w:val="28"/>
        </w:rPr>
      </w:pPr>
      <w:r>
        <w:rPr>
          <w:b/>
          <w:sz w:val="28"/>
          <w:szCs w:val="28"/>
        </w:rPr>
        <w:t>TRẦN LÊ NHẬT LINH - 51303090</w:t>
      </w:r>
    </w:p>
    <w:p w14:paraId="02BC664D" w14:textId="77777777" w:rsidR="00883DBF" w:rsidRPr="00706D66" w:rsidRDefault="00883DBF" w:rsidP="00883DBF">
      <w:pPr>
        <w:suppressAutoHyphens/>
        <w:autoSpaceDE w:val="0"/>
        <w:autoSpaceDN w:val="0"/>
        <w:adjustRightInd w:val="0"/>
        <w:spacing w:line="360" w:lineRule="auto"/>
        <w:jc w:val="right"/>
        <w:rPr>
          <w:sz w:val="28"/>
          <w:szCs w:val="28"/>
          <w:lang w:val="vi-VN"/>
        </w:rPr>
      </w:pPr>
      <w:r w:rsidRPr="00706D66">
        <w:rPr>
          <w:sz w:val="28"/>
          <w:szCs w:val="28"/>
          <w:lang w:val="vi-VN"/>
        </w:rPr>
        <w:t xml:space="preserve">Lớp       </w:t>
      </w:r>
      <w:r w:rsidRPr="00706D66">
        <w:rPr>
          <w:b/>
          <w:bCs/>
          <w:sz w:val="28"/>
          <w:szCs w:val="28"/>
          <w:lang w:val="vi-VN"/>
        </w:rPr>
        <w:t>:    13050302</w:t>
      </w:r>
    </w:p>
    <w:p w14:paraId="10AD5425" w14:textId="0CAF66F3" w:rsidR="00E034B7" w:rsidRPr="00AA09E0" w:rsidRDefault="00E034B7" w:rsidP="00883DBF">
      <w:pPr>
        <w:suppressAutoHyphens/>
        <w:autoSpaceDE w:val="0"/>
        <w:autoSpaceDN w:val="0"/>
        <w:adjustRightInd w:val="0"/>
        <w:spacing w:line="360" w:lineRule="auto"/>
        <w:jc w:val="right"/>
        <w:rPr>
          <w:sz w:val="28"/>
          <w:szCs w:val="28"/>
        </w:rPr>
      </w:pPr>
      <w:r w:rsidRPr="00706D66">
        <w:rPr>
          <w:sz w:val="28"/>
          <w:szCs w:val="28"/>
          <w:lang w:val="vi-VN"/>
        </w:rPr>
        <w:t xml:space="preserve">Khoá    </w:t>
      </w:r>
      <w:r w:rsidRPr="00706D66">
        <w:rPr>
          <w:b/>
          <w:bCs/>
          <w:sz w:val="28"/>
          <w:szCs w:val="28"/>
          <w:lang w:val="vi-VN"/>
        </w:rPr>
        <w:t xml:space="preserve"> :    </w:t>
      </w:r>
      <w:r w:rsidR="007378B6" w:rsidRPr="00706D66">
        <w:rPr>
          <w:b/>
          <w:bCs/>
          <w:sz w:val="28"/>
          <w:szCs w:val="28"/>
          <w:lang w:val="vi-VN"/>
        </w:rPr>
        <w:t>ĐH-</w:t>
      </w:r>
      <w:r w:rsidRPr="00706D66">
        <w:rPr>
          <w:b/>
          <w:bCs/>
          <w:sz w:val="28"/>
          <w:szCs w:val="28"/>
          <w:lang w:val="vi-VN"/>
        </w:rPr>
        <w:t>17</w:t>
      </w:r>
    </w:p>
    <w:p w14:paraId="13BC697B" w14:textId="77777777" w:rsidR="00C313ED" w:rsidRDefault="00C313ED" w:rsidP="00E034B7">
      <w:pPr>
        <w:suppressAutoHyphens/>
        <w:autoSpaceDE w:val="0"/>
        <w:autoSpaceDN w:val="0"/>
        <w:adjustRightInd w:val="0"/>
        <w:jc w:val="center"/>
        <w:rPr>
          <w:b/>
          <w:bCs/>
        </w:rPr>
      </w:pPr>
    </w:p>
    <w:p w14:paraId="75E4F3EA" w14:textId="77777777" w:rsidR="00124401" w:rsidRPr="00C313ED" w:rsidRDefault="00124401" w:rsidP="00E034B7">
      <w:pPr>
        <w:suppressAutoHyphens/>
        <w:autoSpaceDE w:val="0"/>
        <w:autoSpaceDN w:val="0"/>
        <w:adjustRightInd w:val="0"/>
        <w:jc w:val="center"/>
        <w:rPr>
          <w:b/>
          <w:bCs/>
        </w:rPr>
      </w:pPr>
    </w:p>
    <w:p w14:paraId="604DC37C" w14:textId="7BF779B8" w:rsidR="00E034B7" w:rsidRPr="00706D66" w:rsidRDefault="00E034B7" w:rsidP="00E034B7">
      <w:pPr>
        <w:suppressAutoHyphens/>
        <w:autoSpaceDE w:val="0"/>
        <w:autoSpaceDN w:val="0"/>
        <w:adjustRightInd w:val="0"/>
        <w:jc w:val="center"/>
        <w:rPr>
          <w:b/>
          <w:bCs/>
          <w:iCs/>
          <w:sz w:val="28"/>
          <w:szCs w:val="28"/>
          <w:lang w:val="vi-VN"/>
        </w:rPr>
        <w:sectPr w:rsidR="00E034B7" w:rsidRPr="00706D66" w:rsidSect="005D5C20">
          <w:headerReference w:type="default" r:id="rId11"/>
          <w:pgSz w:w="12240" w:h="15840"/>
          <w:pgMar w:top="1985" w:right="1134" w:bottom="1701" w:left="1985" w:header="720" w:footer="720" w:gutter="0"/>
          <w:cols w:space="720"/>
          <w:docGrid w:linePitch="360"/>
        </w:sectPr>
      </w:pPr>
      <w:r w:rsidRPr="00706D66">
        <w:rPr>
          <w:b/>
          <w:bCs/>
          <w:iCs/>
          <w:sz w:val="28"/>
          <w:szCs w:val="28"/>
          <w:lang w:val="vi-VN"/>
        </w:rPr>
        <w:t>THÀNH PHỐ HỒ CHÍ MINH, NĂM 201</w:t>
      </w:r>
      <w:r w:rsidR="002739E7" w:rsidRPr="00706D66">
        <w:rPr>
          <w:b/>
          <w:bCs/>
          <w:iCs/>
          <w:sz w:val="28"/>
          <w:szCs w:val="28"/>
          <w:lang w:val="vi-VN"/>
        </w:rPr>
        <w:t>6</w:t>
      </w:r>
    </w:p>
    <w:p w14:paraId="22515CAB" w14:textId="77777777" w:rsidR="00BB2B2A" w:rsidRPr="00706D66" w:rsidRDefault="00BB2B2A" w:rsidP="002D796D">
      <w:pPr>
        <w:pStyle w:val="Chng"/>
        <w:jc w:val="center"/>
        <w:rPr>
          <w:lang w:val="vi-VN"/>
        </w:rPr>
      </w:pPr>
      <w:bookmarkStart w:id="1" w:name="_Toc470087498"/>
      <w:r w:rsidRPr="00706D66">
        <w:rPr>
          <w:lang w:val="vi-VN"/>
        </w:rPr>
        <w:lastRenderedPageBreak/>
        <w:t>LỜI CẢM ƠN</w:t>
      </w:r>
      <w:bookmarkEnd w:id="1"/>
    </w:p>
    <w:p w14:paraId="6EA5CFB6" w14:textId="14A70DFE" w:rsidR="003A466A" w:rsidRPr="00446B1D" w:rsidRDefault="003A466A" w:rsidP="00746341">
      <w:pPr>
        <w:spacing w:line="312" w:lineRule="auto"/>
        <w:ind w:firstLine="720"/>
        <w:jc w:val="both"/>
        <w:rPr>
          <w:sz w:val="26"/>
          <w:szCs w:val="26"/>
        </w:rPr>
      </w:pPr>
      <w:r w:rsidRPr="00706D66">
        <w:rPr>
          <w:sz w:val="26"/>
          <w:szCs w:val="26"/>
          <w:lang w:val="vi-VN"/>
        </w:rPr>
        <w:t>Trong quá trình nghiên cứu và hoàn thành đồ án</w:t>
      </w:r>
      <w:r w:rsidR="00176C30" w:rsidRPr="00706D66">
        <w:rPr>
          <w:sz w:val="26"/>
          <w:szCs w:val="26"/>
          <w:lang w:val="vi-VN"/>
        </w:rPr>
        <w:t xml:space="preserve"> chúng</w:t>
      </w:r>
      <w:r w:rsidRPr="00706D66">
        <w:rPr>
          <w:sz w:val="26"/>
          <w:szCs w:val="26"/>
          <w:lang w:val="vi-VN"/>
        </w:rPr>
        <w:t xml:space="preserve"> </w:t>
      </w:r>
      <w:r w:rsidR="00494D70" w:rsidRPr="00706D66">
        <w:rPr>
          <w:sz w:val="26"/>
          <w:szCs w:val="26"/>
          <w:lang w:val="vi-VN"/>
        </w:rPr>
        <w:t>em</w:t>
      </w:r>
      <w:r w:rsidR="009257B7" w:rsidRPr="00706D66">
        <w:rPr>
          <w:sz w:val="26"/>
          <w:szCs w:val="26"/>
          <w:lang w:val="vi-VN"/>
        </w:rPr>
        <w:t xml:space="preserve"> đã nh</w:t>
      </w:r>
      <w:r w:rsidR="009257B7" w:rsidRPr="00706D66">
        <w:rPr>
          <w:sz w:val="26"/>
          <w:szCs w:val="26"/>
        </w:rPr>
        <w:t>ậ</w:t>
      </w:r>
      <w:r w:rsidRPr="00706D66">
        <w:rPr>
          <w:sz w:val="26"/>
          <w:szCs w:val="26"/>
          <w:lang w:val="vi-VN"/>
        </w:rPr>
        <w:t>n đ</w:t>
      </w:r>
      <w:r w:rsidR="00F4649D" w:rsidRPr="00706D66">
        <w:rPr>
          <w:sz w:val="26"/>
          <w:szCs w:val="26"/>
          <w:lang w:val="vi-VN"/>
        </w:rPr>
        <w:t>ược</w:t>
      </w:r>
      <w:r w:rsidR="00335CA2" w:rsidRPr="00706D66">
        <w:rPr>
          <w:sz w:val="26"/>
          <w:szCs w:val="26"/>
        </w:rPr>
        <w:t xml:space="preserve"> rất</w:t>
      </w:r>
      <w:r w:rsidR="00F4649D" w:rsidRPr="00706D66">
        <w:rPr>
          <w:sz w:val="26"/>
          <w:szCs w:val="26"/>
          <w:lang w:val="vi-VN"/>
        </w:rPr>
        <w:t xml:space="preserve"> nhiều sự giúp đỡ ân cần của </w:t>
      </w:r>
      <w:r w:rsidR="008A0607">
        <w:rPr>
          <w:sz w:val="26"/>
          <w:szCs w:val="26"/>
          <w:lang w:val="vi-VN"/>
        </w:rPr>
        <w:t xml:space="preserve">quý </w:t>
      </w:r>
      <w:r w:rsidR="008A0607">
        <w:rPr>
          <w:sz w:val="26"/>
          <w:szCs w:val="26"/>
        </w:rPr>
        <w:t>T</w:t>
      </w:r>
      <w:r w:rsidR="008A0607">
        <w:rPr>
          <w:sz w:val="26"/>
          <w:szCs w:val="26"/>
          <w:lang w:val="vi-VN"/>
        </w:rPr>
        <w:t xml:space="preserve">hầy </w:t>
      </w:r>
      <w:r w:rsidR="008A0607">
        <w:rPr>
          <w:sz w:val="26"/>
          <w:szCs w:val="26"/>
        </w:rPr>
        <w:t>C</w:t>
      </w:r>
      <w:r w:rsidR="00F43346" w:rsidRPr="00706D66">
        <w:rPr>
          <w:sz w:val="26"/>
          <w:szCs w:val="26"/>
          <w:lang w:val="vi-VN"/>
        </w:rPr>
        <w:t>ô.</w:t>
      </w:r>
      <w:r w:rsidR="004B5E40">
        <w:rPr>
          <w:sz w:val="26"/>
          <w:szCs w:val="26"/>
        </w:rPr>
        <w:t xml:space="preserve"> </w:t>
      </w:r>
      <w:r w:rsidR="00010710">
        <w:rPr>
          <w:sz w:val="26"/>
          <w:szCs w:val="26"/>
        </w:rPr>
        <w:t>Đặc biệt, c</w:t>
      </w:r>
      <w:r w:rsidR="002607AE" w:rsidRPr="00706D66">
        <w:rPr>
          <w:sz w:val="26"/>
          <w:szCs w:val="26"/>
          <w:lang w:val="vi-VN"/>
        </w:rPr>
        <w:t>húng em</w:t>
      </w:r>
      <w:r w:rsidRPr="00706D66">
        <w:rPr>
          <w:sz w:val="26"/>
          <w:szCs w:val="26"/>
          <w:lang w:val="vi-VN"/>
        </w:rPr>
        <w:t xml:space="preserve"> xin đ</w:t>
      </w:r>
      <w:r w:rsidR="000D077A">
        <w:rPr>
          <w:sz w:val="26"/>
          <w:szCs w:val="26"/>
          <w:lang w:val="vi-VN"/>
        </w:rPr>
        <w:t>ược gửi lời cảm ơn sâu sắc tới Thầy</w:t>
      </w:r>
      <w:r w:rsidR="000D077A">
        <w:rPr>
          <w:sz w:val="26"/>
          <w:szCs w:val="26"/>
        </w:rPr>
        <w:t>-</w:t>
      </w:r>
      <w:r w:rsidRPr="00706D66">
        <w:rPr>
          <w:sz w:val="26"/>
          <w:szCs w:val="26"/>
          <w:lang w:val="vi-VN"/>
        </w:rPr>
        <w:t>TS.</w:t>
      </w:r>
      <w:r w:rsidR="00756C89">
        <w:rPr>
          <w:sz w:val="26"/>
          <w:szCs w:val="26"/>
        </w:rPr>
        <w:t>Mai Ngọc Thắng</w:t>
      </w:r>
      <w:r w:rsidR="000D077A">
        <w:rPr>
          <w:sz w:val="26"/>
          <w:szCs w:val="26"/>
        </w:rPr>
        <w:t>,</w:t>
      </w:r>
      <w:r w:rsidRPr="00706D66">
        <w:rPr>
          <w:sz w:val="26"/>
          <w:szCs w:val="26"/>
          <w:lang w:val="vi-VN"/>
        </w:rPr>
        <w:t xml:space="preserve"> người</w:t>
      </w:r>
      <w:r w:rsidR="000D077A">
        <w:rPr>
          <w:sz w:val="26"/>
          <w:szCs w:val="26"/>
        </w:rPr>
        <w:t xml:space="preserve"> đã</w:t>
      </w:r>
      <w:r w:rsidRPr="00706D66">
        <w:rPr>
          <w:sz w:val="26"/>
          <w:szCs w:val="26"/>
          <w:lang w:val="vi-VN"/>
        </w:rPr>
        <w:t xml:space="preserve"> trực </w:t>
      </w:r>
      <w:r w:rsidR="00B70085" w:rsidRPr="00706D66">
        <w:rPr>
          <w:sz w:val="26"/>
          <w:szCs w:val="26"/>
          <w:lang w:val="vi-VN"/>
        </w:rPr>
        <w:t>tiếp hướng dẫn</w:t>
      </w:r>
      <w:r w:rsidR="004B5E40">
        <w:rPr>
          <w:sz w:val="26"/>
          <w:szCs w:val="26"/>
        </w:rPr>
        <w:t xml:space="preserve"> rất</w:t>
      </w:r>
      <w:r w:rsidR="006C329D">
        <w:rPr>
          <w:sz w:val="26"/>
          <w:szCs w:val="26"/>
        </w:rPr>
        <w:t xml:space="preserve"> tận tình để</w:t>
      </w:r>
      <w:r w:rsidR="00B70085" w:rsidRPr="00706D66">
        <w:rPr>
          <w:sz w:val="26"/>
          <w:szCs w:val="26"/>
          <w:lang w:val="vi-VN"/>
        </w:rPr>
        <w:t xml:space="preserve"> chúng em</w:t>
      </w:r>
      <w:r w:rsidR="006C329D">
        <w:rPr>
          <w:sz w:val="26"/>
          <w:szCs w:val="26"/>
        </w:rPr>
        <w:t xml:space="preserve"> có đủ kiến thức để hoàn thành</w:t>
      </w:r>
      <w:r w:rsidRPr="00706D66">
        <w:rPr>
          <w:sz w:val="26"/>
          <w:szCs w:val="26"/>
          <w:lang w:val="vi-VN"/>
        </w:rPr>
        <w:t xml:space="preserve"> đồ án </w:t>
      </w:r>
      <w:r w:rsidR="006C329D">
        <w:rPr>
          <w:sz w:val="26"/>
          <w:szCs w:val="26"/>
        </w:rPr>
        <w:t>này</w:t>
      </w:r>
      <w:r w:rsidR="00010710">
        <w:rPr>
          <w:sz w:val="26"/>
          <w:szCs w:val="26"/>
          <w:lang w:val="vi-VN"/>
        </w:rPr>
        <w:t xml:space="preserve">. Một lần nữa chúng </w:t>
      </w:r>
      <w:r w:rsidR="00446B1D">
        <w:rPr>
          <w:sz w:val="26"/>
          <w:szCs w:val="26"/>
        </w:rPr>
        <w:t>em xin chân thành cả</w:t>
      </w:r>
      <w:r w:rsidR="007857C6">
        <w:rPr>
          <w:sz w:val="26"/>
          <w:szCs w:val="26"/>
        </w:rPr>
        <w:t>m ơn T</w:t>
      </w:r>
      <w:r w:rsidR="00446B1D">
        <w:rPr>
          <w:sz w:val="26"/>
          <w:szCs w:val="26"/>
        </w:rPr>
        <w:t xml:space="preserve">hầy đã </w:t>
      </w:r>
      <w:r w:rsidR="0081135B">
        <w:rPr>
          <w:sz w:val="26"/>
          <w:szCs w:val="26"/>
        </w:rPr>
        <w:t>hướng dẫn</w:t>
      </w:r>
      <w:r w:rsidR="00446B1D">
        <w:rPr>
          <w:sz w:val="26"/>
          <w:szCs w:val="26"/>
        </w:rPr>
        <w:t xml:space="preserve"> </w:t>
      </w:r>
      <w:r w:rsidR="004B5E40">
        <w:rPr>
          <w:sz w:val="26"/>
          <w:szCs w:val="26"/>
        </w:rPr>
        <w:t xml:space="preserve">và truyền lại </w:t>
      </w:r>
      <w:r w:rsidR="00446B1D">
        <w:rPr>
          <w:sz w:val="26"/>
          <w:szCs w:val="26"/>
        </w:rPr>
        <w:t>n</w:t>
      </w:r>
      <w:r w:rsidR="004E48D8">
        <w:rPr>
          <w:sz w:val="26"/>
          <w:szCs w:val="26"/>
        </w:rPr>
        <w:t xml:space="preserve">hững kiến thức quý </w:t>
      </w:r>
      <w:r w:rsidR="007857C6">
        <w:rPr>
          <w:sz w:val="26"/>
          <w:szCs w:val="26"/>
        </w:rPr>
        <w:t>giá</w:t>
      </w:r>
      <w:r w:rsidR="004E48D8">
        <w:rPr>
          <w:sz w:val="26"/>
          <w:szCs w:val="26"/>
        </w:rPr>
        <w:t xml:space="preserve"> để</w:t>
      </w:r>
      <w:r w:rsidR="004B5E40">
        <w:rPr>
          <w:sz w:val="26"/>
          <w:szCs w:val="26"/>
        </w:rPr>
        <w:t xml:space="preserve"> chúng em có thể</w:t>
      </w:r>
      <w:r w:rsidR="00446B1D">
        <w:rPr>
          <w:sz w:val="26"/>
          <w:szCs w:val="26"/>
        </w:rPr>
        <w:t xml:space="preserve"> hoàn thành đồ án</w:t>
      </w:r>
      <w:r w:rsidR="00101426">
        <w:rPr>
          <w:sz w:val="26"/>
          <w:szCs w:val="26"/>
        </w:rPr>
        <w:t xml:space="preserve"> này</w:t>
      </w:r>
      <w:r w:rsidR="00446B1D">
        <w:rPr>
          <w:sz w:val="26"/>
          <w:szCs w:val="26"/>
        </w:rPr>
        <w:t>.</w:t>
      </w:r>
    </w:p>
    <w:p w14:paraId="2E494EBA" w14:textId="16DA4C44" w:rsidR="003A466A" w:rsidRPr="007B48F8" w:rsidRDefault="003A466A" w:rsidP="007B48F8">
      <w:pPr>
        <w:spacing w:line="312" w:lineRule="auto"/>
        <w:jc w:val="both"/>
        <w:rPr>
          <w:sz w:val="26"/>
          <w:szCs w:val="26"/>
        </w:rPr>
      </w:pPr>
      <w:r w:rsidRPr="00706D66">
        <w:rPr>
          <w:sz w:val="26"/>
          <w:szCs w:val="26"/>
          <w:lang w:val="vi-VN"/>
        </w:rPr>
        <w:tab/>
        <w:t>Đề tài “</w:t>
      </w:r>
      <w:r w:rsidR="00BB6A67" w:rsidRPr="00D17FB6">
        <w:rPr>
          <w:sz w:val="26"/>
          <w:szCs w:val="26"/>
        </w:rPr>
        <w:t>Xây dựng hệ thống camera tự x</w:t>
      </w:r>
      <w:r w:rsidR="00D17FB6">
        <w:rPr>
          <w:sz w:val="26"/>
          <w:szCs w:val="26"/>
        </w:rPr>
        <w:t>oay theo chuyển động của vật thể</w:t>
      </w:r>
      <w:r w:rsidRPr="00706D66">
        <w:rPr>
          <w:sz w:val="26"/>
          <w:szCs w:val="26"/>
          <w:lang w:val="vi-VN"/>
        </w:rPr>
        <w:t>”</w:t>
      </w:r>
      <w:r w:rsidR="00BD1792">
        <w:rPr>
          <w:sz w:val="26"/>
          <w:szCs w:val="26"/>
        </w:rPr>
        <w:t xml:space="preserve"> </w:t>
      </w:r>
      <w:r w:rsidRPr="00706D66">
        <w:rPr>
          <w:sz w:val="26"/>
          <w:szCs w:val="26"/>
          <w:lang w:val="vi-VN"/>
        </w:rPr>
        <w:t xml:space="preserve"> </w:t>
      </w:r>
      <w:r w:rsidR="00BB3667" w:rsidRPr="00706D66">
        <w:rPr>
          <w:sz w:val="26"/>
          <w:szCs w:val="26"/>
        </w:rPr>
        <w:t>khá là mới đối với chúng em</w:t>
      </w:r>
      <w:r w:rsidRPr="00706D66">
        <w:rPr>
          <w:sz w:val="26"/>
          <w:szCs w:val="26"/>
          <w:lang w:val="vi-VN"/>
        </w:rPr>
        <w:t xml:space="preserve"> nên không tránh đư</w:t>
      </w:r>
      <w:r w:rsidR="00FC658F" w:rsidRPr="00706D66">
        <w:rPr>
          <w:sz w:val="26"/>
          <w:szCs w:val="26"/>
          <w:lang w:val="vi-VN"/>
        </w:rPr>
        <w:t xml:space="preserve">ợc những sai sót </w:t>
      </w:r>
      <w:r w:rsidR="00224EC5" w:rsidRPr="00706D66">
        <w:rPr>
          <w:sz w:val="26"/>
          <w:szCs w:val="26"/>
        </w:rPr>
        <w:t xml:space="preserve">và </w:t>
      </w:r>
      <w:r w:rsidR="00FC658F" w:rsidRPr="00706D66">
        <w:rPr>
          <w:sz w:val="26"/>
          <w:szCs w:val="26"/>
          <w:lang w:val="vi-VN"/>
        </w:rPr>
        <w:t xml:space="preserve">khiếm khuyết. </w:t>
      </w:r>
      <w:r w:rsidR="002D0B8D" w:rsidRPr="00706D66">
        <w:rPr>
          <w:sz w:val="26"/>
          <w:szCs w:val="26"/>
          <w:lang w:val="vi-VN"/>
        </w:rPr>
        <w:t>Chúng em</w:t>
      </w:r>
      <w:r w:rsidRPr="00706D66">
        <w:rPr>
          <w:sz w:val="26"/>
          <w:szCs w:val="26"/>
          <w:lang w:val="vi-VN"/>
        </w:rPr>
        <w:t xml:space="preserve"> rất mong nhận được ý kiến đóng góp của quý thầy cô và bạn bè để hệ thống ngày càng hoàn thiện hơn.</w:t>
      </w:r>
    </w:p>
    <w:p w14:paraId="4D5E0299" w14:textId="3D8747F9" w:rsidR="003A466A" w:rsidRPr="00706D66" w:rsidRDefault="007B48F8" w:rsidP="003A466A">
      <w:pPr>
        <w:spacing w:line="312" w:lineRule="auto"/>
        <w:rPr>
          <w:sz w:val="26"/>
          <w:szCs w:val="26"/>
          <w:lang w:val="vi-VN"/>
        </w:rPr>
      </w:pPr>
      <w:r>
        <w:rPr>
          <w:sz w:val="26"/>
          <w:szCs w:val="26"/>
          <w:lang w:val="vi-VN"/>
        </w:rPr>
        <w:tab/>
      </w:r>
      <w:r>
        <w:rPr>
          <w:sz w:val="26"/>
          <w:szCs w:val="26"/>
        </w:rPr>
        <w:t>Chúng em x</w:t>
      </w:r>
      <w:r w:rsidR="003A466A" w:rsidRPr="00706D66">
        <w:rPr>
          <w:sz w:val="26"/>
          <w:szCs w:val="26"/>
          <w:lang w:val="vi-VN"/>
        </w:rPr>
        <w:t xml:space="preserve">in chân thành cảm ơn! </w:t>
      </w:r>
    </w:p>
    <w:p w14:paraId="2A9676EF" w14:textId="77777777" w:rsidR="00BB2B2A" w:rsidRPr="00706D66" w:rsidRDefault="00BB2B2A" w:rsidP="003A466A">
      <w:pPr>
        <w:pStyle w:val="Nidungvnbn"/>
        <w:jc w:val="left"/>
        <w:rPr>
          <w:b/>
          <w:bCs/>
          <w:sz w:val="32"/>
          <w:szCs w:val="32"/>
          <w:lang w:val="vi-VN"/>
        </w:rPr>
      </w:pPr>
      <w:r w:rsidRPr="00706D66">
        <w:rPr>
          <w:b/>
          <w:bCs/>
          <w:sz w:val="32"/>
          <w:szCs w:val="32"/>
          <w:lang w:val="vi-VN"/>
        </w:rPr>
        <w:br w:type="page"/>
      </w:r>
    </w:p>
    <w:p w14:paraId="695D7002" w14:textId="77777777" w:rsidR="003218FF" w:rsidRPr="00706D66" w:rsidRDefault="00B118C8" w:rsidP="002D796D">
      <w:pPr>
        <w:jc w:val="center"/>
        <w:rPr>
          <w:b/>
          <w:sz w:val="32"/>
          <w:szCs w:val="32"/>
          <w:lang w:val="vi-VN"/>
        </w:rPr>
      </w:pPr>
      <w:r w:rsidRPr="00706D66">
        <w:rPr>
          <w:b/>
          <w:sz w:val="32"/>
          <w:szCs w:val="32"/>
          <w:lang w:val="vi-VN"/>
        </w:rPr>
        <w:lastRenderedPageBreak/>
        <w:t>ĐỒ ÁN</w:t>
      </w:r>
      <w:r w:rsidR="003218FF" w:rsidRPr="00706D66">
        <w:rPr>
          <w:b/>
          <w:sz w:val="32"/>
          <w:szCs w:val="32"/>
          <w:lang w:val="vi-VN"/>
        </w:rPr>
        <w:t xml:space="preserve"> ĐƯỢC HOÀN THÀNH</w:t>
      </w:r>
    </w:p>
    <w:p w14:paraId="409EFDFA" w14:textId="77777777" w:rsidR="003218FF" w:rsidRPr="00706D66" w:rsidRDefault="003218FF" w:rsidP="002D796D">
      <w:pPr>
        <w:jc w:val="center"/>
        <w:rPr>
          <w:b/>
          <w:sz w:val="32"/>
          <w:szCs w:val="32"/>
          <w:lang w:val="vi-VN"/>
        </w:rPr>
      </w:pPr>
      <w:r w:rsidRPr="00706D66">
        <w:rPr>
          <w:b/>
          <w:sz w:val="32"/>
          <w:szCs w:val="32"/>
          <w:lang w:val="vi-VN"/>
        </w:rPr>
        <w:t>TẠI TRƯỜNG ĐẠI HỌC TÔN ĐỨC THẮNG</w:t>
      </w:r>
    </w:p>
    <w:p w14:paraId="2E824653" w14:textId="77777777" w:rsidR="00291721" w:rsidRPr="00706D66" w:rsidRDefault="00291721" w:rsidP="003218FF">
      <w:pPr>
        <w:autoSpaceDE w:val="0"/>
        <w:autoSpaceDN w:val="0"/>
        <w:adjustRightInd w:val="0"/>
        <w:spacing w:line="360" w:lineRule="auto"/>
        <w:ind w:firstLine="720"/>
        <w:jc w:val="both"/>
        <w:rPr>
          <w:sz w:val="26"/>
          <w:szCs w:val="26"/>
          <w:lang w:val="vi-VN"/>
        </w:rPr>
      </w:pPr>
    </w:p>
    <w:p w14:paraId="56D0A436" w14:textId="7D4D8F38" w:rsidR="003218FF" w:rsidRPr="00706D66" w:rsidRDefault="003218FF" w:rsidP="003218FF">
      <w:pPr>
        <w:autoSpaceDE w:val="0"/>
        <w:autoSpaceDN w:val="0"/>
        <w:adjustRightInd w:val="0"/>
        <w:spacing w:line="360" w:lineRule="auto"/>
        <w:ind w:firstLine="720"/>
        <w:jc w:val="both"/>
        <w:rPr>
          <w:sz w:val="26"/>
          <w:szCs w:val="26"/>
          <w:lang w:val="vi-VN"/>
        </w:rPr>
      </w:pPr>
      <w:r w:rsidRPr="00706D66">
        <w:rPr>
          <w:sz w:val="26"/>
          <w:szCs w:val="26"/>
          <w:lang w:val="vi-VN"/>
        </w:rPr>
        <w:t xml:space="preserve">Tôi xin cam đoan đây là </w:t>
      </w:r>
      <w:r w:rsidR="00B118C8" w:rsidRPr="00706D66">
        <w:rPr>
          <w:sz w:val="26"/>
          <w:szCs w:val="26"/>
          <w:lang w:val="vi-VN"/>
        </w:rPr>
        <w:t>sản phẩm đồ án</w:t>
      </w:r>
      <w:r w:rsidR="00F317D9" w:rsidRPr="00706D66">
        <w:rPr>
          <w:sz w:val="26"/>
          <w:szCs w:val="26"/>
          <w:lang w:val="vi-VN"/>
        </w:rPr>
        <w:t xml:space="preserve"> của riêng </w:t>
      </w:r>
      <w:r w:rsidR="00275BBB" w:rsidRPr="00706D66">
        <w:rPr>
          <w:sz w:val="26"/>
          <w:szCs w:val="26"/>
          <w:lang w:val="vi-VN"/>
        </w:rPr>
        <w:t xml:space="preserve"> chúng em</w:t>
      </w:r>
      <w:r w:rsidRPr="00706D66">
        <w:rPr>
          <w:sz w:val="26"/>
          <w:szCs w:val="26"/>
          <w:lang w:val="vi-VN"/>
        </w:rPr>
        <w:t xml:space="preserve"> và được sự hướng dẫn của </w:t>
      </w:r>
      <w:r w:rsidR="001A23CC">
        <w:rPr>
          <w:sz w:val="26"/>
          <w:szCs w:val="26"/>
          <w:lang w:val="vi-VN"/>
        </w:rPr>
        <w:t>TS</w:t>
      </w:r>
      <w:r w:rsidR="001A23CC">
        <w:rPr>
          <w:sz w:val="26"/>
          <w:szCs w:val="26"/>
        </w:rPr>
        <w:t>.</w:t>
      </w:r>
      <w:r w:rsidR="007B6A9C">
        <w:rPr>
          <w:sz w:val="26"/>
          <w:szCs w:val="26"/>
        </w:rPr>
        <w:t>Mai Ngọc Thắng</w:t>
      </w:r>
      <w:r w:rsidRPr="00706D66">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D387F17" w14:textId="77777777" w:rsidR="003218FF" w:rsidRPr="00706D66" w:rsidRDefault="003218FF" w:rsidP="003218FF">
      <w:pPr>
        <w:autoSpaceDE w:val="0"/>
        <w:autoSpaceDN w:val="0"/>
        <w:adjustRightInd w:val="0"/>
        <w:spacing w:line="360" w:lineRule="auto"/>
        <w:ind w:firstLine="720"/>
        <w:jc w:val="both"/>
        <w:rPr>
          <w:sz w:val="26"/>
          <w:szCs w:val="26"/>
          <w:lang w:val="vi-VN"/>
        </w:rPr>
      </w:pPr>
      <w:r w:rsidRPr="00706D66">
        <w:rPr>
          <w:sz w:val="26"/>
          <w:szCs w:val="26"/>
          <w:lang w:val="vi-VN"/>
        </w:rPr>
        <w:t xml:space="preserve">Ngoài ra, trong </w:t>
      </w:r>
      <w:r w:rsidR="00B118C8" w:rsidRPr="00706D66">
        <w:rPr>
          <w:sz w:val="26"/>
          <w:szCs w:val="26"/>
          <w:lang w:val="vi-VN"/>
        </w:rPr>
        <w:t>đồ án</w:t>
      </w:r>
      <w:r w:rsidRPr="00706D66">
        <w:rPr>
          <w:sz w:val="26"/>
          <w:szCs w:val="26"/>
          <w:lang w:val="vi-VN"/>
        </w:rPr>
        <w:t xml:space="preserve"> còn sử dụng một số nhận xét, đánh giá cũng như số liệu của các tác giả khác, cơ quan tổ chức khác đều có trích dẫn và chú thích nguồn gốc.</w:t>
      </w:r>
    </w:p>
    <w:p w14:paraId="1B70562C" w14:textId="77777777" w:rsidR="003218FF" w:rsidRPr="00706D66" w:rsidRDefault="003218FF" w:rsidP="003218FF">
      <w:pPr>
        <w:autoSpaceDE w:val="0"/>
        <w:autoSpaceDN w:val="0"/>
        <w:adjustRightInd w:val="0"/>
        <w:spacing w:line="360" w:lineRule="auto"/>
        <w:ind w:firstLine="720"/>
        <w:jc w:val="both"/>
        <w:rPr>
          <w:b/>
          <w:sz w:val="26"/>
          <w:szCs w:val="26"/>
          <w:lang w:val="vi-VN"/>
        </w:rPr>
      </w:pPr>
      <w:r w:rsidRPr="00706D66">
        <w:rPr>
          <w:b/>
          <w:sz w:val="26"/>
          <w:szCs w:val="26"/>
          <w:lang w:val="vi-VN"/>
        </w:rPr>
        <w:t xml:space="preserve">Nếu phát hiện có bất kỳ sự gian lận nào tôi xin hoàn toàn chịu trách nhiệm về nội dung </w:t>
      </w:r>
      <w:r w:rsidR="00B118C8" w:rsidRPr="00706D66">
        <w:rPr>
          <w:b/>
          <w:sz w:val="26"/>
          <w:szCs w:val="26"/>
          <w:lang w:val="vi-VN"/>
        </w:rPr>
        <w:t>đồ án</w:t>
      </w:r>
      <w:r w:rsidRPr="00706D66">
        <w:rPr>
          <w:b/>
          <w:sz w:val="26"/>
          <w:szCs w:val="26"/>
          <w:lang w:val="vi-VN"/>
        </w:rPr>
        <w:t xml:space="preserve"> của mình. </w:t>
      </w:r>
      <w:r w:rsidRPr="00706D66">
        <w:rPr>
          <w:sz w:val="26"/>
          <w:szCs w:val="26"/>
          <w:lang w:val="vi-VN"/>
        </w:rPr>
        <w:t>Trường đại học Tôn Đức Thắng không liên quan đến những vi phạm tác quyền, bản quyền do tôi gây ra trong quá trình thực hiện (nếu có).</w:t>
      </w:r>
    </w:p>
    <w:p w14:paraId="3FA68E08" w14:textId="77777777" w:rsidR="003218FF" w:rsidRPr="00706D66" w:rsidRDefault="003218FF" w:rsidP="003218FF">
      <w:pPr>
        <w:autoSpaceDE w:val="0"/>
        <w:autoSpaceDN w:val="0"/>
        <w:adjustRightInd w:val="0"/>
        <w:spacing w:line="360" w:lineRule="auto"/>
        <w:ind w:left="3600"/>
        <w:jc w:val="center"/>
        <w:rPr>
          <w:i/>
          <w:sz w:val="26"/>
          <w:szCs w:val="26"/>
          <w:lang w:val="vi-VN"/>
        </w:rPr>
      </w:pPr>
      <w:r w:rsidRPr="00706D66">
        <w:rPr>
          <w:i/>
          <w:sz w:val="26"/>
          <w:szCs w:val="26"/>
          <w:lang w:val="vi-VN"/>
        </w:rPr>
        <w:t xml:space="preserve">TP. Hồ Chí Minh, ngày   tháng   năm      </w:t>
      </w:r>
    </w:p>
    <w:p w14:paraId="73A39DA6" w14:textId="77777777" w:rsidR="003218FF" w:rsidRPr="00706D66" w:rsidRDefault="003218FF" w:rsidP="00BB2B2A">
      <w:pPr>
        <w:tabs>
          <w:tab w:val="center" w:pos="6521"/>
        </w:tabs>
        <w:autoSpaceDE w:val="0"/>
        <w:autoSpaceDN w:val="0"/>
        <w:adjustRightInd w:val="0"/>
        <w:spacing w:line="360" w:lineRule="auto"/>
        <w:ind w:left="3600"/>
        <w:jc w:val="center"/>
        <w:rPr>
          <w:i/>
          <w:sz w:val="26"/>
          <w:szCs w:val="26"/>
          <w:lang w:val="vi-VN"/>
        </w:rPr>
      </w:pPr>
      <w:r w:rsidRPr="00706D66">
        <w:rPr>
          <w:i/>
          <w:sz w:val="26"/>
          <w:szCs w:val="26"/>
          <w:lang w:val="vi-VN"/>
        </w:rPr>
        <w:t>Tác giả</w:t>
      </w:r>
    </w:p>
    <w:p w14:paraId="66E3D3DA" w14:textId="77777777" w:rsidR="005C4AFB" w:rsidRPr="00706D66" w:rsidRDefault="00BB2B2A" w:rsidP="00BB2B2A">
      <w:pPr>
        <w:tabs>
          <w:tab w:val="center" w:pos="6379"/>
        </w:tabs>
        <w:spacing w:after="200" w:line="276" w:lineRule="auto"/>
        <w:rPr>
          <w:i/>
          <w:sz w:val="26"/>
          <w:szCs w:val="26"/>
          <w:lang w:val="vi-VN"/>
        </w:rPr>
      </w:pPr>
      <w:r w:rsidRPr="00706D66">
        <w:rPr>
          <w:i/>
          <w:sz w:val="26"/>
          <w:szCs w:val="26"/>
          <w:lang w:val="vi-VN"/>
        </w:rPr>
        <w:tab/>
      </w:r>
      <w:r w:rsidR="003218FF" w:rsidRPr="00706D66">
        <w:rPr>
          <w:i/>
          <w:sz w:val="26"/>
          <w:szCs w:val="26"/>
          <w:lang w:val="vi-VN"/>
        </w:rPr>
        <w:t>(ký tên và ghi rõ họ tên)</w:t>
      </w:r>
    </w:p>
    <w:p w14:paraId="4D43376C" w14:textId="77777777" w:rsidR="00BB2B2A" w:rsidRDefault="00BB2B2A" w:rsidP="00BB2B2A">
      <w:pPr>
        <w:tabs>
          <w:tab w:val="center" w:pos="6379"/>
        </w:tabs>
        <w:spacing w:after="200" w:line="276" w:lineRule="auto"/>
        <w:rPr>
          <w:i/>
          <w:sz w:val="26"/>
          <w:szCs w:val="26"/>
        </w:rPr>
      </w:pPr>
    </w:p>
    <w:p w14:paraId="0A4871CE" w14:textId="77777777" w:rsidR="006D662B" w:rsidRDefault="006D662B" w:rsidP="00BB2B2A">
      <w:pPr>
        <w:tabs>
          <w:tab w:val="center" w:pos="6379"/>
        </w:tabs>
        <w:spacing w:after="200" w:line="276" w:lineRule="auto"/>
        <w:rPr>
          <w:i/>
          <w:sz w:val="26"/>
          <w:szCs w:val="26"/>
        </w:rPr>
      </w:pPr>
    </w:p>
    <w:p w14:paraId="1842AF59" w14:textId="77777777" w:rsidR="006D662B" w:rsidRPr="006D662B" w:rsidRDefault="006D662B" w:rsidP="00BB2B2A">
      <w:pPr>
        <w:tabs>
          <w:tab w:val="center" w:pos="6379"/>
        </w:tabs>
        <w:spacing w:after="200" w:line="276" w:lineRule="auto"/>
        <w:rPr>
          <w:i/>
          <w:sz w:val="26"/>
          <w:szCs w:val="26"/>
        </w:rPr>
      </w:pPr>
    </w:p>
    <w:p w14:paraId="26B21349" w14:textId="20644130" w:rsidR="00BB2B2A" w:rsidRPr="00E904F0" w:rsidRDefault="003A466A" w:rsidP="00BB2B2A">
      <w:pPr>
        <w:tabs>
          <w:tab w:val="center" w:pos="6379"/>
        </w:tabs>
        <w:spacing w:after="200" w:line="276" w:lineRule="auto"/>
        <w:rPr>
          <w:i/>
          <w:sz w:val="26"/>
          <w:szCs w:val="26"/>
        </w:rPr>
      </w:pPr>
      <w:r w:rsidRPr="00706D66">
        <w:rPr>
          <w:i/>
          <w:sz w:val="26"/>
          <w:szCs w:val="26"/>
          <w:lang w:val="vi-VN"/>
        </w:rPr>
        <w:tab/>
      </w:r>
      <w:r w:rsidR="00E904F0">
        <w:rPr>
          <w:i/>
          <w:sz w:val="26"/>
          <w:szCs w:val="26"/>
        </w:rPr>
        <w:t>Trần Lê Nhật Linh</w:t>
      </w:r>
    </w:p>
    <w:p w14:paraId="189AA453" w14:textId="77777777" w:rsidR="00BB2B2A" w:rsidRPr="00706D66" w:rsidRDefault="00BB2B2A" w:rsidP="00BB2B2A">
      <w:pPr>
        <w:tabs>
          <w:tab w:val="center" w:pos="6379"/>
        </w:tabs>
        <w:spacing w:after="200" w:line="276" w:lineRule="auto"/>
        <w:rPr>
          <w:i/>
          <w:sz w:val="26"/>
          <w:szCs w:val="26"/>
          <w:lang w:val="vi-VN"/>
        </w:rPr>
      </w:pPr>
    </w:p>
    <w:p w14:paraId="0802C123" w14:textId="77777777" w:rsidR="00BB2B2A" w:rsidRPr="006D662B" w:rsidRDefault="00BB2B2A" w:rsidP="00BB2B2A">
      <w:pPr>
        <w:tabs>
          <w:tab w:val="center" w:pos="6379"/>
        </w:tabs>
        <w:spacing w:after="200" w:line="276" w:lineRule="auto"/>
        <w:rPr>
          <w:i/>
          <w:sz w:val="26"/>
          <w:szCs w:val="26"/>
        </w:rPr>
      </w:pPr>
    </w:p>
    <w:p w14:paraId="6CB80F30" w14:textId="77777777" w:rsidR="00BB2B2A" w:rsidRPr="00706D66" w:rsidRDefault="003A466A" w:rsidP="00BB2B2A">
      <w:pPr>
        <w:tabs>
          <w:tab w:val="center" w:pos="6379"/>
        </w:tabs>
        <w:spacing w:after="200" w:line="276" w:lineRule="auto"/>
        <w:rPr>
          <w:i/>
          <w:sz w:val="26"/>
          <w:szCs w:val="26"/>
          <w:lang w:val="vi-VN"/>
        </w:rPr>
      </w:pPr>
      <w:r w:rsidRPr="00706D66">
        <w:rPr>
          <w:i/>
          <w:sz w:val="26"/>
          <w:szCs w:val="26"/>
          <w:lang w:val="vi-VN"/>
        </w:rPr>
        <w:tab/>
        <w:t>Văn Hồng Quân</w:t>
      </w:r>
    </w:p>
    <w:p w14:paraId="6C2B9C78" w14:textId="77777777" w:rsidR="00BB2B2A" w:rsidRPr="00706D66" w:rsidRDefault="00BB2B2A">
      <w:pPr>
        <w:spacing w:after="200" w:line="276" w:lineRule="auto"/>
        <w:rPr>
          <w:i/>
          <w:sz w:val="26"/>
          <w:szCs w:val="26"/>
          <w:lang w:val="vi-VN"/>
        </w:rPr>
      </w:pPr>
      <w:r w:rsidRPr="00706D66">
        <w:rPr>
          <w:i/>
          <w:sz w:val="26"/>
          <w:szCs w:val="26"/>
          <w:lang w:val="vi-VN"/>
        </w:rPr>
        <w:br w:type="page"/>
      </w:r>
    </w:p>
    <w:p w14:paraId="601EA77F" w14:textId="77777777" w:rsidR="00B118C8" w:rsidRPr="00706D66" w:rsidRDefault="00B118C8" w:rsidP="002D796D">
      <w:pPr>
        <w:pStyle w:val="Chng"/>
        <w:jc w:val="center"/>
        <w:rPr>
          <w:lang w:val="vi-VN"/>
        </w:rPr>
      </w:pPr>
      <w:bookmarkStart w:id="2" w:name="_Toc470087499"/>
      <w:r w:rsidRPr="00706D66">
        <w:rPr>
          <w:lang w:val="vi-VN"/>
        </w:rPr>
        <w:lastRenderedPageBreak/>
        <w:t>PHẦN XÁC NHẬN VÀ ĐÁNH GIÁ CỦA GIẢNG VIÊN</w:t>
      </w:r>
      <w:bookmarkEnd w:id="2"/>
    </w:p>
    <w:p w14:paraId="130C8F60" w14:textId="77777777" w:rsidR="00B118C8" w:rsidRPr="00706D66" w:rsidRDefault="00B118C8" w:rsidP="002D796D">
      <w:pPr>
        <w:pStyle w:val="Nidungvnbn"/>
        <w:rPr>
          <w:b/>
          <w:lang w:val="vi-VN"/>
        </w:rPr>
      </w:pPr>
      <w:r w:rsidRPr="00706D66">
        <w:rPr>
          <w:b/>
          <w:lang w:val="vi-VN"/>
        </w:rPr>
        <w:t>Phần xác nhận của GV hướng dẫn</w:t>
      </w:r>
    </w:p>
    <w:p w14:paraId="63E5205A" w14:textId="77777777" w:rsidR="00B118C8" w:rsidRPr="00706D66" w:rsidRDefault="00B118C8" w:rsidP="00B118C8">
      <w:pPr>
        <w:spacing w:after="200" w:line="276" w:lineRule="auto"/>
        <w:rPr>
          <w:sz w:val="32"/>
          <w:szCs w:val="32"/>
          <w:lang w:val="vi-VN"/>
        </w:rPr>
      </w:pPr>
      <w:r w:rsidRPr="00706D6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170BA9" w14:textId="77777777" w:rsidR="00B118C8" w:rsidRPr="00706D66" w:rsidRDefault="00B118C8" w:rsidP="00B118C8">
      <w:pPr>
        <w:tabs>
          <w:tab w:val="center" w:pos="6237"/>
        </w:tabs>
        <w:spacing w:line="276" w:lineRule="auto"/>
        <w:rPr>
          <w:lang w:val="vi-VN"/>
        </w:rPr>
      </w:pPr>
      <w:r w:rsidRPr="00706D66">
        <w:rPr>
          <w:lang w:val="vi-VN"/>
        </w:rPr>
        <w:tab/>
        <w:t xml:space="preserve">Tp. Hồ Chí Minh, ngày     tháng   năm   </w:t>
      </w:r>
    </w:p>
    <w:p w14:paraId="572752F8" w14:textId="77777777" w:rsidR="00B118C8" w:rsidRPr="00706D66" w:rsidRDefault="00B118C8" w:rsidP="00B118C8">
      <w:pPr>
        <w:tabs>
          <w:tab w:val="center" w:pos="6237"/>
        </w:tabs>
        <w:spacing w:line="276" w:lineRule="auto"/>
        <w:rPr>
          <w:lang w:val="vi-VN"/>
        </w:rPr>
      </w:pPr>
      <w:r w:rsidRPr="00706D66">
        <w:rPr>
          <w:lang w:val="vi-VN"/>
        </w:rPr>
        <w:tab/>
        <w:t>(kí và ghi họ tên)</w:t>
      </w:r>
    </w:p>
    <w:p w14:paraId="1AA6E89C" w14:textId="77777777" w:rsidR="00B118C8" w:rsidRPr="00706D66" w:rsidRDefault="00B118C8">
      <w:pPr>
        <w:spacing w:after="200" w:line="276" w:lineRule="auto"/>
        <w:rPr>
          <w:lang w:val="vi-VN"/>
        </w:rPr>
      </w:pPr>
    </w:p>
    <w:p w14:paraId="10366D76" w14:textId="77777777" w:rsidR="00B118C8" w:rsidRPr="00706D66" w:rsidRDefault="00B118C8">
      <w:pPr>
        <w:spacing w:after="200" w:line="276" w:lineRule="auto"/>
        <w:rPr>
          <w:lang w:val="vi-VN"/>
        </w:rPr>
      </w:pPr>
    </w:p>
    <w:p w14:paraId="1311F19B" w14:textId="77777777" w:rsidR="00B118C8" w:rsidRPr="00706D66" w:rsidRDefault="00B118C8">
      <w:pPr>
        <w:spacing w:after="200" w:line="276" w:lineRule="auto"/>
        <w:rPr>
          <w:lang w:val="vi-VN"/>
        </w:rPr>
      </w:pPr>
    </w:p>
    <w:p w14:paraId="326E8174" w14:textId="77777777" w:rsidR="00B118C8" w:rsidRPr="00706D66" w:rsidRDefault="00B118C8" w:rsidP="002D796D">
      <w:pPr>
        <w:pStyle w:val="Nidungvnbn"/>
        <w:rPr>
          <w:b/>
          <w:lang w:val="vi-VN"/>
        </w:rPr>
      </w:pPr>
      <w:r w:rsidRPr="00706D66">
        <w:rPr>
          <w:b/>
          <w:lang w:val="vi-VN"/>
        </w:rPr>
        <w:t>Phần đánh giá của GV chấm bài</w:t>
      </w:r>
    </w:p>
    <w:p w14:paraId="5469172E" w14:textId="77777777" w:rsidR="00B118C8" w:rsidRPr="00706D66" w:rsidRDefault="00B118C8" w:rsidP="00B118C8">
      <w:pPr>
        <w:spacing w:after="200" w:line="276" w:lineRule="auto"/>
        <w:rPr>
          <w:sz w:val="32"/>
          <w:szCs w:val="32"/>
          <w:lang w:val="vi-VN"/>
        </w:rPr>
      </w:pPr>
      <w:r w:rsidRPr="00706D6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AB29F5" w14:textId="77777777" w:rsidR="00B118C8" w:rsidRPr="00706D66" w:rsidRDefault="00B118C8" w:rsidP="00B118C8">
      <w:pPr>
        <w:tabs>
          <w:tab w:val="center" w:pos="6237"/>
        </w:tabs>
        <w:spacing w:line="276" w:lineRule="auto"/>
        <w:rPr>
          <w:lang w:val="vi-VN"/>
        </w:rPr>
      </w:pPr>
      <w:r w:rsidRPr="00706D66">
        <w:rPr>
          <w:lang w:val="vi-VN"/>
        </w:rPr>
        <w:tab/>
        <w:t xml:space="preserve">Tp. Hồ Chí Minh, ngày     tháng   năm   </w:t>
      </w:r>
    </w:p>
    <w:p w14:paraId="67758B92" w14:textId="77777777" w:rsidR="00B118C8" w:rsidRPr="00706D66" w:rsidRDefault="00B118C8" w:rsidP="00B118C8">
      <w:pPr>
        <w:tabs>
          <w:tab w:val="center" w:pos="6237"/>
        </w:tabs>
        <w:spacing w:line="276" w:lineRule="auto"/>
        <w:rPr>
          <w:lang w:val="vi-VN"/>
        </w:rPr>
      </w:pPr>
      <w:r w:rsidRPr="00706D66">
        <w:rPr>
          <w:lang w:val="vi-VN"/>
        </w:rPr>
        <w:tab/>
        <w:t>(kí và ghi họ tên)</w:t>
      </w:r>
    </w:p>
    <w:p w14:paraId="23784BA3" w14:textId="77777777" w:rsidR="00B118C8" w:rsidRPr="00706D66" w:rsidRDefault="00B118C8" w:rsidP="00B118C8">
      <w:pPr>
        <w:spacing w:after="200" w:line="276" w:lineRule="auto"/>
        <w:rPr>
          <w:lang w:val="vi-VN"/>
        </w:rPr>
      </w:pPr>
    </w:p>
    <w:p w14:paraId="58FA7FC2" w14:textId="77777777" w:rsidR="00B118C8" w:rsidRPr="00706D66" w:rsidRDefault="00B118C8" w:rsidP="00B118C8">
      <w:pPr>
        <w:pStyle w:val="Tiumccp1"/>
        <w:rPr>
          <w:sz w:val="32"/>
          <w:szCs w:val="32"/>
          <w:lang w:val="vi-VN"/>
        </w:rPr>
      </w:pPr>
      <w:r w:rsidRPr="00706D66">
        <w:rPr>
          <w:lang w:val="vi-VN"/>
        </w:rPr>
        <w:br w:type="page"/>
      </w:r>
    </w:p>
    <w:p w14:paraId="1D0423A0" w14:textId="77777777" w:rsidR="00BB2B2A" w:rsidRPr="00706D66" w:rsidRDefault="00BB2B2A" w:rsidP="00B118C8">
      <w:pPr>
        <w:pStyle w:val="Chng"/>
        <w:jc w:val="center"/>
        <w:rPr>
          <w:lang w:val="vi-VN"/>
        </w:rPr>
      </w:pPr>
      <w:bookmarkStart w:id="3" w:name="_Toc470087500"/>
      <w:r w:rsidRPr="00706D66">
        <w:rPr>
          <w:lang w:val="vi-VN"/>
        </w:rPr>
        <w:lastRenderedPageBreak/>
        <w:t>TÓM TẮT</w:t>
      </w:r>
      <w:bookmarkEnd w:id="3"/>
    </w:p>
    <w:p w14:paraId="034F9B79" w14:textId="1BC44C65" w:rsidR="00D94D4C" w:rsidRPr="00706D66" w:rsidRDefault="00D94D4C" w:rsidP="000410D1">
      <w:pPr>
        <w:pStyle w:val="Nidungvnbn"/>
        <w:rPr>
          <w:lang w:val="vi-VN"/>
        </w:rPr>
      </w:pPr>
      <w:r w:rsidRPr="00706D66">
        <w:rPr>
          <w:lang w:val="vi-VN"/>
        </w:rPr>
        <w:t xml:space="preserve">Đây là tài liệu </w:t>
      </w:r>
      <w:r w:rsidR="00EA41E8">
        <w:t xml:space="preserve">giới thiệu về </w:t>
      </w:r>
      <w:r w:rsidR="003A58D5">
        <w:t xml:space="preserve">hệ thống nhúng,  </w:t>
      </w:r>
      <w:r w:rsidR="00EA41E8">
        <w:t>Arduino,</w:t>
      </w:r>
      <w:r w:rsidR="00E67AF2">
        <w:t xml:space="preserve"> </w:t>
      </w:r>
      <w:r w:rsidR="00EA41E8">
        <w:t>OpenCV,</w:t>
      </w:r>
      <w:r w:rsidR="00E67AF2">
        <w:t xml:space="preserve"> </w:t>
      </w:r>
      <w:r w:rsidR="00EA41E8">
        <w:t xml:space="preserve"> cách </w:t>
      </w:r>
      <w:r w:rsidRPr="00706D66">
        <w:rPr>
          <w:lang w:val="vi-VN"/>
        </w:rPr>
        <w:t xml:space="preserve">xây dựng một </w:t>
      </w:r>
      <w:r w:rsidR="00276A7C">
        <w:t xml:space="preserve">hệ thống </w:t>
      </w:r>
      <w:r w:rsidR="00BB2AD3">
        <w:t xml:space="preserve">được </w:t>
      </w:r>
      <w:r w:rsidR="00276A7C">
        <w:t>điều khiển bởi A</w:t>
      </w:r>
      <w:r w:rsidR="000319FB">
        <w:t>rduin</w:t>
      </w:r>
      <w:r w:rsidR="00EA41E8">
        <w:t>o,</w:t>
      </w:r>
      <w:r w:rsidR="000E7E0D">
        <w:t xml:space="preserve"> </w:t>
      </w:r>
      <w:r w:rsidRPr="00706D66">
        <w:rPr>
          <w:lang w:val="vi-VN"/>
        </w:rPr>
        <w:t xml:space="preserve">cụ thể đó là xây dựng </w:t>
      </w:r>
      <w:r w:rsidR="00A9499A">
        <w:t>“ H</w:t>
      </w:r>
      <w:r w:rsidR="00EA41E8">
        <w:t>ệ thống tự xoay camera theo chuyển động của vật thể</w:t>
      </w:r>
      <w:r w:rsidR="00A9499A">
        <w:t xml:space="preserve"> ”</w:t>
      </w:r>
      <w:r w:rsidRPr="00706D66">
        <w:rPr>
          <w:lang w:val="vi-VN"/>
        </w:rPr>
        <w:t>.</w:t>
      </w:r>
    </w:p>
    <w:p w14:paraId="200C20B0" w14:textId="2AC44BD4" w:rsidR="00D94D4C" w:rsidRPr="00EA7729" w:rsidRDefault="00D94D4C" w:rsidP="000410D1">
      <w:pPr>
        <w:pStyle w:val="Nidungvnbn"/>
      </w:pPr>
      <w:r w:rsidRPr="00706D66">
        <w:rPr>
          <w:lang w:val="vi-VN"/>
        </w:rPr>
        <w:t xml:space="preserve">Xem xong tài liệu chúng ta có thể hiểu rõ hơn về </w:t>
      </w:r>
      <w:r w:rsidR="00276A7C">
        <w:t>Arduino,</w:t>
      </w:r>
      <w:r w:rsidR="000609A0">
        <w:t xml:space="preserve"> cách nhận diện </w:t>
      </w:r>
      <w:r w:rsidR="00295520">
        <w:t>khuôn mặt với</w:t>
      </w:r>
      <w:r w:rsidR="000609A0">
        <w:t xml:space="preserve"> sự hỗ trợ của </w:t>
      </w:r>
      <w:r w:rsidR="00276A7C">
        <w:t>OpenCV</w:t>
      </w:r>
      <w:r w:rsidRPr="00706D66">
        <w:rPr>
          <w:lang w:val="vi-VN"/>
        </w:rPr>
        <w:t>,</w:t>
      </w:r>
      <w:r w:rsidR="001A7422">
        <w:t xml:space="preserve"> </w:t>
      </w:r>
      <w:r w:rsidR="00395401">
        <w:t xml:space="preserve">cách </w:t>
      </w:r>
      <w:r w:rsidR="00FA2C82">
        <w:t>điều khiển động cơ Servo</w:t>
      </w:r>
      <w:r w:rsidR="00B03307">
        <w:t xml:space="preserve"> bằng A</w:t>
      </w:r>
      <w:r w:rsidR="00395401">
        <w:t>rduino</w:t>
      </w:r>
      <w:r w:rsidR="00295520">
        <w:t>.</w:t>
      </w:r>
    </w:p>
    <w:p w14:paraId="4653837F" w14:textId="32ADDB59" w:rsidR="00D94D4C" w:rsidRPr="00706D66" w:rsidRDefault="00D94D4C" w:rsidP="000410D1">
      <w:pPr>
        <w:pStyle w:val="Nidungvnbn"/>
        <w:rPr>
          <w:lang w:val="vi-VN"/>
        </w:rPr>
      </w:pPr>
      <w:r w:rsidRPr="00706D66">
        <w:rPr>
          <w:lang w:val="vi-VN"/>
        </w:rPr>
        <w:t xml:space="preserve">Biết cách sử dụng và </w:t>
      </w:r>
      <w:r w:rsidR="0038729C">
        <w:t>vận hành</w:t>
      </w:r>
      <w:r w:rsidR="00BE3FD5">
        <w:t xml:space="preserve"> và xây dựng</w:t>
      </w:r>
      <w:r w:rsidR="0038729C">
        <w:t xml:space="preserve"> hệ thống camera tự xoay theo chuyển động của vật thể</w:t>
      </w:r>
      <w:r w:rsidR="00A360BD">
        <w:t xml:space="preserve">, cụ thể ở đây </w:t>
      </w:r>
      <w:r w:rsidR="004E5FC2">
        <w:t>camera</w:t>
      </w:r>
      <w:r w:rsidR="001820ED">
        <w:t xml:space="preserve"> chuyển động </w:t>
      </w:r>
      <w:r w:rsidR="00647B08">
        <w:t>theo khuôn mặt</w:t>
      </w:r>
      <w:r w:rsidRPr="00706D66">
        <w:rPr>
          <w:lang w:val="vi-VN"/>
        </w:rPr>
        <w:t>.</w:t>
      </w:r>
    </w:p>
    <w:p w14:paraId="42D7650D" w14:textId="77777777" w:rsidR="00291721" w:rsidRPr="00706D66" w:rsidRDefault="00291721" w:rsidP="00291721">
      <w:pPr>
        <w:pStyle w:val="Nidungvnbn"/>
        <w:rPr>
          <w:lang w:val="vi-VN"/>
        </w:rPr>
      </w:pPr>
    </w:p>
    <w:p w14:paraId="7CC4B721" w14:textId="77777777" w:rsidR="00DB7595" w:rsidRPr="00706D66" w:rsidRDefault="007E6AB9">
      <w:pPr>
        <w:spacing w:after="200" w:line="276" w:lineRule="auto"/>
        <w:rPr>
          <w:sz w:val="26"/>
          <w:szCs w:val="26"/>
          <w:lang w:val="vi-VN"/>
        </w:rPr>
        <w:sectPr w:rsidR="00DB7595" w:rsidRPr="00706D66" w:rsidSect="00B118C8">
          <w:headerReference w:type="default" r:id="rId12"/>
          <w:pgSz w:w="12240" w:h="15840"/>
          <w:pgMar w:top="1985" w:right="1134" w:bottom="1701" w:left="1985" w:header="720" w:footer="720" w:gutter="0"/>
          <w:pgNumType w:fmt="lowerRoman" w:start="1"/>
          <w:cols w:space="720"/>
          <w:docGrid w:linePitch="360"/>
        </w:sectPr>
      </w:pPr>
      <w:r w:rsidRPr="00706D66">
        <w:rPr>
          <w:sz w:val="26"/>
          <w:szCs w:val="26"/>
          <w:lang w:val="vi-VN"/>
        </w:rPr>
        <w:br w:type="page"/>
      </w:r>
    </w:p>
    <w:p w14:paraId="21B263D4" w14:textId="77777777" w:rsidR="007E6AB9" w:rsidRPr="00706D66" w:rsidRDefault="007E6AB9" w:rsidP="002D796D">
      <w:pPr>
        <w:pStyle w:val="Chng"/>
        <w:jc w:val="center"/>
      </w:pPr>
      <w:bookmarkStart w:id="4" w:name="_Toc470087501"/>
      <w:r w:rsidRPr="00706D66">
        <w:lastRenderedPageBreak/>
        <w:t>MỤC LỤC</w:t>
      </w:r>
      <w:bookmarkEnd w:id="4"/>
    </w:p>
    <w:p w14:paraId="04EF2A2D" w14:textId="77777777" w:rsidR="0096753B" w:rsidRDefault="00C75086">
      <w:pPr>
        <w:pStyle w:val="TOC1"/>
        <w:tabs>
          <w:tab w:val="right" w:leader="dot" w:pos="9111"/>
        </w:tabs>
        <w:rPr>
          <w:rFonts w:asciiTheme="minorHAnsi" w:eastAsiaTheme="minorEastAsia" w:hAnsiTheme="minorHAnsi" w:cstheme="minorBidi"/>
          <w:noProof/>
          <w:sz w:val="22"/>
          <w:szCs w:val="22"/>
        </w:rPr>
      </w:pPr>
      <w:r w:rsidRPr="00706D66">
        <w:rPr>
          <w:szCs w:val="26"/>
        </w:rPr>
        <w:fldChar w:fldCharType="begin"/>
      </w:r>
      <w:r w:rsidRPr="00706D66">
        <w:rPr>
          <w:szCs w:val="26"/>
        </w:rPr>
        <w:instrText xml:space="preserve"> TOC \h \z \t "Chương,1,Tiểu mục cấp 1,2,Tiểu mục cấp 2,3,Tiểu mục cấp 3,4" </w:instrText>
      </w:r>
      <w:r w:rsidRPr="00706D66">
        <w:rPr>
          <w:szCs w:val="26"/>
        </w:rPr>
        <w:fldChar w:fldCharType="separate"/>
      </w:r>
      <w:hyperlink w:anchor="_Toc470087498" w:history="1">
        <w:r w:rsidR="0096753B" w:rsidRPr="00F41635">
          <w:rPr>
            <w:rStyle w:val="Hyperlink"/>
            <w:noProof/>
            <w:lang w:val="vi-VN"/>
          </w:rPr>
          <w:t>LỜI CẢM ƠN</w:t>
        </w:r>
        <w:r w:rsidR="0096753B">
          <w:rPr>
            <w:noProof/>
            <w:webHidden/>
          </w:rPr>
          <w:tab/>
        </w:r>
        <w:r w:rsidR="0096753B">
          <w:rPr>
            <w:noProof/>
            <w:webHidden/>
          </w:rPr>
          <w:fldChar w:fldCharType="begin"/>
        </w:r>
        <w:r w:rsidR="0096753B">
          <w:rPr>
            <w:noProof/>
            <w:webHidden/>
          </w:rPr>
          <w:instrText xml:space="preserve"> PAGEREF _Toc470087498 \h </w:instrText>
        </w:r>
        <w:r w:rsidR="0096753B">
          <w:rPr>
            <w:noProof/>
            <w:webHidden/>
          </w:rPr>
        </w:r>
        <w:r w:rsidR="0096753B">
          <w:rPr>
            <w:noProof/>
            <w:webHidden/>
          </w:rPr>
          <w:fldChar w:fldCharType="separate"/>
        </w:r>
        <w:r w:rsidR="0096753B">
          <w:rPr>
            <w:noProof/>
            <w:webHidden/>
          </w:rPr>
          <w:t>i</w:t>
        </w:r>
        <w:r w:rsidR="0096753B">
          <w:rPr>
            <w:noProof/>
            <w:webHidden/>
          </w:rPr>
          <w:fldChar w:fldCharType="end"/>
        </w:r>
      </w:hyperlink>
    </w:p>
    <w:p w14:paraId="6631C2BB" w14:textId="77777777" w:rsidR="0096753B" w:rsidRDefault="00354C55">
      <w:pPr>
        <w:pStyle w:val="TOC1"/>
        <w:tabs>
          <w:tab w:val="right" w:leader="dot" w:pos="9111"/>
        </w:tabs>
        <w:rPr>
          <w:rFonts w:asciiTheme="minorHAnsi" w:eastAsiaTheme="minorEastAsia" w:hAnsiTheme="minorHAnsi" w:cstheme="minorBidi"/>
          <w:noProof/>
          <w:sz w:val="22"/>
          <w:szCs w:val="22"/>
        </w:rPr>
      </w:pPr>
      <w:hyperlink w:anchor="_Toc470087499" w:history="1">
        <w:r w:rsidR="0096753B" w:rsidRPr="00F41635">
          <w:rPr>
            <w:rStyle w:val="Hyperlink"/>
            <w:noProof/>
            <w:lang w:val="vi-VN"/>
          </w:rPr>
          <w:t>PHẦN XÁC NHẬN VÀ ĐÁNH GIÁ CỦA GIẢNG VIÊN</w:t>
        </w:r>
        <w:r w:rsidR="0096753B">
          <w:rPr>
            <w:noProof/>
            <w:webHidden/>
          </w:rPr>
          <w:tab/>
        </w:r>
        <w:r w:rsidR="0096753B">
          <w:rPr>
            <w:noProof/>
            <w:webHidden/>
          </w:rPr>
          <w:fldChar w:fldCharType="begin"/>
        </w:r>
        <w:r w:rsidR="0096753B">
          <w:rPr>
            <w:noProof/>
            <w:webHidden/>
          </w:rPr>
          <w:instrText xml:space="preserve"> PAGEREF _Toc470087499 \h </w:instrText>
        </w:r>
        <w:r w:rsidR="0096753B">
          <w:rPr>
            <w:noProof/>
            <w:webHidden/>
          </w:rPr>
        </w:r>
        <w:r w:rsidR="0096753B">
          <w:rPr>
            <w:noProof/>
            <w:webHidden/>
          </w:rPr>
          <w:fldChar w:fldCharType="separate"/>
        </w:r>
        <w:r w:rsidR="0096753B">
          <w:rPr>
            <w:noProof/>
            <w:webHidden/>
          </w:rPr>
          <w:t>iii</w:t>
        </w:r>
        <w:r w:rsidR="0096753B">
          <w:rPr>
            <w:noProof/>
            <w:webHidden/>
          </w:rPr>
          <w:fldChar w:fldCharType="end"/>
        </w:r>
      </w:hyperlink>
    </w:p>
    <w:p w14:paraId="1E087D97" w14:textId="77777777" w:rsidR="0096753B" w:rsidRDefault="00354C55">
      <w:pPr>
        <w:pStyle w:val="TOC1"/>
        <w:tabs>
          <w:tab w:val="right" w:leader="dot" w:pos="9111"/>
        </w:tabs>
        <w:rPr>
          <w:rFonts w:asciiTheme="minorHAnsi" w:eastAsiaTheme="minorEastAsia" w:hAnsiTheme="minorHAnsi" w:cstheme="minorBidi"/>
          <w:noProof/>
          <w:sz w:val="22"/>
          <w:szCs w:val="22"/>
        </w:rPr>
      </w:pPr>
      <w:hyperlink w:anchor="_Toc470087500" w:history="1">
        <w:r w:rsidR="0096753B" w:rsidRPr="00F41635">
          <w:rPr>
            <w:rStyle w:val="Hyperlink"/>
            <w:noProof/>
            <w:lang w:val="vi-VN"/>
          </w:rPr>
          <w:t>TÓM TẮT</w:t>
        </w:r>
        <w:r w:rsidR="0096753B">
          <w:rPr>
            <w:noProof/>
            <w:webHidden/>
          </w:rPr>
          <w:tab/>
        </w:r>
        <w:r w:rsidR="0096753B">
          <w:rPr>
            <w:noProof/>
            <w:webHidden/>
          </w:rPr>
          <w:fldChar w:fldCharType="begin"/>
        </w:r>
        <w:r w:rsidR="0096753B">
          <w:rPr>
            <w:noProof/>
            <w:webHidden/>
          </w:rPr>
          <w:instrText xml:space="preserve"> PAGEREF _Toc470087500 \h </w:instrText>
        </w:r>
        <w:r w:rsidR="0096753B">
          <w:rPr>
            <w:noProof/>
            <w:webHidden/>
          </w:rPr>
        </w:r>
        <w:r w:rsidR="0096753B">
          <w:rPr>
            <w:noProof/>
            <w:webHidden/>
          </w:rPr>
          <w:fldChar w:fldCharType="separate"/>
        </w:r>
        <w:r w:rsidR="0096753B">
          <w:rPr>
            <w:noProof/>
            <w:webHidden/>
          </w:rPr>
          <w:t>iv</w:t>
        </w:r>
        <w:r w:rsidR="0096753B">
          <w:rPr>
            <w:noProof/>
            <w:webHidden/>
          </w:rPr>
          <w:fldChar w:fldCharType="end"/>
        </w:r>
      </w:hyperlink>
    </w:p>
    <w:p w14:paraId="46C6D4C9" w14:textId="77777777" w:rsidR="0096753B" w:rsidRDefault="00354C55">
      <w:pPr>
        <w:pStyle w:val="TOC1"/>
        <w:tabs>
          <w:tab w:val="right" w:leader="dot" w:pos="9111"/>
        </w:tabs>
        <w:rPr>
          <w:rFonts w:asciiTheme="minorHAnsi" w:eastAsiaTheme="minorEastAsia" w:hAnsiTheme="minorHAnsi" w:cstheme="minorBidi"/>
          <w:noProof/>
          <w:sz w:val="22"/>
          <w:szCs w:val="22"/>
        </w:rPr>
      </w:pPr>
      <w:hyperlink w:anchor="_Toc470087501" w:history="1">
        <w:r w:rsidR="0096753B" w:rsidRPr="00F41635">
          <w:rPr>
            <w:rStyle w:val="Hyperlink"/>
            <w:noProof/>
          </w:rPr>
          <w:t>MỤC LỤC</w:t>
        </w:r>
        <w:r w:rsidR="0096753B">
          <w:rPr>
            <w:noProof/>
            <w:webHidden/>
          </w:rPr>
          <w:tab/>
        </w:r>
        <w:r w:rsidR="0096753B">
          <w:rPr>
            <w:noProof/>
            <w:webHidden/>
          </w:rPr>
          <w:fldChar w:fldCharType="begin"/>
        </w:r>
        <w:r w:rsidR="0096753B">
          <w:rPr>
            <w:noProof/>
            <w:webHidden/>
          </w:rPr>
          <w:instrText xml:space="preserve"> PAGEREF _Toc470087501 \h </w:instrText>
        </w:r>
        <w:r w:rsidR="0096753B">
          <w:rPr>
            <w:noProof/>
            <w:webHidden/>
          </w:rPr>
        </w:r>
        <w:r w:rsidR="0096753B">
          <w:rPr>
            <w:noProof/>
            <w:webHidden/>
          </w:rPr>
          <w:fldChar w:fldCharType="separate"/>
        </w:r>
        <w:r w:rsidR="0096753B">
          <w:rPr>
            <w:noProof/>
            <w:webHidden/>
          </w:rPr>
          <w:t>1</w:t>
        </w:r>
        <w:r w:rsidR="0096753B">
          <w:rPr>
            <w:noProof/>
            <w:webHidden/>
          </w:rPr>
          <w:fldChar w:fldCharType="end"/>
        </w:r>
      </w:hyperlink>
    </w:p>
    <w:p w14:paraId="54DDEF12" w14:textId="77777777" w:rsidR="0096753B" w:rsidRDefault="00354C55">
      <w:pPr>
        <w:pStyle w:val="TOC1"/>
        <w:tabs>
          <w:tab w:val="right" w:leader="dot" w:pos="9111"/>
        </w:tabs>
        <w:rPr>
          <w:rFonts w:asciiTheme="minorHAnsi" w:eastAsiaTheme="minorEastAsia" w:hAnsiTheme="minorHAnsi" w:cstheme="minorBidi"/>
          <w:noProof/>
          <w:sz w:val="22"/>
          <w:szCs w:val="22"/>
        </w:rPr>
      </w:pPr>
      <w:hyperlink w:anchor="_Toc470087502" w:history="1">
        <w:r w:rsidR="0096753B" w:rsidRPr="00F41635">
          <w:rPr>
            <w:rStyle w:val="Hyperlink"/>
            <w:noProof/>
          </w:rPr>
          <w:t>CHƯƠNG 1 – MỞ ĐẦU</w:t>
        </w:r>
        <w:r w:rsidR="0096753B">
          <w:rPr>
            <w:noProof/>
            <w:webHidden/>
          </w:rPr>
          <w:tab/>
        </w:r>
        <w:r w:rsidR="0096753B">
          <w:rPr>
            <w:noProof/>
            <w:webHidden/>
          </w:rPr>
          <w:fldChar w:fldCharType="begin"/>
        </w:r>
        <w:r w:rsidR="0096753B">
          <w:rPr>
            <w:noProof/>
            <w:webHidden/>
          </w:rPr>
          <w:instrText xml:space="preserve"> PAGEREF _Toc470087502 \h </w:instrText>
        </w:r>
        <w:r w:rsidR="0096753B">
          <w:rPr>
            <w:noProof/>
            <w:webHidden/>
          </w:rPr>
        </w:r>
        <w:r w:rsidR="0096753B">
          <w:rPr>
            <w:noProof/>
            <w:webHidden/>
          </w:rPr>
          <w:fldChar w:fldCharType="separate"/>
        </w:r>
        <w:r w:rsidR="0096753B">
          <w:rPr>
            <w:noProof/>
            <w:webHidden/>
          </w:rPr>
          <w:t>5</w:t>
        </w:r>
        <w:r w:rsidR="0096753B">
          <w:rPr>
            <w:noProof/>
            <w:webHidden/>
          </w:rPr>
          <w:fldChar w:fldCharType="end"/>
        </w:r>
      </w:hyperlink>
    </w:p>
    <w:p w14:paraId="61296D63" w14:textId="77777777" w:rsidR="0096753B" w:rsidRDefault="00354C55">
      <w:pPr>
        <w:pStyle w:val="TOC1"/>
        <w:tabs>
          <w:tab w:val="right" w:leader="dot" w:pos="9111"/>
        </w:tabs>
        <w:rPr>
          <w:rFonts w:asciiTheme="minorHAnsi" w:eastAsiaTheme="minorEastAsia" w:hAnsiTheme="minorHAnsi" w:cstheme="minorBidi"/>
          <w:noProof/>
          <w:sz w:val="22"/>
          <w:szCs w:val="22"/>
        </w:rPr>
      </w:pPr>
      <w:hyperlink w:anchor="_Toc470087503" w:history="1">
        <w:r w:rsidR="0096753B" w:rsidRPr="00F41635">
          <w:rPr>
            <w:rStyle w:val="Hyperlink"/>
            <w:noProof/>
          </w:rPr>
          <w:t>CHƯƠNG 2 – TỔNG QUAN</w:t>
        </w:r>
        <w:r w:rsidR="0096753B">
          <w:rPr>
            <w:noProof/>
            <w:webHidden/>
          </w:rPr>
          <w:tab/>
        </w:r>
        <w:r w:rsidR="0096753B">
          <w:rPr>
            <w:noProof/>
            <w:webHidden/>
          </w:rPr>
          <w:fldChar w:fldCharType="begin"/>
        </w:r>
        <w:r w:rsidR="0096753B">
          <w:rPr>
            <w:noProof/>
            <w:webHidden/>
          </w:rPr>
          <w:instrText xml:space="preserve"> PAGEREF _Toc470087503 \h </w:instrText>
        </w:r>
        <w:r w:rsidR="0096753B">
          <w:rPr>
            <w:noProof/>
            <w:webHidden/>
          </w:rPr>
        </w:r>
        <w:r w:rsidR="0096753B">
          <w:rPr>
            <w:noProof/>
            <w:webHidden/>
          </w:rPr>
          <w:fldChar w:fldCharType="separate"/>
        </w:r>
        <w:r w:rsidR="0096753B">
          <w:rPr>
            <w:noProof/>
            <w:webHidden/>
          </w:rPr>
          <w:t>6</w:t>
        </w:r>
        <w:r w:rsidR="0096753B">
          <w:rPr>
            <w:noProof/>
            <w:webHidden/>
          </w:rPr>
          <w:fldChar w:fldCharType="end"/>
        </w:r>
      </w:hyperlink>
    </w:p>
    <w:p w14:paraId="0D5665BB"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04" w:history="1">
        <w:r w:rsidR="0096753B" w:rsidRPr="00F41635">
          <w:rPr>
            <w:rStyle w:val="Hyperlink"/>
            <w:noProof/>
          </w:rPr>
          <w:t>2.1 Hệ Thống Nhúng</w:t>
        </w:r>
        <w:r w:rsidR="0096753B">
          <w:rPr>
            <w:noProof/>
            <w:webHidden/>
          </w:rPr>
          <w:tab/>
        </w:r>
        <w:r w:rsidR="0096753B">
          <w:rPr>
            <w:noProof/>
            <w:webHidden/>
          </w:rPr>
          <w:fldChar w:fldCharType="begin"/>
        </w:r>
        <w:r w:rsidR="0096753B">
          <w:rPr>
            <w:noProof/>
            <w:webHidden/>
          </w:rPr>
          <w:instrText xml:space="preserve"> PAGEREF _Toc470087504 \h </w:instrText>
        </w:r>
        <w:r w:rsidR="0096753B">
          <w:rPr>
            <w:noProof/>
            <w:webHidden/>
          </w:rPr>
        </w:r>
        <w:r w:rsidR="0096753B">
          <w:rPr>
            <w:noProof/>
            <w:webHidden/>
          </w:rPr>
          <w:fldChar w:fldCharType="separate"/>
        </w:r>
        <w:r w:rsidR="0096753B">
          <w:rPr>
            <w:noProof/>
            <w:webHidden/>
          </w:rPr>
          <w:t>6</w:t>
        </w:r>
        <w:r w:rsidR="0096753B">
          <w:rPr>
            <w:noProof/>
            <w:webHidden/>
          </w:rPr>
          <w:fldChar w:fldCharType="end"/>
        </w:r>
      </w:hyperlink>
    </w:p>
    <w:p w14:paraId="46896697"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05" w:history="1">
        <w:r w:rsidR="0096753B" w:rsidRPr="00F41635">
          <w:rPr>
            <w:rStyle w:val="Hyperlink"/>
            <w:noProof/>
          </w:rPr>
          <w:t>2.1.1 Khái niệm hệ thống nhúng</w:t>
        </w:r>
        <w:r w:rsidR="0096753B">
          <w:rPr>
            <w:noProof/>
            <w:webHidden/>
          </w:rPr>
          <w:tab/>
        </w:r>
        <w:r w:rsidR="0096753B">
          <w:rPr>
            <w:noProof/>
            <w:webHidden/>
          </w:rPr>
          <w:fldChar w:fldCharType="begin"/>
        </w:r>
        <w:r w:rsidR="0096753B">
          <w:rPr>
            <w:noProof/>
            <w:webHidden/>
          </w:rPr>
          <w:instrText xml:space="preserve"> PAGEREF _Toc470087505 \h </w:instrText>
        </w:r>
        <w:r w:rsidR="0096753B">
          <w:rPr>
            <w:noProof/>
            <w:webHidden/>
          </w:rPr>
        </w:r>
        <w:r w:rsidR="0096753B">
          <w:rPr>
            <w:noProof/>
            <w:webHidden/>
          </w:rPr>
          <w:fldChar w:fldCharType="separate"/>
        </w:r>
        <w:r w:rsidR="0096753B">
          <w:rPr>
            <w:noProof/>
            <w:webHidden/>
          </w:rPr>
          <w:t>6</w:t>
        </w:r>
        <w:r w:rsidR="0096753B">
          <w:rPr>
            <w:noProof/>
            <w:webHidden/>
          </w:rPr>
          <w:fldChar w:fldCharType="end"/>
        </w:r>
      </w:hyperlink>
    </w:p>
    <w:p w14:paraId="2031766A"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06" w:history="1">
        <w:r w:rsidR="0096753B" w:rsidRPr="00F41635">
          <w:rPr>
            <w:rStyle w:val="Hyperlink"/>
            <w:noProof/>
          </w:rPr>
          <w:t>2.1.2 Kiến trúc hệ thống nhúng</w:t>
        </w:r>
        <w:r w:rsidR="0096753B">
          <w:rPr>
            <w:noProof/>
            <w:webHidden/>
          </w:rPr>
          <w:tab/>
        </w:r>
        <w:r w:rsidR="0096753B">
          <w:rPr>
            <w:noProof/>
            <w:webHidden/>
          </w:rPr>
          <w:fldChar w:fldCharType="begin"/>
        </w:r>
        <w:r w:rsidR="0096753B">
          <w:rPr>
            <w:noProof/>
            <w:webHidden/>
          </w:rPr>
          <w:instrText xml:space="preserve"> PAGEREF _Toc470087506 \h </w:instrText>
        </w:r>
        <w:r w:rsidR="0096753B">
          <w:rPr>
            <w:noProof/>
            <w:webHidden/>
          </w:rPr>
        </w:r>
        <w:r w:rsidR="0096753B">
          <w:rPr>
            <w:noProof/>
            <w:webHidden/>
          </w:rPr>
          <w:fldChar w:fldCharType="separate"/>
        </w:r>
        <w:r w:rsidR="0096753B">
          <w:rPr>
            <w:noProof/>
            <w:webHidden/>
          </w:rPr>
          <w:t>6</w:t>
        </w:r>
        <w:r w:rsidR="0096753B">
          <w:rPr>
            <w:noProof/>
            <w:webHidden/>
          </w:rPr>
          <w:fldChar w:fldCharType="end"/>
        </w:r>
      </w:hyperlink>
    </w:p>
    <w:p w14:paraId="249885E5" w14:textId="77777777" w:rsidR="0096753B" w:rsidRDefault="00354C55">
      <w:pPr>
        <w:pStyle w:val="TOC3"/>
        <w:tabs>
          <w:tab w:val="left" w:pos="2180"/>
          <w:tab w:val="right" w:leader="dot" w:pos="9111"/>
        </w:tabs>
        <w:rPr>
          <w:rFonts w:asciiTheme="minorHAnsi" w:eastAsiaTheme="minorEastAsia" w:hAnsiTheme="minorHAnsi" w:cstheme="minorBidi"/>
          <w:noProof/>
          <w:sz w:val="22"/>
          <w:szCs w:val="22"/>
        </w:rPr>
      </w:pPr>
      <w:hyperlink w:anchor="_Toc470087507" w:history="1">
        <w:r w:rsidR="0096753B" w:rsidRPr="00F41635">
          <w:rPr>
            <w:rStyle w:val="Hyperlink"/>
            <w:noProof/>
          </w:rPr>
          <w:t>2.1.3</w:t>
        </w:r>
        <w:r w:rsidR="0096753B">
          <w:rPr>
            <w:rFonts w:asciiTheme="minorHAnsi" w:eastAsiaTheme="minorEastAsia" w:hAnsiTheme="minorHAnsi" w:cstheme="minorBidi"/>
            <w:noProof/>
            <w:sz w:val="22"/>
            <w:szCs w:val="22"/>
          </w:rPr>
          <w:tab/>
        </w:r>
        <w:r w:rsidR="0096753B" w:rsidRPr="00F41635">
          <w:rPr>
            <w:rStyle w:val="Hyperlink"/>
            <w:noProof/>
          </w:rPr>
          <w:t>Các đặc điểm của hệ thống nhúng</w:t>
        </w:r>
        <w:r w:rsidR="0096753B">
          <w:rPr>
            <w:noProof/>
            <w:webHidden/>
          </w:rPr>
          <w:tab/>
        </w:r>
        <w:r w:rsidR="0096753B">
          <w:rPr>
            <w:noProof/>
            <w:webHidden/>
          </w:rPr>
          <w:fldChar w:fldCharType="begin"/>
        </w:r>
        <w:r w:rsidR="0096753B">
          <w:rPr>
            <w:noProof/>
            <w:webHidden/>
          </w:rPr>
          <w:instrText xml:space="preserve"> PAGEREF _Toc470087507 \h </w:instrText>
        </w:r>
        <w:r w:rsidR="0096753B">
          <w:rPr>
            <w:noProof/>
            <w:webHidden/>
          </w:rPr>
        </w:r>
        <w:r w:rsidR="0096753B">
          <w:rPr>
            <w:noProof/>
            <w:webHidden/>
          </w:rPr>
          <w:fldChar w:fldCharType="separate"/>
        </w:r>
        <w:r w:rsidR="0096753B">
          <w:rPr>
            <w:noProof/>
            <w:webHidden/>
          </w:rPr>
          <w:t>7</w:t>
        </w:r>
        <w:r w:rsidR="0096753B">
          <w:rPr>
            <w:noProof/>
            <w:webHidden/>
          </w:rPr>
          <w:fldChar w:fldCharType="end"/>
        </w:r>
      </w:hyperlink>
    </w:p>
    <w:p w14:paraId="0A555D50"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08" w:history="1">
        <w:r w:rsidR="0096753B" w:rsidRPr="00F41635">
          <w:rPr>
            <w:rStyle w:val="Hyperlink"/>
            <w:noProof/>
          </w:rPr>
          <w:t>2.2 Giới Thiệu Về Arduino.</w:t>
        </w:r>
        <w:r w:rsidR="0096753B">
          <w:rPr>
            <w:noProof/>
            <w:webHidden/>
          </w:rPr>
          <w:tab/>
        </w:r>
        <w:r w:rsidR="0096753B">
          <w:rPr>
            <w:noProof/>
            <w:webHidden/>
          </w:rPr>
          <w:fldChar w:fldCharType="begin"/>
        </w:r>
        <w:r w:rsidR="0096753B">
          <w:rPr>
            <w:noProof/>
            <w:webHidden/>
          </w:rPr>
          <w:instrText xml:space="preserve"> PAGEREF _Toc470087508 \h </w:instrText>
        </w:r>
        <w:r w:rsidR="0096753B">
          <w:rPr>
            <w:noProof/>
            <w:webHidden/>
          </w:rPr>
        </w:r>
        <w:r w:rsidR="0096753B">
          <w:rPr>
            <w:noProof/>
            <w:webHidden/>
          </w:rPr>
          <w:fldChar w:fldCharType="separate"/>
        </w:r>
        <w:r w:rsidR="0096753B">
          <w:rPr>
            <w:noProof/>
            <w:webHidden/>
          </w:rPr>
          <w:t>8</w:t>
        </w:r>
        <w:r w:rsidR="0096753B">
          <w:rPr>
            <w:noProof/>
            <w:webHidden/>
          </w:rPr>
          <w:fldChar w:fldCharType="end"/>
        </w:r>
      </w:hyperlink>
    </w:p>
    <w:p w14:paraId="07E9859B"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09" w:history="1">
        <w:r w:rsidR="0096753B" w:rsidRPr="00F41635">
          <w:rPr>
            <w:rStyle w:val="Hyperlink"/>
            <w:noProof/>
          </w:rPr>
          <w:t>2.2.1 Arduino là gì?</w:t>
        </w:r>
        <w:r w:rsidR="0096753B">
          <w:rPr>
            <w:noProof/>
            <w:webHidden/>
          </w:rPr>
          <w:tab/>
        </w:r>
        <w:r w:rsidR="0096753B">
          <w:rPr>
            <w:noProof/>
            <w:webHidden/>
          </w:rPr>
          <w:fldChar w:fldCharType="begin"/>
        </w:r>
        <w:r w:rsidR="0096753B">
          <w:rPr>
            <w:noProof/>
            <w:webHidden/>
          </w:rPr>
          <w:instrText xml:space="preserve"> PAGEREF _Toc470087509 \h </w:instrText>
        </w:r>
        <w:r w:rsidR="0096753B">
          <w:rPr>
            <w:noProof/>
            <w:webHidden/>
          </w:rPr>
        </w:r>
        <w:r w:rsidR="0096753B">
          <w:rPr>
            <w:noProof/>
            <w:webHidden/>
          </w:rPr>
          <w:fldChar w:fldCharType="separate"/>
        </w:r>
        <w:r w:rsidR="0096753B">
          <w:rPr>
            <w:noProof/>
            <w:webHidden/>
          </w:rPr>
          <w:t>8</w:t>
        </w:r>
        <w:r w:rsidR="0096753B">
          <w:rPr>
            <w:noProof/>
            <w:webHidden/>
          </w:rPr>
          <w:fldChar w:fldCharType="end"/>
        </w:r>
      </w:hyperlink>
    </w:p>
    <w:p w14:paraId="24B73FFC"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10" w:history="1">
        <w:r w:rsidR="0096753B" w:rsidRPr="00F41635">
          <w:rPr>
            <w:rStyle w:val="Hyperlink"/>
            <w:noProof/>
          </w:rPr>
          <w:t>2.2.2 Khả năng kết nối của Arduino.</w:t>
        </w:r>
        <w:r w:rsidR="0096753B">
          <w:rPr>
            <w:noProof/>
            <w:webHidden/>
          </w:rPr>
          <w:tab/>
        </w:r>
        <w:r w:rsidR="0096753B">
          <w:rPr>
            <w:noProof/>
            <w:webHidden/>
          </w:rPr>
          <w:fldChar w:fldCharType="begin"/>
        </w:r>
        <w:r w:rsidR="0096753B">
          <w:rPr>
            <w:noProof/>
            <w:webHidden/>
          </w:rPr>
          <w:instrText xml:space="preserve"> PAGEREF _Toc470087510 \h </w:instrText>
        </w:r>
        <w:r w:rsidR="0096753B">
          <w:rPr>
            <w:noProof/>
            <w:webHidden/>
          </w:rPr>
        </w:r>
        <w:r w:rsidR="0096753B">
          <w:rPr>
            <w:noProof/>
            <w:webHidden/>
          </w:rPr>
          <w:fldChar w:fldCharType="separate"/>
        </w:r>
        <w:r w:rsidR="0096753B">
          <w:rPr>
            <w:noProof/>
            <w:webHidden/>
          </w:rPr>
          <w:t>9</w:t>
        </w:r>
        <w:r w:rsidR="0096753B">
          <w:rPr>
            <w:noProof/>
            <w:webHidden/>
          </w:rPr>
          <w:fldChar w:fldCharType="end"/>
        </w:r>
      </w:hyperlink>
    </w:p>
    <w:p w14:paraId="251E74A0"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11" w:history="1">
        <w:r w:rsidR="0096753B" w:rsidRPr="00F41635">
          <w:rPr>
            <w:rStyle w:val="Hyperlink"/>
            <w:noProof/>
          </w:rPr>
          <w:t>2.2.3 Arduino Uno</w:t>
        </w:r>
        <w:r w:rsidR="0096753B">
          <w:rPr>
            <w:noProof/>
            <w:webHidden/>
          </w:rPr>
          <w:tab/>
        </w:r>
        <w:r w:rsidR="0096753B">
          <w:rPr>
            <w:noProof/>
            <w:webHidden/>
          </w:rPr>
          <w:fldChar w:fldCharType="begin"/>
        </w:r>
        <w:r w:rsidR="0096753B">
          <w:rPr>
            <w:noProof/>
            <w:webHidden/>
          </w:rPr>
          <w:instrText xml:space="preserve"> PAGEREF _Toc470087511 \h </w:instrText>
        </w:r>
        <w:r w:rsidR="0096753B">
          <w:rPr>
            <w:noProof/>
            <w:webHidden/>
          </w:rPr>
        </w:r>
        <w:r w:rsidR="0096753B">
          <w:rPr>
            <w:noProof/>
            <w:webHidden/>
          </w:rPr>
          <w:fldChar w:fldCharType="separate"/>
        </w:r>
        <w:r w:rsidR="0096753B">
          <w:rPr>
            <w:noProof/>
            <w:webHidden/>
          </w:rPr>
          <w:t>10</w:t>
        </w:r>
        <w:r w:rsidR="0096753B">
          <w:rPr>
            <w:noProof/>
            <w:webHidden/>
          </w:rPr>
          <w:fldChar w:fldCharType="end"/>
        </w:r>
      </w:hyperlink>
    </w:p>
    <w:p w14:paraId="1C6CDBF1"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12" w:history="1">
        <w:r w:rsidR="0096753B" w:rsidRPr="00F41635">
          <w:rPr>
            <w:rStyle w:val="Hyperlink"/>
            <w:noProof/>
          </w:rPr>
          <w:t>2.2.4 Arduino IDE</w:t>
        </w:r>
        <w:r w:rsidR="0096753B">
          <w:rPr>
            <w:noProof/>
            <w:webHidden/>
          </w:rPr>
          <w:tab/>
        </w:r>
        <w:r w:rsidR="0096753B">
          <w:rPr>
            <w:noProof/>
            <w:webHidden/>
          </w:rPr>
          <w:fldChar w:fldCharType="begin"/>
        </w:r>
        <w:r w:rsidR="0096753B">
          <w:rPr>
            <w:noProof/>
            <w:webHidden/>
          </w:rPr>
          <w:instrText xml:space="preserve"> PAGEREF _Toc470087512 \h </w:instrText>
        </w:r>
        <w:r w:rsidR="0096753B">
          <w:rPr>
            <w:noProof/>
            <w:webHidden/>
          </w:rPr>
        </w:r>
        <w:r w:rsidR="0096753B">
          <w:rPr>
            <w:noProof/>
            <w:webHidden/>
          </w:rPr>
          <w:fldChar w:fldCharType="separate"/>
        </w:r>
        <w:r w:rsidR="0096753B">
          <w:rPr>
            <w:noProof/>
            <w:webHidden/>
          </w:rPr>
          <w:t>11</w:t>
        </w:r>
        <w:r w:rsidR="0096753B">
          <w:rPr>
            <w:noProof/>
            <w:webHidden/>
          </w:rPr>
          <w:fldChar w:fldCharType="end"/>
        </w:r>
      </w:hyperlink>
    </w:p>
    <w:p w14:paraId="173E80C6"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13" w:history="1">
        <w:r w:rsidR="0096753B" w:rsidRPr="00F41635">
          <w:rPr>
            <w:rStyle w:val="Hyperlink"/>
            <w:noProof/>
          </w:rPr>
          <w:t>2.3 OpenCV</w:t>
        </w:r>
        <w:r w:rsidR="0096753B">
          <w:rPr>
            <w:noProof/>
            <w:webHidden/>
          </w:rPr>
          <w:tab/>
        </w:r>
        <w:r w:rsidR="0096753B">
          <w:rPr>
            <w:noProof/>
            <w:webHidden/>
          </w:rPr>
          <w:fldChar w:fldCharType="begin"/>
        </w:r>
        <w:r w:rsidR="0096753B">
          <w:rPr>
            <w:noProof/>
            <w:webHidden/>
          </w:rPr>
          <w:instrText xml:space="preserve"> PAGEREF _Toc470087513 \h </w:instrText>
        </w:r>
        <w:r w:rsidR="0096753B">
          <w:rPr>
            <w:noProof/>
            <w:webHidden/>
          </w:rPr>
        </w:r>
        <w:r w:rsidR="0096753B">
          <w:rPr>
            <w:noProof/>
            <w:webHidden/>
          </w:rPr>
          <w:fldChar w:fldCharType="separate"/>
        </w:r>
        <w:r w:rsidR="0096753B">
          <w:rPr>
            <w:noProof/>
            <w:webHidden/>
          </w:rPr>
          <w:t>13</w:t>
        </w:r>
        <w:r w:rsidR="0096753B">
          <w:rPr>
            <w:noProof/>
            <w:webHidden/>
          </w:rPr>
          <w:fldChar w:fldCharType="end"/>
        </w:r>
      </w:hyperlink>
    </w:p>
    <w:p w14:paraId="53DEE5B3"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14" w:history="1">
        <w:r w:rsidR="0096753B" w:rsidRPr="00F41635">
          <w:rPr>
            <w:rStyle w:val="Hyperlink"/>
            <w:noProof/>
          </w:rPr>
          <w:t>2.3.1 OpenCV là gì?</w:t>
        </w:r>
        <w:r w:rsidR="0096753B">
          <w:rPr>
            <w:noProof/>
            <w:webHidden/>
          </w:rPr>
          <w:tab/>
        </w:r>
        <w:r w:rsidR="0096753B">
          <w:rPr>
            <w:noProof/>
            <w:webHidden/>
          </w:rPr>
          <w:fldChar w:fldCharType="begin"/>
        </w:r>
        <w:r w:rsidR="0096753B">
          <w:rPr>
            <w:noProof/>
            <w:webHidden/>
          </w:rPr>
          <w:instrText xml:space="preserve"> PAGEREF _Toc470087514 \h </w:instrText>
        </w:r>
        <w:r w:rsidR="0096753B">
          <w:rPr>
            <w:noProof/>
            <w:webHidden/>
          </w:rPr>
        </w:r>
        <w:r w:rsidR="0096753B">
          <w:rPr>
            <w:noProof/>
            <w:webHidden/>
          </w:rPr>
          <w:fldChar w:fldCharType="separate"/>
        </w:r>
        <w:r w:rsidR="0096753B">
          <w:rPr>
            <w:noProof/>
            <w:webHidden/>
          </w:rPr>
          <w:t>13</w:t>
        </w:r>
        <w:r w:rsidR="0096753B">
          <w:rPr>
            <w:noProof/>
            <w:webHidden/>
          </w:rPr>
          <w:fldChar w:fldCharType="end"/>
        </w:r>
      </w:hyperlink>
    </w:p>
    <w:p w14:paraId="291EDF97"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15" w:history="1">
        <w:r w:rsidR="0096753B" w:rsidRPr="00F41635">
          <w:rPr>
            <w:rStyle w:val="Hyperlink"/>
            <w:noProof/>
          </w:rPr>
          <w:t>2.3.2 Các ứng dụng OpenCV</w:t>
        </w:r>
        <w:r w:rsidR="0096753B">
          <w:rPr>
            <w:noProof/>
            <w:webHidden/>
          </w:rPr>
          <w:tab/>
        </w:r>
        <w:r w:rsidR="0096753B">
          <w:rPr>
            <w:noProof/>
            <w:webHidden/>
          </w:rPr>
          <w:fldChar w:fldCharType="begin"/>
        </w:r>
        <w:r w:rsidR="0096753B">
          <w:rPr>
            <w:noProof/>
            <w:webHidden/>
          </w:rPr>
          <w:instrText xml:space="preserve"> PAGEREF _Toc470087515 \h </w:instrText>
        </w:r>
        <w:r w:rsidR="0096753B">
          <w:rPr>
            <w:noProof/>
            <w:webHidden/>
          </w:rPr>
        </w:r>
        <w:r w:rsidR="0096753B">
          <w:rPr>
            <w:noProof/>
            <w:webHidden/>
          </w:rPr>
          <w:fldChar w:fldCharType="separate"/>
        </w:r>
        <w:r w:rsidR="0096753B">
          <w:rPr>
            <w:noProof/>
            <w:webHidden/>
          </w:rPr>
          <w:t>13</w:t>
        </w:r>
        <w:r w:rsidR="0096753B">
          <w:rPr>
            <w:noProof/>
            <w:webHidden/>
          </w:rPr>
          <w:fldChar w:fldCharType="end"/>
        </w:r>
      </w:hyperlink>
    </w:p>
    <w:p w14:paraId="20747C59" w14:textId="77777777" w:rsidR="0096753B" w:rsidRDefault="00354C55">
      <w:pPr>
        <w:pStyle w:val="TOC1"/>
        <w:tabs>
          <w:tab w:val="right" w:leader="dot" w:pos="9111"/>
        </w:tabs>
        <w:rPr>
          <w:rFonts w:asciiTheme="minorHAnsi" w:eastAsiaTheme="minorEastAsia" w:hAnsiTheme="minorHAnsi" w:cstheme="minorBidi"/>
          <w:noProof/>
          <w:sz w:val="22"/>
          <w:szCs w:val="22"/>
        </w:rPr>
      </w:pPr>
      <w:hyperlink w:anchor="_Toc470087516" w:history="1">
        <w:r w:rsidR="0096753B" w:rsidRPr="00F41635">
          <w:rPr>
            <w:rStyle w:val="Hyperlink"/>
            <w:noProof/>
            <w:lang w:val="fr-FR"/>
          </w:rPr>
          <w:t>CHƯƠNG 3 – XÂY DỰNG HỆ THỐNG</w:t>
        </w:r>
        <w:r w:rsidR="0096753B">
          <w:rPr>
            <w:noProof/>
            <w:webHidden/>
          </w:rPr>
          <w:tab/>
        </w:r>
        <w:r w:rsidR="0096753B">
          <w:rPr>
            <w:noProof/>
            <w:webHidden/>
          </w:rPr>
          <w:fldChar w:fldCharType="begin"/>
        </w:r>
        <w:r w:rsidR="0096753B">
          <w:rPr>
            <w:noProof/>
            <w:webHidden/>
          </w:rPr>
          <w:instrText xml:space="preserve"> PAGEREF _Toc470087516 \h </w:instrText>
        </w:r>
        <w:r w:rsidR="0096753B">
          <w:rPr>
            <w:noProof/>
            <w:webHidden/>
          </w:rPr>
        </w:r>
        <w:r w:rsidR="0096753B">
          <w:rPr>
            <w:noProof/>
            <w:webHidden/>
          </w:rPr>
          <w:fldChar w:fldCharType="separate"/>
        </w:r>
        <w:r w:rsidR="0096753B">
          <w:rPr>
            <w:noProof/>
            <w:webHidden/>
          </w:rPr>
          <w:t>14</w:t>
        </w:r>
        <w:r w:rsidR="0096753B">
          <w:rPr>
            <w:noProof/>
            <w:webHidden/>
          </w:rPr>
          <w:fldChar w:fldCharType="end"/>
        </w:r>
      </w:hyperlink>
    </w:p>
    <w:p w14:paraId="2FD329AA"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17" w:history="1">
        <w:r w:rsidR="0096753B" w:rsidRPr="00F41635">
          <w:rPr>
            <w:rStyle w:val="Hyperlink"/>
            <w:noProof/>
          </w:rPr>
          <w:t>3.1 Yêu cầu phần cứng</w:t>
        </w:r>
        <w:r w:rsidR="0096753B">
          <w:rPr>
            <w:noProof/>
            <w:webHidden/>
          </w:rPr>
          <w:tab/>
        </w:r>
        <w:r w:rsidR="0096753B">
          <w:rPr>
            <w:noProof/>
            <w:webHidden/>
          </w:rPr>
          <w:fldChar w:fldCharType="begin"/>
        </w:r>
        <w:r w:rsidR="0096753B">
          <w:rPr>
            <w:noProof/>
            <w:webHidden/>
          </w:rPr>
          <w:instrText xml:space="preserve"> PAGEREF _Toc470087517 \h </w:instrText>
        </w:r>
        <w:r w:rsidR="0096753B">
          <w:rPr>
            <w:noProof/>
            <w:webHidden/>
          </w:rPr>
        </w:r>
        <w:r w:rsidR="0096753B">
          <w:rPr>
            <w:noProof/>
            <w:webHidden/>
          </w:rPr>
          <w:fldChar w:fldCharType="separate"/>
        </w:r>
        <w:r w:rsidR="0096753B">
          <w:rPr>
            <w:noProof/>
            <w:webHidden/>
          </w:rPr>
          <w:t>14</w:t>
        </w:r>
        <w:r w:rsidR="0096753B">
          <w:rPr>
            <w:noProof/>
            <w:webHidden/>
          </w:rPr>
          <w:fldChar w:fldCharType="end"/>
        </w:r>
      </w:hyperlink>
    </w:p>
    <w:p w14:paraId="52F23599"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18" w:history="1">
        <w:r w:rsidR="0096753B" w:rsidRPr="00F41635">
          <w:rPr>
            <w:rStyle w:val="Hyperlink"/>
            <w:noProof/>
            <w:shd w:val="clear" w:color="auto" w:fill="FFFFFF"/>
          </w:rPr>
          <w:t>3.2 Yêu cầu phần mềm</w:t>
        </w:r>
        <w:r w:rsidR="0096753B">
          <w:rPr>
            <w:noProof/>
            <w:webHidden/>
          </w:rPr>
          <w:tab/>
        </w:r>
        <w:r w:rsidR="0096753B">
          <w:rPr>
            <w:noProof/>
            <w:webHidden/>
          </w:rPr>
          <w:fldChar w:fldCharType="begin"/>
        </w:r>
        <w:r w:rsidR="0096753B">
          <w:rPr>
            <w:noProof/>
            <w:webHidden/>
          </w:rPr>
          <w:instrText xml:space="preserve"> PAGEREF _Toc470087518 \h </w:instrText>
        </w:r>
        <w:r w:rsidR="0096753B">
          <w:rPr>
            <w:noProof/>
            <w:webHidden/>
          </w:rPr>
        </w:r>
        <w:r w:rsidR="0096753B">
          <w:rPr>
            <w:noProof/>
            <w:webHidden/>
          </w:rPr>
          <w:fldChar w:fldCharType="separate"/>
        </w:r>
        <w:r w:rsidR="0096753B">
          <w:rPr>
            <w:noProof/>
            <w:webHidden/>
          </w:rPr>
          <w:t>14</w:t>
        </w:r>
        <w:r w:rsidR="0096753B">
          <w:rPr>
            <w:noProof/>
            <w:webHidden/>
          </w:rPr>
          <w:fldChar w:fldCharType="end"/>
        </w:r>
      </w:hyperlink>
    </w:p>
    <w:p w14:paraId="30FF1C6E"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19" w:history="1">
        <w:r w:rsidR="0096753B" w:rsidRPr="00F41635">
          <w:rPr>
            <w:rStyle w:val="Hyperlink"/>
            <w:noProof/>
            <w:lang w:val="fr-FR"/>
          </w:rPr>
          <w:t>3.3 Sự tương tác giữa OpenCV, Arduino và Servo</w:t>
        </w:r>
        <w:r w:rsidR="0096753B">
          <w:rPr>
            <w:noProof/>
            <w:webHidden/>
          </w:rPr>
          <w:tab/>
        </w:r>
        <w:r w:rsidR="0096753B">
          <w:rPr>
            <w:noProof/>
            <w:webHidden/>
          </w:rPr>
          <w:fldChar w:fldCharType="begin"/>
        </w:r>
        <w:r w:rsidR="0096753B">
          <w:rPr>
            <w:noProof/>
            <w:webHidden/>
          </w:rPr>
          <w:instrText xml:space="preserve"> PAGEREF _Toc470087519 \h </w:instrText>
        </w:r>
        <w:r w:rsidR="0096753B">
          <w:rPr>
            <w:noProof/>
            <w:webHidden/>
          </w:rPr>
        </w:r>
        <w:r w:rsidR="0096753B">
          <w:rPr>
            <w:noProof/>
            <w:webHidden/>
          </w:rPr>
          <w:fldChar w:fldCharType="separate"/>
        </w:r>
        <w:r w:rsidR="0096753B">
          <w:rPr>
            <w:noProof/>
            <w:webHidden/>
          </w:rPr>
          <w:t>15</w:t>
        </w:r>
        <w:r w:rsidR="0096753B">
          <w:rPr>
            <w:noProof/>
            <w:webHidden/>
          </w:rPr>
          <w:fldChar w:fldCharType="end"/>
        </w:r>
      </w:hyperlink>
    </w:p>
    <w:p w14:paraId="45F26660" w14:textId="77777777" w:rsidR="0096753B" w:rsidRDefault="00354C55">
      <w:pPr>
        <w:pStyle w:val="TOC1"/>
        <w:tabs>
          <w:tab w:val="right" w:leader="dot" w:pos="9111"/>
        </w:tabs>
        <w:rPr>
          <w:rFonts w:asciiTheme="minorHAnsi" w:eastAsiaTheme="minorEastAsia" w:hAnsiTheme="minorHAnsi" w:cstheme="minorBidi"/>
          <w:noProof/>
          <w:sz w:val="22"/>
          <w:szCs w:val="22"/>
        </w:rPr>
      </w:pPr>
      <w:hyperlink w:anchor="_Toc470087520" w:history="1">
        <w:r w:rsidR="0096753B" w:rsidRPr="00F41635">
          <w:rPr>
            <w:rStyle w:val="Hyperlink"/>
            <w:noProof/>
          </w:rPr>
          <w:t>CHƯƠNG 4 – HỆ THỐNG</w:t>
        </w:r>
        <w:r w:rsidR="0096753B">
          <w:rPr>
            <w:noProof/>
            <w:webHidden/>
          </w:rPr>
          <w:tab/>
        </w:r>
        <w:r w:rsidR="0096753B">
          <w:rPr>
            <w:noProof/>
            <w:webHidden/>
          </w:rPr>
          <w:fldChar w:fldCharType="begin"/>
        </w:r>
        <w:r w:rsidR="0096753B">
          <w:rPr>
            <w:noProof/>
            <w:webHidden/>
          </w:rPr>
          <w:instrText xml:space="preserve"> PAGEREF _Toc470087520 \h </w:instrText>
        </w:r>
        <w:r w:rsidR="0096753B">
          <w:rPr>
            <w:noProof/>
            <w:webHidden/>
          </w:rPr>
        </w:r>
        <w:r w:rsidR="0096753B">
          <w:rPr>
            <w:noProof/>
            <w:webHidden/>
          </w:rPr>
          <w:fldChar w:fldCharType="separate"/>
        </w:r>
        <w:r w:rsidR="0096753B">
          <w:rPr>
            <w:noProof/>
            <w:webHidden/>
          </w:rPr>
          <w:t>16</w:t>
        </w:r>
        <w:r w:rsidR="0096753B">
          <w:rPr>
            <w:noProof/>
            <w:webHidden/>
          </w:rPr>
          <w:fldChar w:fldCharType="end"/>
        </w:r>
      </w:hyperlink>
    </w:p>
    <w:p w14:paraId="7F4E5679"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21" w:history="1">
        <w:r w:rsidR="0096753B" w:rsidRPr="00F41635">
          <w:rPr>
            <w:rStyle w:val="Hyperlink"/>
            <w:noProof/>
          </w:rPr>
          <w:t>4.1 Điều khiển động cơ Servo</w:t>
        </w:r>
        <w:r w:rsidR="0096753B">
          <w:rPr>
            <w:noProof/>
            <w:webHidden/>
          </w:rPr>
          <w:tab/>
        </w:r>
        <w:r w:rsidR="0096753B">
          <w:rPr>
            <w:noProof/>
            <w:webHidden/>
          </w:rPr>
          <w:fldChar w:fldCharType="begin"/>
        </w:r>
        <w:r w:rsidR="0096753B">
          <w:rPr>
            <w:noProof/>
            <w:webHidden/>
          </w:rPr>
          <w:instrText xml:space="preserve"> PAGEREF _Toc470087521 \h </w:instrText>
        </w:r>
        <w:r w:rsidR="0096753B">
          <w:rPr>
            <w:noProof/>
            <w:webHidden/>
          </w:rPr>
        </w:r>
        <w:r w:rsidR="0096753B">
          <w:rPr>
            <w:noProof/>
            <w:webHidden/>
          </w:rPr>
          <w:fldChar w:fldCharType="separate"/>
        </w:r>
        <w:r w:rsidR="0096753B">
          <w:rPr>
            <w:noProof/>
            <w:webHidden/>
          </w:rPr>
          <w:t>16</w:t>
        </w:r>
        <w:r w:rsidR="0096753B">
          <w:rPr>
            <w:noProof/>
            <w:webHidden/>
          </w:rPr>
          <w:fldChar w:fldCharType="end"/>
        </w:r>
      </w:hyperlink>
    </w:p>
    <w:p w14:paraId="7B586BD8"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22" w:history="1">
        <w:r w:rsidR="0096753B" w:rsidRPr="00F41635">
          <w:rPr>
            <w:rStyle w:val="Hyperlink"/>
            <w:noProof/>
          </w:rPr>
          <w:t>4.1.1 Thiết lập một số thông số cơ bản của servo</w:t>
        </w:r>
        <w:r w:rsidR="0096753B">
          <w:rPr>
            <w:noProof/>
            <w:webHidden/>
          </w:rPr>
          <w:tab/>
        </w:r>
        <w:r w:rsidR="0096753B">
          <w:rPr>
            <w:noProof/>
            <w:webHidden/>
          </w:rPr>
          <w:fldChar w:fldCharType="begin"/>
        </w:r>
        <w:r w:rsidR="0096753B">
          <w:rPr>
            <w:noProof/>
            <w:webHidden/>
          </w:rPr>
          <w:instrText xml:space="preserve"> PAGEREF _Toc470087522 \h </w:instrText>
        </w:r>
        <w:r w:rsidR="0096753B">
          <w:rPr>
            <w:noProof/>
            <w:webHidden/>
          </w:rPr>
        </w:r>
        <w:r w:rsidR="0096753B">
          <w:rPr>
            <w:noProof/>
            <w:webHidden/>
          </w:rPr>
          <w:fldChar w:fldCharType="separate"/>
        </w:r>
        <w:r w:rsidR="0096753B">
          <w:rPr>
            <w:noProof/>
            <w:webHidden/>
          </w:rPr>
          <w:t>16</w:t>
        </w:r>
        <w:r w:rsidR="0096753B">
          <w:rPr>
            <w:noProof/>
            <w:webHidden/>
          </w:rPr>
          <w:fldChar w:fldCharType="end"/>
        </w:r>
      </w:hyperlink>
    </w:p>
    <w:p w14:paraId="0A2E4278"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23" w:history="1">
        <w:r w:rsidR="0096753B" w:rsidRPr="00F41635">
          <w:rPr>
            <w:rStyle w:val="Hyperlink"/>
            <w:noProof/>
          </w:rPr>
          <w:t>4.1.2 Xác định vị trí của khuôn mặt để điều khiển Servos</w:t>
        </w:r>
        <w:r w:rsidR="0096753B">
          <w:rPr>
            <w:noProof/>
            <w:webHidden/>
          </w:rPr>
          <w:tab/>
        </w:r>
        <w:r w:rsidR="0096753B">
          <w:rPr>
            <w:noProof/>
            <w:webHidden/>
          </w:rPr>
          <w:fldChar w:fldCharType="begin"/>
        </w:r>
        <w:r w:rsidR="0096753B">
          <w:rPr>
            <w:noProof/>
            <w:webHidden/>
          </w:rPr>
          <w:instrText xml:space="preserve"> PAGEREF _Toc470087523 \h </w:instrText>
        </w:r>
        <w:r w:rsidR="0096753B">
          <w:rPr>
            <w:noProof/>
            <w:webHidden/>
          </w:rPr>
        </w:r>
        <w:r w:rsidR="0096753B">
          <w:rPr>
            <w:noProof/>
            <w:webHidden/>
          </w:rPr>
          <w:fldChar w:fldCharType="separate"/>
        </w:r>
        <w:r w:rsidR="0096753B">
          <w:rPr>
            <w:noProof/>
            <w:webHidden/>
          </w:rPr>
          <w:t>18</w:t>
        </w:r>
        <w:r w:rsidR="0096753B">
          <w:rPr>
            <w:noProof/>
            <w:webHidden/>
          </w:rPr>
          <w:fldChar w:fldCharType="end"/>
        </w:r>
      </w:hyperlink>
    </w:p>
    <w:p w14:paraId="2BB8B8F5" w14:textId="77777777" w:rsidR="0096753B" w:rsidRDefault="00354C55">
      <w:pPr>
        <w:pStyle w:val="TOC3"/>
        <w:tabs>
          <w:tab w:val="right" w:leader="dot" w:pos="9111"/>
        </w:tabs>
        <w:rPr>
          <w:rFonts w:asciiTheme="minorHAnsi" w:eastAsiaTheme="minorEastAsia" w:hAnsiTheme="minorHAnsi" w:cstheme="minorBidi"/>
          <w:noProof/>
          <w:sz w:val="22"/>
          <w:szCs w:val="22"/>
        </w:rPr>
      </w:pPr>
      <w:hyperlink w:anchor="_Toc470087524" w:history="1">
        <w:r w:rsidR="0096753B" w:rsidRPr="00F41635">
          <w:rPr>
            <w:rStyle w:val="Hyperlink"/>
            <w:noProof/>
          </w:rPr>
          <w:t>4.1.3 Nạp code vào Arduino</w:t>
        </w:r>
        <w:r w:rsidR="0096753B">
          <w:rPr>
            <w:noProof/>
            <w:webHidden/>
          </w:rPr>
          <w:tab/>
        </w:r>
        <w:r w:rsidR="0096753B">
          <w:rPr>
            <w:noProof/>
            <w:webHidden/>
          </w:rPr>
          <w:fldChar w:fldCharType="begin"/>
        </w:r>
        <w:r w:rsidR="0096753B">
          <w:rPr>
            <w:noProof/>
            <w:webHidden/>
          </w:rPr>
          <w:instrText xml:space="preserve"> PAGEREF _Toc470087524 \h </w:instrText>
        </w:r>
        <w:r w:rsidR="0096753B">
          <w:rPr>
            <w:noProof/>
            <w:webHidden/>
          </w:rPr>
        </w:r>
        <w:r w:rsidR="0096753B">
          <w:rPr>
            <w:noProof/>
            <w:webHidden/>
          </w:rPr>
          <w:fldChar w:fldCharType="separate"/>
        </w:r>
        <w:r w:rsidR="0096753B">
          <w:rPr>
            <w:noProof/>
            <w:webHidden/>
          </w:rPr>
          <w:t>19</w:t>
        </w:r>
        <w:r w:rsidR="0096753B">
          <w:rPr>
            <w:noProof/>
            <w:webHidden/>
          </w:rPr>
          <w:fldChar w:fldCharType="end"/>
        </w:r>
      </w:hyperlink>
    </w:p>
    <w:p w14:paraId="689C4DCB"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25" w:history="1">
        <w:r w:rsidR="0096753B" w:rsidRPr="00F41635">
          <w:rPr>
            <w:rStyle w:val="Hyperlink"/>
            <w:noProof/>
          </w:rPr>
          <w:t>4.2 Nhận diện khuôn mặt bằng OpenCV</w:t>
        </w:r>
        <w:r w:rsidR="0096753B">
          <w:rPr>
            <w:noProof/>
            <w:webHidden/>
          </w:rPr>
          <w:tab/>
        </w:r>
        <w:r w:rsidR="0096753B">
          <w:rPr>
            <w:noProof/>
            <w:webHidden/>
          </w:rPr>
          <w:fldChar w:fldCharType="begin"/>
        </w:r>
        <w:r w:rsidR="0096753B">
          <w:rPr>
            <w:noProof/>
            <w:webHidden/>
          </w:rPr>
          <w:instrText xml:space="preserve"> PAGEREF _Toc470087525 \h </w:instrText>
        </w:r>
        <w:r w:rsidR="0096753B">
          <w:rPr>
            <w:noProof/>
            <w:webHidden/>
          </w:rPr>
        </w:r>
        <w:r w:rsidR="0096753B">
          <w:rPr>
            <w:noProof/>
            <w:webHidden/>
          </w:rPr>
          <w:fldChar w:fldCharType="separate"/>
        </w:r>
        <w:r w:rsidR="0096753B">
          <w:rPr>
            <w:noProof/>
            <w:webHidden/>
          </w:rPr>
          <w:t>22</w:t>
        </w:r>
        <w:r w:rsidR="0096753B">
          <w:rPr>
            <w:noProof/>
            <w:webHidden/>
          </w:rPr>
          <w:fldChar w:fldCharType="end"/>
        </w:r>
      </w:hyperlink>
    </w:p>
    <w:p w14:paraId="4F6146D4"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26" w:history="1">
        <w:r w:rsidR="0096753B" w:rsidRPr="00F41635">
          <w:rPr>
            <w:rStyle w:val="Hyperlink"/>
            <w:noProof/>
          </w:rPr>
          <w:t>4.3 Lắp đặt phần cứng</w:t>
        </w:r>
        <w:r w:rsidR="0096753B">
          <w:rPr>
            <w:noProof/>
            <w:webHidden/>
          </w:rPr>
          <w:tab/>
        </w:r>
        <w:r w:rsidR="0096753B">
          <w:rPr>
            <w:noProof/>
            <w:webHidden/>
          </w:rPr>
          <w:fldChar w:fldCharType="begin"/>
        </w:r>
        <w:r w:rsidR="0096753B">
          <w:rPr>
            <w:noProof/>
            <w:webHidden/>
          </w:rPr>
          <w:instrText xml:space="preserve"> PAGEREF _Toc470087526 \h </w:instrText>
        </w:r>
        <w:r w:rsidR="0096753B">
          <w:rPr>
            <w:noProof/>
            <w:webHidden/>
          </w:rPr>
        </w:r>
        <w:r w:rsidR="0096753B">
          <w:rPr>
            <w:noProof/>
            <w:webHidden/>
          </w:rPr>
          <w:fldChar w:fldCharType="separate"/>
        </w:r>
        <w:r w:rsidR="0096753B">
          <w:rPr>
            <w:noProof/>
            <w:webHidden/>
          </w:rPr>
          <w:t>34</w:t>
        </w:r>
        <w:r w:rsidR="0096753B">
          <w:rPr>
            <w:noProof/>
            <w:webHidden/>
          </w:rPr>
          <w:fldChar w:fldCharType="end"/>
        </w:r>
      </w:hyperlink>
    </w:p>
    <w:p w14:paraId="61E703F0" w14:textId="77777777" w:rsidR="0096753B" w:rsidRDefault="00354C55">
      <w:pPr>
        <w:pStyle w:val="TOC1"/>
        <w:tabs>
          <w:tab w:val="right" w:leader="dot" w:pos="9111"/>
        </w:tabs>
        <w:rPr>
          <w:rFonts w:asciiTheme="minorHAnsi" w:eastAsiaTheme="minorEastAsia" w:hAnsiTheme="minorHAnsi" w:cstheme="minorBidi"/>
          <w:noProof/>
          <w:sz w:val="22"/>
          <w:szCs w:val="22"/>
        </w:rPr>
      </w:pPr>
      <w:hyperlink w:anchor="_Toc470087527" w:history="1">
        <w:r w:rsidR="0096753B" w:rsidRPr="00F41635">
          <w:rPr>
            <w:rStyle w:val="Hyperlink"/>
            <w:noProof/>
          </w:rPr>
          <w:t>CHƯƠNG 5: KẾT LUẬN</w:t>
        </w:r>
        <w:r w:rsidR="0096753B">
          <w:rPr>
            <w:noProof/>
            <w:webHidden/>
          </w:rPr>
          <w:tab/>
        </w:r>
        <w:r w:rsidR="0096753B">
          <w:rPr>
            <w:noProof/>
            <w:webHidden/>
          </w:rPr>
          <w:fldChar w:fldCharType="begin"/>
        </w:r>
        <w:r w:rsidR="0096753B">
          <w:rPr>
            <w:noProof/>
            <w:webHidden/>
          </w:rPr>
          <w:instrText xml:space="preserve"> PAGEREF _Toc470087527 \h </w:instrText>
        </w:r>
        <w:r w:rsidR="0096753B">
          <w:rPr>
            <w:noProof/>
            <w:webHidden/>
          </w:rPr>
        </w:r>
        <w:r w:rsidR="0096753B">
          <w:rPr>
            <w:noProof/>
            <w:webHidden/>
          </w:rPr>
          <w:fldChar w:fldCharType="separate"/>
        </w:r>
        <w:r w:rsidR="0096753B">
          <w:rPr>
            <w:noProof/>
            <w:webHidden/>
          </w:rPr>
          <w:t>39</w:t>
        </w:r>
        <w:r w:rsidR="0096753B">
          <w:rPr>
            <w:noProof/>
            <w:webHidden/>
          </w:rPr>
          <w:fldChar w:fldCharType="end"/>
        </w:r>
      </w:hyperlink>
    </w:p>
    <w:p w14:paraId="768EEE9E"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28" w:history="1">
        <w:r w:rsidR="0096753B" w:rsidRPr="00F41635">
          <w:rPr>
            <w:rStyle w:val="Hyperlink"/>
            <w:noProof/>
          </w:rPr>
          <w:t>5.1 Những vấn đề đã giải quyết được :</w:t>
        </w:r>
        <w:r w:rsidR="0096753B">
          <w:rPr>
            <w:noProof/>
            <w:webHidden/>
          </w:rPr>
          <w:tab/>
        </w:r>
        <w:r w:rsidR="0096753B">
          <w:rPr>
            <w:noProof/>
            <w:webHidden/>
          </w:rPr>
          <w:fldChar w:fldCharType="begin"/>
        </w:r>
        <w:r w:rsidR="0096753B">
          <w:rPr>
            <w:noProof/>
            <w:webHidden/>
          </w:rPr>
          <w:instrText xml:space="preserve"> PAGEREF _Toc470087528 \h </w:instrText>
        </w:r>
        <w:r w:rsidR="0096753B">
          <w:rPr>
            <w:noProof/>
            <w:webHidden/>
          </w:rPr>
        </w:r>
        <w:r w:rsidR="0096753B">
          <w:rPr>
            <w:noProof/>
            <w:webHidden/>
          </w:rPr>
          <w:fldChar w:fldCharType="separate"/>
        </w:r>
        <w:r w:rsidR="0096753B">
          <w:rPr>
            <w:noProof/>
            <w:webHidden/>
          </w:rPr>
          <w:t>39</w:t>
        </w:r>
        <w:r w:rsidR="0096753B">
          <w:rPr>
            <w:noProof/>
            <w:webHidden/>
          </w:rPr>
          <w:fldChar w:fldCharType="end"/>
        </w:r>
      </w:hyperlink>
    </w:p>
    <w:p w14:paraId="64651AD5"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29" w:history="1">
        <w:r w:rsidR="0096753B" w:rsidRPr="00F41635">
          <w:rPr>
            <w:rStyle w:val="Hyperlink"/>
            <w:noProof/>
          </w:rPr>
          <w:t>5.2 Những vấn đề chưa giải quyết được và khó khăn gặp phải:</w:t>
        </w:r>
        <w:r w:rsidR="0096753B">
          <w:rPr>
            <w:noProof/>
            <w:webHidden/>
          </w:rPr>
          <w:tab/>
        </w:r>
        <w:r w:rsidR="0096753B">
          <w:rPr>
            <w:noProof/>
            <w:webHidden/>
          </w:rPr>
          <w:fldChar w:fldCharType="begin"/>
        </w:r>
        <w:r w:rsidR="0096753B">
          <w:rPr>
            <w:noProof/>
            <w:webHidden/>
          </w:rPr>
          <w:instrText xml:space="preserve"> PAGEREF _Toc470087529 \h </w:instrText>
        </w:r>
        <w:r w:rsidR="0096753B">
          <w:rPr>
            <w:noProof/>
            <w:webHidden/>
          </w:rPr>
        </w:r>
        <w:r w:rsidR="0096753B">
          <w:rPr>
            <w:noProof/>
            <w:webHidden/>
          </w:rPr>
          <w:fldChar w:fldCharType="separate"/>
        </w:r>
        <w:r w:rsidR="0096753B">
          <w:rPr>
            <w:noProof/>
            <w:webHidden/>
          </w:rPr>
          <w:t>39</w:t>
        </w:r>
        <w:r w:rsidR="0096753B">
          <w:rPr>
            <w:noProof/>
            <w:webHidden/>
          </w:rPr>
          <w:fldChar w:fldCharType="end"/>
        </w:r>
      </w:hyperlink>
    </w:p>
    <w:p w14:paraId="15C34BE7" w14:textId="77777777" w:rsidR="0096753B" w:rsidRDefault="00354C55">
      <w:pPr>
        <w:pStyle w:val="TOC2"/>
        <w:tabs>
          <w:tab w:val="right" w:leader="dot" w:pos="9111"/>
        </w:tabs>
        <w:rPr>
          <w:rFonts w:asciiTheme="minorHAnsi" w:eastAsiaTheme="minorEastAsia" w:hAnsiTheme="minorHAnsi" w:cstheme="minorBidi"/>
          <w:noProof/>
          <w:sz w:val="22"/>
          <w:szCs w:val="22"/>
        </w:rPr>
      </w:pPr>
      <w:hyperlink w:anchor="_Toc470087530" w:history="1">
        <w:r w:rsidR="0096753B" w:rsidRPr="00F41635">
          <w:rPr>
            <w:rStyle w:val="Hyperlink"/>
            <w:noProof/>
          </w:rPr>
          <w:t>5.3 Những kiến thức có được khi hoàn thành đồ án:</w:t>
        </w:r>
        <w:r w:rsidR="0096753B">
          <w:rPr>
            <w:noProof/>
            <w:webHidden/>
          </w:rPr>
          <w:tab/>
        </w:r>
        <w:r w:rsidR="0096753B">
          <w:rPr>
            <w:noProof/>
            <w:webHidden/>
          </w:rPr>
          <w:fldChar w:fldCharType="begin"/>
        </w:r>
        <w:r w:rsidR="0096753B">
          <w:rPr>
            <w:noProof/>
            <w:webHidden/>
          </w:rPr>
          <w:instrText xml:space="preserve"> PAGEREF _Toc470087530 \h </w:instrText>
        </w:r>
        <w:r w:rsidR="0096753B">
          <w:rPr>
            <w:noProof/>
            <w:webHidden/>
          </w:rPr>
        </w:r>
        <w:r w:rsidR="0096753B">
          <w:rPr>
            <w:noProof/>
            <w:webHidden/>
          </w:rPr>
          <w:fldChar w:fldCharType="separate"/>
        </w:r>
        <w:r w:rsidR="0096753B">
          <w:rPr>
            <w:noProof/>
            <w:webHidden/>
          </w:rPr>
          <w:t>39</w:t>
        </w:r>
        <w:r w:rsidR="0096753B">
          <w:rPr>
            <w:noProof/>
            <w:webHidden/>
          </w:rPr>
          <w:fldChar w:fldCharType="end"/>
        </w:r>
      </w:hyperlink>
    </w:p>
    <w:p w14:paraId="00438D53" w14:textId="77777777" w:rsidR="0096753B" w:rsidRDefault="00354C55">
      <w:pPr>
        <w:pStyle w:val="TOC1"/>
        <w:tabs>
          <w:tab w:val="right" w:leader="dot" w:pos="9111"/>
        </w:tabs>
        <w:rPr>
          <w:rFonts w:asciiTheme="minorHAnsi" w:eastAsiaTheme="minorEastAsia" w:hAnsiTheme="minorHAnsi" w:cstheme="minorBidi"/>
          <w:noProof/>
          <w:sz w:val="22"/>
          <w:szCs w:val="22"/>
        </w:rPr>
      </w:pPr>
      <w:hyperlink w:anchor="_Toc470087531" w:history="1">
        <w:r w:rsidR="0096753B" w:rsidRPr="00F41635">
          <w:rPr>
            <w:rStyle w:val="Hyperlink"/>
            <w:noProof/>
          </w:rPr>
          <w:t>CHƯƠNG 6: TÀI LIỆU THAM KHẢO</w:t>
        </w:r>
        <w:r w:rsidR="0096753B">
          <w:rPr>
            <w:noProof/>
            <w:webHidden/>
          </w:rPr>
          <w:tab/>
        </w:r>
        <w:r w:rsidR="0096753B">
          <w:rPr>
            <w:noProof/>
            <w:webHidden/>
          </w:rPr>
          <w:fldChar w:fldCharType="begin"/>
        </w:r>
        <w:r w:rsidR="0096753B">
          <w:rPr>
            <w:noProof/>
            <w:webHidden/>
          </w:rPr>
          <w:instrText xml:space="preserve"> PAGEREF _Toc470087531 \h </w:instrText>
        </w:r>
        <w:r w:rsidR="0096753B">
          <w:rPr>
            <w:noProof/>
            <w:webHidden/>
          </w:rPr>
        </w:r>
        <w:r w:rsidR="0096753B">
          <w:rPr>
            <w:noProof/>
            <w:webHidden/>
          </w:rPr>
          <w:fldChar w:fldCharType="separate"/>
        </w:r>
        <w:r w:rsidR="0096753B">
          <w:rPr>
            <w:noProof/>
            <w:webHidden/>
          </w:rPr>
          <w:t>40</w:t>
        </w:r>
        <w:r w:rsidR="0096753B">
          <w:rPr>
            <w:noProof/>
            <w:webHidden/>
          </w:rPr>
          <w:fldChar w:fldCharType="end"/>
        </w:r>
      </w:hyperlink>
    </w:p>
    <w:p w14:paraId="5B23FD7B" w14:textId="77777777" w:rsidR="00C75086" w:rsidRPr="00706D66" w:rsidRDefault="00C75086">
      <w:pPr>
        <w:spacing w:after="200" w:line="276" w:lineRule="auto"/>
        <w:rPr>
          <w:sz w:val="26"/>
          <w:szCs w:val="26"/>
        </w:rPr>
      </w:pPr>
      <w:r w:rsidRPr="00706D66">
        <w:rPr>
          <w:sz w:val="26"/>
          <w:szCs w:val="26"/>
        </w:rPr>
        <w:fldChar w:fldCharType="end"/>
      </w:r>
    </w:p>
    <w:p w14:paraId="0EC04A8D" w14:textId="5363AF89" w:rsidR="007E6AB9" w:rsidRPr="00706D66" w:rsidRDefault="007E6AB9">
      <w:pPr>
        <w:spacing w:after="200" w:line="276" w:lineRule="auto"/>
        <w:rPr>
          <w:sz w:val="26"/>
          <w:szCs w:val="26"/>
        </w:rPr>
      </w:pPr>
    </w:p>
    <w:p w14:paraId="0278B7E4" w14:textId="77777777" w:rsidR="00F35F6E" w:rsidRDefault="00F35F6E" w:rsidP="007E6AB9">
      <w:pPr>
        <w:tabs>
          <w:tab w:val="center" w:pos="6379"/>
        </w:tabs>
        <w:spacing w:after="200" w:line="276" w:lineRule="auto"/>
        <w:jc w:val="center"/>
        <w:rPr>
          <w:b/>
          <w:sz w:val="32"/>
          <w:szCs w:val="32"/>
        </w:rPr>
      </w:pPr>
    </w:p>
    <w:p w14:paraId="6C3357E1" w14:textId="77777777" w:rsidR="00F35F6E" w:rsidRDefault="00F35F6E" w:rsidP="007E6AB9">
      <w:pPr>
        <w:tabs>
          <w:tab w:val="center" w:pos="6379"/>
        </w:tabs>
        <w:spacing w:after="200" w:line="276" w:lineRule="auto"/>
        <w:jc w:val="center"/>
        <w:rPr>
          <w:b/>
          <w:sz w:val="32"/>
          <w:szCs w:val="32"/>
        </w:rPr>
      </w:pPr>
    </w:p>
    <w:p w14:paraId="08BF5078" w14:textId="77777777" w:rsidR="00F35F6E" w:rsidRDefault="00F35F6E" w:rsidP="007E6AB9">
      <w:pPr>
        <w:tabs>
          <w:tab w:val="center" w:pos="6379"/>
        </w:tabs>
        <w:spacing w:after="200" w:line="276" w:lineRule="auto"/>
        <w:jc w:val="center"/>
        <w:rPr>
          <w:b/>
          <w:sz w:val="32"/>
          <w:szCs w:val="32"/>
        </w:rPr>
      </w:pPr>
    </w:p>
    <w:p w14:paraId="2E7EAFA3" w14:textId="77777777" w:rsidR="00F35F6E" w:rsidRDefault="00F35F6E" w:rsidP="007E6AB9">
      <w:pPr>
        <w:tabs>
          <w:tab w:val="center" w:pos="6379"/>
        </w:tabs>
        <w:spacing w:after="200" w:line="276" w:lineRule="auto"/>
        <w:jc w:val="center"/>
        <w:rPr>
          <w:b/>
          <w:sz w:val="32"/>
          <w:szCs w:val="32"/>
        </w:rPr>
      </w:pPr>
    </w:p>
    <w:p w14:paraId="4D24C1DA" w14:textId="77777777" w:rsidR="00F35F6E" w:rsidRDefault="00F35F6E" w:rsidP="007E6AB9">
      <w:pPr>
        <w:tabs>
          <w:tab w:val="center" w:pos="6379"/>
        </w:tabs>
        <w:spacing w:after="200" w:line="276" w:lineRule="auto"/>
        <w:jc w:val="center"/>
        <w:rPr>
          <w:b/>
          <w:sz w:val="32"/>
          <w:szCs w:val="32"/>
        </w:rPr>
      </w:pPr>
    </w:p>
    <w:p w14:paraId="162DA688" w14:textId="77777777" w:rsidR="00F35F6E" w:rsidRDefault="00F35F6E" w:rsidP="007E6AB9">
      <w:pPr>
        <w:tabs>
          <w:tab w:val="center" w:pos="6379"/>
        </w:tabs>
        <w:spacing w:after="200" w:line="276" w:lineRule="auto"/>
        <w:jc w:val="center"/>
        <w:rPr>
          <w:b/>
          <w:sz w:val="32"/>
          <w:szCs w:val="32"/>
        </w:rPr>
      </w:pPr>
    </w:p>
    <w:p w14:paraId="705A7D2E" w14:textId="77777777" w:rsidR="00F35F6E" w:rsidRDefault="00F35F6E" w:rsidP="007E6AB9">
      <w:pPr>
        <w:tabs>
          <w:tab w:val="center" w:pos="6379"/>
        </w:tabs>
        <w:spacing w:after="200" w:line="276" w:lineRule="auto"/>
        <w:jc w:val="center"/>
        <w:rPr>
          <w:b/>
          <w:sz w:val="32"/>
          <w:szCs w:val="32"/>
        </w:rPr>
      </w:pPr>
    </w:p>
    <w:p w14:paraId="5A813C61" w14:textId="77777777" w:rsidR="00F35F6E" w:rsidRDefault="00F35F6E" w:rsidP="007E6AB9">
      <w:pPr>
        <w:tabs>
          <w:tab w:val="center" w:pos="6379"/>
        </w:tabs>
        <w:spacing w:after="200" w:line="276" w:lineRule="auto"/>
        <w:jc w:val="center"/>
        <w:rPr>
          <w:b/>
          <w:sz w:val="32"/>
          <w:szCs w:val="32"/>
        </w:rPr>
      </w:pPr>
    </w:p>
    <w:p w14:paraId="2AF63A05" w14:textId="77777777" w:rsidR="00F35F6E" w:rsidRDefault="00F35F6E" w:rsidP="007E6AB9">
      <w:pPr>
        <w:tabs>
          <w:tab w:val="center" w:pos="6379"/>
        </w:tabs>
        <w:spacing w:after="200" w:line="276" w:lineRule="auto"/>
        <w:jc w:val="center"/>
        <w:rPr>
          <w:b/>
          <w:sz w:val="32"/>
          <w:szCs w:val="32"/>
        </w:rPr>
      </w:pPr>
    </w:p>
    <w:p w14:paraId="431C910E" w14:textId="77777777" w:rsidR="00F35F6E" w:rsidRDefault="00F35F6E" w:rsidP="007E6AB9">
      <w:pPr>
        <w:tabs>
          <w:tab w:val="center" w:pos="6379"/>
        </w:tabs>
        <w:spacing w:after="200" w:line="276" w:lineRule="auto"/>
        <w:jc w:val="center"/>
        <w:rPr>
          <w:b/>
          <w:sz w:val="32"/>
          <w:szCs w:val="32"/>
        </w:rPr>
      </w:pPr>
    </w:p>
    <w:p w14:paraId="0AFF5AA5" w14:textId="77777777" w:rsidR="00191941" w:rsidRDefault="00191941" w:rsidP="009D7EB6">
      <w:pPr>
        <w:tabs>
          <w:tab w:val="center" w:pos="6379"/>
        </w:tabs>
        <w:spacing w:after="200" w:line="276" w:lineRule="auto"/>
        <w:rPr>
          <w:b/>
          <w:sz w:val="32"/>
          <w:szCs w:val="32"/>
        </w:rPr>
      </w:pPr>
    </w:p>
    <w:p w14:paraId="6E55D35D" w14:textId="77777777" w:rsidR="00E15B29" w:rsidRDefault="00E15B29" w:rsidP="009D7EB6">
      <w:pPr>
        <w:tabs>
          <w:tab w:val="center" w:pos="6379"/>
        </w:tabs>
        <w:spacing w:after="200" w:line="276" w:lineRule="auto"/>
        <w:rPr>
          <w:b/>
          <w:sz w:val="32"/>
          <w:szCs w:val="32"/>
        </w:rPr>
      </w:pPr>
    </w:p>
    <w:p w14:paraId="6D9A90C4" w14:textId="77777777" w:rsidR="00E15B29" w:rsidRDefault="00E15B29" w:rsidP="009D7EB6">
      <w:pPr>
        <w:tabs>
          <w:tab w:val="center" w:pos="6379"/>
        </w:tabs>
        <w:spacing w:after="200" w:line="276" w:lineRule="auto"/>
        <w:rPr>
          <w:b/>
          <w:sz w:val="32"/>
          <w:szCs w:val="32"/>
        </w:rPr>
      </w:pPr>
    </w:p>
    <w:p w14:paraId="40238491" w14:textId="1570D091" w:rsidR="00291721" w:rsidRPr="00DA2D75" w:rsidRDefault="007E6AB9" w:rsidP="00DA2D75">
      <w:pPr>
        <w:tabs>
          <w:tab w:val="center" w:pos="6379"/>
        </w:tabs>
        <w:spacing w:after="200" w:line="276" w:lineRule="auto"/>
        <w:jc w:val="center"/>
        <w:rPr>
          <w:b/>
          <w:sz w:val="32"/>
          <w:szCs w:val="32"/>
        </w:rPr>
      </w:pPr>
      <w:r w:rsidRPr="00706D66">
        <w:rPr>
          <w:b/>
          <w:sz w:val="32"/>
          <w:szCs w:val="32"/>
        </w:rPr>
        <w:t>DANH MỤC KÍ HIỆU VÀ CHỮ VIẾT TẮT</w:t>
      </w:r>
    </w:p>
    <w:p w14:paraId="1AF66E5B" w14:textId="5D32D60F" w:rsidR="00791EED" w:rsidRDefault="00791EED" w:rsidP="003015A0">
      <w:pPr>
        <w:spacing w:before="60" w:after="60" w:line="276" w:lineRule="auto"/>
        <w:jc w:val="both"/>
        <w:rPr>
          <w:b/>
          <w:sz w:val="28"/>
        </w:rPr>
      </w:pPr>
      <w:r w:rsidRPr="00706D66">
        <w:rPr>
          <w:b/>
          <w:sz w:val="28"/>
        </w:rPr>
        <w:t>CÁC KÝ HIỆU</w:t>
      </w:r>
    </w:p>
    <w:p w14:paraId="3CBAE619" w14:textId="77777777" w:rsidR="00E957B3" w:rsidRPr="003015A0" w:rsidRDefault="00E957B3" w:rsidP="003015A0">
      <w:pPr>
        <w:spacing w:before="60" w:after="60" w:line="276" w:lineRule="auto"/>
        <w:jc w:val="both"/>
        <w:rPr>
          <w:b/>
          <w:sz w:val="28"/>
        </w:rPr>
      </w:pPr>
    </w:p>
    <w:p w14:paraId="1335BEA0" w14:textId="06AFA448" w:rsidR="007B1A23" w:rsidRDefault="00791EED" w:rsidP="00BE405A">
      <w:pPr>
        <w:spacing w:before="60" w:after="60" w:line="276" w:lineRule="auto"/>
        <w:jc w:val="both"/>
        <w:rPr>
          <w:b/>
          <w:sz w:val="28"/>
        </w:rPr>
      </w:pPr>
      <w:r w:rsidRPr="00706D66">
        <w:rPr>
          <w:b/>
          <w:sz w:val="28"/>
        </w:rPr>
        <w:t xml:space="preserve">CÁC CHỮ VIẾT TẮT </w:t>
      </w:r>
    </w:p>
    <w:p w14:paraId="691A3395" w14:textId="77777777" w:rsidR="00E957B3" w:rsidRPr="00BE405A" w:rsidRDefault="00E957B3" w:rsidP="00BE405A">
      <w:pPr>
        <w:spacing w:before="60" w:after="60" w:line="276" w:lineRule="auto"/>
        <w:jc w:val="both"/>
        <w:rPr>
          <w:b/>
          <w:sz w:val="28"/>
        </w:rPr>
      </w:pPr>
    </w:p>
    <w:p w14:paraId="6C269E8A" w14:textId="55DF7E5B" w:rsidR="00D32541" w:rsidRDefault="00D32541" w:rsidP="00D32541">
      <w:pPr>
        <w:spacing w:after="200" w:line="276" w:lineRule="auto"/>
        <w:jc w:val="center"/>
        <w:rPr>
          <w:b/>
          <w:sz w:val="32"/>
          <w:szCs w:val="32"/>
        </w:rPr>
      </w:pPr>
      <w:r w:rsidRPr="00D32541">
        <w:rPr>
          <w:b/>
          <w:sz w:val="32"/>
          <w:szCs w:val="32"/>
        </w:rPr>
        <w:t>DANH MỤC HÌNH ẢNH</w:t>
      </w:r>
    </w:p>
    <w:p w14:paraId="6109AABA" w14:textId="77777777" w:rsidR="00250D24" w:rsidRPr="00D32541" w:rsidRDefault="00250D24" w:rsidP="00D32541">
      <w:pPr>
        <w:spacing w:after="200" w:line="276" w:lineRule="auto"/>
        <w:jc w:val="center"/>
        <w:rPr>
          <w:b/>
          <w:sz w:val="32"/>
          <w:szCs w:val="32"/>
        </w:rPr>
      </w:pPr>
    </w:p>
    <w:p w14:paraId="53C67C6A" w14:textId="77777777" w:rsidR="00923D4F" w:rsidRDefault="00A3550B">
      <w:pPr>
        <w:pStyle w:val="TableofFigures"/>
        <w:tabs>
          <w:tab w:val="right" w:leader="dot" w:pos="9111"/>
        </w:tabs>
        <w:rPr>
          <w:rFonts w:asciiTheme="minorHAnsi" w:eastAsiaTheme="minorEastAsia" w:hAnsiTheme="minorHAnsi" w:cstheme="minorBidi"/>
          <w:noProof/>
          <w:sz w:val="22"/>
          <w:szCs w:val="22"/>
        </w:rPr>
      </w:pPr>
      <w:r>
        <w:rPr>
          <w:sz w:val="24"/>
          <w:szCs w:val="26"/>
        </w:rPr>
        <w:fldChar w:fldCharType="begin"/>
      </w:r>
      <w:r>
        <w:rPr>
          <w:szCs w:val="26"/>
        </w:rPr>
        <w:instrText xml:space="preserve"> TOC \h \z \c "Hình" </w:instrText>
      </w:r>
      <w:r>
        <w:rPr>
          <w:sz w:val="24"/>
          <w:szCs w:val="26"/>
        </w:rPr>
        <w:fldChar w:fldCharType="separate"/>
      </w:r>
      <w:hyperlink w:anchor="_Toc470087532" w:history="1">
        <w:r w:rsidR="00923D4F" w:rsidRPr="00D1247E">
          <w:rPr>
            <w:rStyle w:val="Hyperlink"/>
            <w:noProof/>
          </w:rPr>
          <w:t>Hình 1 : Kiến trúc tổng thể của hệ thống nhúng</w:t>
        </w:r>
        <w:r w:rsidR="00923D4F">
          <w:rPr>
            <w:noProof/>
            <w:webHidden/>
          </w:rPr>
          <w:tab/>
        </w:r>
        <w:r w:rsidR="00923D4F">
          <w:rPr>
            <w:noProof/>
            <w:webHidden/>
          </w:rPr>
          <w:fldChar w:fldCharType="begin"/>
        </w:r>
        <w:r w:rsidR="00923D4F">
          <w:rPr>
            <w:noProof/>
            <w:webHidden/>
          </w:rPr>
          <w:instrText xml:space="preserve"> PAGEREF _Toc470087532 \h </w:instrText>
        </w:r>
        <w:r w:rsidR="00923D4F">
          <w:rPr>
            <w:noProof/>
            <w:webHidden/>
          </w:rPr>
        </w:r>
        <w:r w:rsidR="00923D4F">
          <w:rPr>
            <w:noProof/>
            <w:webHidden/>
          </w:rPr>
          <w:fldChar w:fldCharType="separate"/>
        </w:r>
        <w:r w:rsidR="00923D4F">
          <w:rPr>
            <w:noProof/>
            <w:webHidden/>
          </w:rPr>
          <w:t>6</w:t>
        </w:r>
        <w:r w:rsidR="00923D4F">
          <w:rPr>
            <w:noProof/>
            <w:webHidden/>
          </w:rPr>
          <w:fldChar w:fldCharType="end"/>
        </w:r>
      </w:hyperlink>
    </w:p>
    <w:p w14:paraId="009FCA4D"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33" w:history="1">
        <w:r w:rsidR="00923D4F" w:rsidRPr="00D1247E">
          <w:rPr>
            <w:rStyle w:val="Hyperlink"/>
            <w:noProof/>
          </w:rPr>
          <w:t>Hình 2: Một số loại arduino</w:t>
        </w:r>
        <w:r w:rsidR="00923D4F">
          <w:rPr>
            <w:noProof/>
            <w:webHidden/>
          </w:rPr>
          <w:tab/>
        </w:r>
        <w:r w:rsidR="00923D4F">
          <w:rPr>
            <w:noProof/>
            <w:webHidden/>
          </w:rPr>
          <w:fldChar w:fldCharType="begin"/>
        </w:r>
        <w:r w:rsidR="00923D4F">
          <w:rPr>
            <w:noProof/>
            <w:webHidden/>
          </w:rPr>
          <w:instrText xml:space="preserve"> PAGEREF _Toc470087533 \h </w:instrText>
        </w:r>
        <w:r w:rsidR="00923D4F">
          <w:rPr>
            <w:noProof/>
            <w:webHidden/>
          </w:rPr>
        </w:r>
        <w:r w:rsidR="00923D4F">
          <w:rPr>
            <w:noProof/>
            <w:webHidden/>
          </w:rPr>
          <w:fldChar w:fldCharType="separate"/>
        </w:r>
        <w:r w:rsidR="00923D4F">
          <w:rPr>
            <w:noProof/>
            <w:webHidden/>
          </w:rPr>
          <w:t>9</w:t>
        </w:r>
        <w:r w:rsidR="00923D4F">
          <w:rPr>
            <w:noProof/>
            <w:webHidden/>
          </w:rPr>
          <w:fldChar w:fldCharType="end"/>
        </w:r>
      </w:hyperlink>
    </w:p>
    <w:p w14:paraId="0D208CA5"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34" w:history="1">
        <w:r w:rsidR="00923D4F" w:rsidRPr="00D1247E">
          <w:rPr>
            <w:rStyle w:val="Hyperlink"/>
            <w:noProof/>
          </w:rPr>
          <w:t>Hình 4: Giao diện chính của Arduino IDE</w:t>
        </w:r>
        <w:r w:rsidR="00923D4F">
          <w:rPr>
            <w:noProof/>
            <w:webHidden/>
          </w:rPr>
          <w:tab/>
        </w:r>
        <w:r w:rsidR="00923D4F">
          <w:rPr>
            <w:noProof/>
            <w:webHidden/>
          </w:rPr>
          <w:fldChar w:fldCharType="begin"/>
        </w:r>
        <w:r w:rsidR="00923D4F">
          <w:rPr>
            <w:noProof/>
            <w:webHidden/>
          </w:rPr>
          <w:instrText xml:space="preserve"> PAGEREF _Toc470087534 \h </w:instrText>
        </w:r>
        <w:r w:rsidR="00923D4F">
          <w:rPr>
            <w:noProof/>
            <w:webHidden/>
          </w:rPr>
        </w:r>
        <w:r w:rsidR="00923D4F">
          <w:rPr>
            <w:noProof/>
            <w:webHidden/>
          </w:rPr>
          <w:fldChar w:fldCharType="separate"/>
        </w:r>
        <w:r w:rsidR="00923D4F">
          <w:rPr>
            <w:noProof/>
            <w:webHidden/>
          </w:rPr>
          <w:t>11</w:t>
        </w:r>
        <w:r w:rsidR="00923D4F">
          <w:rPr>
            <w:noProof/>
            <w:webHidden/>
          </w:rPr>
          <w:fldChar w:fldCharType="end"/>
        </w:r>
      </w:hyperlink>
    </w:p>
    <w:p w14:paraId="34C050EA"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35" w:history="1">
        <w:r w:rsidR="00923D4F" w:rsidRPr="00D1247E">
          <w:rPr>
            <w:rStyle w:val="Hyperlink"/>
            <w:noProof/>
          </w:rPr>
          <w:t>Hình 5: M</w:t>
        </w:r>
        <w:r w:rsidR="00923D4F" w:rsidRPr="00D1247E">
          <w:rPr>
            <w:rStyle w:val="Hyperlink"/>
            <w:noProof/>
            <w:lang w:val="fr-FR"/>
          </w:rPr>
          <w:t>ột số nút lệnh trong Arduino IDE.</w:t>
        </w:r>
        <w:r w:rsidR="00923D4F">
          <w:rPr>
            <w:noProof/>
            <w:webHidden/>
          </w:rPr>
          <w:tab/>
        </w:r>
        <w:r w:rsidR="00923D4F">
          <w:rPr>
            <w:noProof/>
            <w:webHidden/>
          </w:rPr>
          <w:fldChar w:fldCharType="begin"/>
        </w:r>
        <w:r w:rsidR="00923D4F">
          <w:rPr>
            <w:noProof/>
            <w:webHidden/>
          </w:rPr>
          <w:instrText xml:space="preserve"> PAGEREF _Toc470087535 \h </w:instrText>
        </w:r>
        <w:r w:rsidR="00923D4F">
          <w:rPr>
            <w:noProof/>
            <w:webHidden/>
          </w:rPr>
        </w:r>
        <w:r w:rsidR="00923D4F">
          <w:rPr>
            <w:noProof/>
            <w:webHidden/>
          </w:rPr>
          <w:fldChar w:fldCharType="separate"/>
        </w:r>
        <w:r w:rsidR="00923D4F">
          <w:rPr>
            <w:noProof/>
            <w:webHidden/>
          </w:rPr>
          <w:t>12</w:t>
        </w:r>
        <w:r w:rsidR="00923D4F">
          <w:rPr>
            <w:noProof/>
            <w:webHidden/>
          </w:rPr>
          <w:fldChar w:fldCharType="end"/>
        </w:r>
      </w:hyperlink>
    </w:p>
    <w:p w14:paraId="50ECDE1C"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36" w:history="1">
        <w:r w:rsidR="00923D4F" w:rsidRPr="00D1247E">
          <w:rPr>
            <w:rStyle w:val="Hyperlink"/>
            <w:noProof/>
          </w:rPr>
          <w:t>Hình 3 : Sự tương tác giữa OpenCV, Arduino và Servo.</w:t>
        </w:r>
        <w:r w:rsidR="00923D4F">
          <w:rPr>
            <w:noProof/>
            <w:webHidden/>
          </w:rPr>
          <w:tab/>
        </w:r>
        <w:r w:rsidR="00923D4F">
          <w:rPr>
            <w:noProof/>
            <w:webHidden/>
          </w:rPr>
          <w:fldChar w:fldCharType="begin"/>
        </w:r>
        <w:r w:rsidR="00923D4F">
          <w:rPr>
            <w:noProof/>
            <w:webHidden/>
          </w:rPr>
          <w:instrText xml:space="preserve"> PAGEREF _Toc470087536 \h </w:instrText>
        </w:r>
        <w:r w:rsidR="00923D4F">
          <w:rPr>
            <w:noProof/>
            <w:webHidden/>
          </w:rPr>
        </w:r>
        <w:r w:rsidR="00923D4F">
          <w:rPr>
            <w:noProof/>
            <w:webHidden/>
          </w:rPr>
          <w:fldChar w:fldCharType="separate"/>
        </w:r>
        <w:r w:rsidR="00923D4F">
          <w:rPr>
            <w:noProof/>
            <w:webHidden/>
          </w:rPr>
          <w:t>15</w:t>
        </w:r>
        <w:r w:rsidR="00923D4F">
          <w:rPr>
            <w:noProof/>
            <w:webHidden/>
          </w:rPr>
          <w:fldChar w:fldCharType="end"/>
        </w:r>
      </w:hyperlink>
    </w:p>
    <w:p w14:paraId="2A11CA1A"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37" w:history="1">
        <w:r w:rsidR="00923D4F" w:rsidRPr="00D1247E">
          <w:rPr>
            <w:rStyle w:val="Hyperlink"/>
            <w:noProof/>
          </w:rPr>
          <w:t>Hình 6: Thiết lập cổng kết nối COM3 cho Arduino.</w:t>
        </w:r>
        <w:r w:rsidR="00923D4F">
          <w:rPr>
            <w:noProof/>
            <w:webHidden/>
          </w:rPr>
          <w:tab/>
        </w:r>
        <w:r w:rsidR="00923D4F">
          <w:rPr>
            <w:noProof/>
            <w:webHidden/>
          </w:rPr>
          <w:fldChar w:fldCharType="begin"/>
        </w:r>
        <w:r w:rsidR="00923D4F">
          <w:rPr>
            <w:noProof/>
            <w:webHidden/>
          </w:rPr>
          <w:instrText xml:space="preserve"> PAGEREF _Toc470087537 \h </w:instrText>
        </w:r>
        <w:r w:rsidR="00923D4F">
          <w:rPr>
            <w:noProof/>
            <w:webHidden/>
          </w:rPr>
        </w:r>
        <w:r w:rsidR="00923D4F">
          <w:rPr>
            <w:noProof/>
            <w:webHidden/>
          </w:rPr>
          <w:fldChar w:fldCharType="separate"/>
        </w:r>
        <w:r w:rsidR="00923D4F">
          <w:rPr>
            <w:noProof/>
            <w:webHidden/>
          </w:rPr>
          <w:t>19</w:t>
        </w:r>
        <w:r w:rsidR="00923D4F">
          <w:rPr>
            <w:noProof/>
            <w:webHidden/>
          </w:rPr>
          <w:fldChar w:fldCharType="end"/>
        </w:r>
      </w:hyperlink>
    </w:p>
    <w:p w14:paraId="0783153A"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38" w:history="1">
        <w:r w:rsidR="00923D4F" w:rsidRPr="00D1247E">
          <w:rPr>
            <w:rStyle w:val="Hyperlink"/>
            <w:noProof/>
          </w:rPr>
          <w:t>Hình 7 : Chọn Board Ardunio trong Arduino IDE.</w:t>
        </w:r>
        <w:r w:rsidR="00923D4F">
          <w:rPr>
            <w:noProof/>
            <w:webHidden/>
          </w:rPr>
          <w:tab/>
        </w:r>
        <w:r w:rsidR="00923D4F">
          <w:rPr>
            <w:noProof/>
            <w:webHidden/>
          </w:rPr>
          <w:fldChar w:fldCharType="begin"/>
        </w:r>
        <w:r w:rsidR="00923D4F">
          <w:rPr>
            <w:noProof/>
            <w:webHidden/>
          </w:rPr>
          <w:instrText xml:space="preserve"> PAGEREF _Toc470087538 \h </w:instrText>
        </w:r>
        <w:r w:rsidR="00923D4F">
          <w:rPr>
            <w:noProof/>
            <w:webHidden/>
          </w:rPr>
        </w:r>
        <w:r w:rsidR="00923D4F">
          <w:rPr>
            <w:noProof/>
            <w:webHidden/>
          </w:rPr>
          <w:fldChar w:fldCharType="separate"/>
        </w:r>
        <w:r w:rsidR="00923D4F">
          <w:rPr>
            <w:noProof/>
            <w:webHidden/>
          </w:rPr>
          <w:t>20</w:t>
        </w:r>
        <w:r w:rsidR="00923D4F">
          <w:rPr>
            <w:noProof/>
            <w:webHidden/>
          </w:rPr>
          <w:fldChar w:fldCharType="end"/>
        </w:r>
      </w:hyperlink>
    </w:p>
    <w:p w14:paraId="4AD1F403"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39" w:history="1">
        <w:r w:rsidR="00923D4F" w:rsidRPr="00D1247E">
          <w:rPr>
            <w:rStyle w:val="Hyperlink"/>
            <w:noProof/>
          </w:rPr>
          <w:t>Hình 8 : Tải chương trình lên mạch Arduino.</w:t>
        </w:r>
        <w:r w:rsidR="00923D4F">
          <w:rPr>
            <w:noProof/>
            <w:webHidden/>
          </w:rPr>
          <w:tab/>
        </w:r>
        <w:r w:rsidR="00923D4F">
          <w:rPr>
            <w:noProof/>
            <w:webHidden/>
          </w:rPr>
          <w:fldChar w:fldCharType="begin"/>
        </w:r>
        <w:r w:rsidR="00923D4F">
          <w:rPr>
            <w:noProof/>
            <w:webHidden/>
          </w:rPr>
          <w:instrText xml:space="preserve"> PAGEREF _Toc470087539 \h </w:instrText>
        </w:r>
        <w:r w:rsidR="00923D4F">
          <w:rPr>
            <w:noProof/>
            <w:webHidden/>
          </w:rPr>
        </w:r>
        <w:r w:rsidR="00923D4F">
          <w:rPr>
            <w:noProof/>
            <w:webHidden/>
          </w:rPr>
          <w:fldChar w:fldCharType="separate"/>
        </w:r>
        <w:r w:rsidR="00923D4F">
          <w:rPr>
            <w:noProof/>
            <w:webHidden/>
          </w:rPr>
          <w:t>21</w:t>
        </w:r>
        <w:r w:rsidR="00923D4F">
          <w:rPr>
            <w:noProof/>
            <w:webHidden/>
          </w:rPr>
          <w:fldChar w:fldCharType="end"/>
        </w:r>
      </w:hyperlink>
    </w:p>
    <w:p w14:paraId="738AFBCA"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0" w:history="1">
        <w:r w:rsidR="00923D4F" w:rsidRPr="00D1247E">
          <w:rPr>
            <w:rStyle w:val="Hyperlink"/>
            <w:noProof/>
          </w:rPr>
          <w:t>Hình 9 : Nhận diện dựa vào đặc trưng Haar-like</w:t>
        </w:r>
        <w:r w:rsidR="00923D4F">
          <w:rPr>
            <w:noProof/>
            <w:webHidden/>
          </w:rPr>
          <w:tab/>
        </w:r>
        <w:r w:rsidR="00923D4F">
          <w:rPr>
            <w:noProof/>
            <w:webHidden/>
          </w:rPr>
          <w:fldChar w:fldCharType="begin"/>
        </w:r>
        <w:r w:rsidR="00923D4F">
          <w:rPr>
            <w:noProof/>
            <w:webHidden/>
          </w:rPr>
          <w:instrText xml:space="preserve"> PAGEREF _Toc470087540 \h </w:instrText>
        </w:r>
        <w:r w:rsidR="00923D4F">
          <w:rPr>
            <w:noProof/>
            <w:webHidden/>
          </w:rPr>
        </w:r>
        <w:r w:rsidR="00923D4F">
          <w:rPr>
            <w:noProof/>
            <w:webHidden/>
          </w:rPr>
          <w:fldChar w:fldCharType="separate"/>
        </w:r>
        <w:r w:rsidR="00923D4F">
          <w:rPr>
            <w:noProof/>
            <w:webHidden/>
          </w:rPr>
          <w:t>22</w:t>
        </w:r>
        <w:r w:rsidR="00923D4F">
          <w:rPr>
            <w:noProof/>
            <w:webHidden/>
          </w:rPr>
          <w:fldChar w:fldCharType="end"/>
        </w:r>
      </w:hyperlink>
    </w:p>
    <w:p w14:paraId="35EA7962"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1" w:history="1">
        <w:r w:rsidR="00923D4F" w:rsidRPr="00D1247E">
          <w:rPr>
            <w:rStyle w:val="Hyperlink"/>
            <w:noProof/>
          </w:rPr>
          <w:t>Hình 10: Ví dụ nhận diện ảnh dựa vào đặc trưng Haar-like</w:t>
        </w:r>
        <w:r w:rsidR="00923D4F">
          <w:rPr>
            <w:noProof/>
            <w:webHidden/>
          </w:rPr>
          <w:tab/>
        </w:r>
        <w:r w:rsidR="00923D4F">
          <w:rPr>
            <w:noProof/>
            <w:webHidden/>
          </w:rPr>
          <w:fldChar w:fldCharType="begin"/>
        </w:r>
        <w:r w:rsidR="00923D4F">
          <w:rPr>
            <w:noProof/>
            <w:webHidden/>
          </w:rPr>
          <w:instrText xml:space="preserve"> PAGEREF _Toc470087541 \h </w:instrText>
        </w:r>
        <w:r w:rsidR="00923D4F">
          <w:rPr>
            <w:noProof/>
            <w:webHidden/>
          </w:rPr>
        </w:r>
        <w:r w:rsidR="00923D4F">
          <w:rPr>
            <w:noProof/>
            <w:webHidden/>
          </w:rPr>
          <w:fldChar w:fldCharType="separate"/>
        </w:r>
        <w:r w:rsidR="00923D4F">
          <w:rPr>
            <w:noProof/>
            <w:webHidden/>
          </w:rPr>
          <w:t>23</w:t>
        </w:r>
        <w:r w:rsidR="00923D4F">
          <w:rPr>
            <w:noProof/>
            <w:webHidden/>
          </w:rPr>
          <w:fldChar w:fldCharType="end"/>
        </w:r>
      </w:hyperlink>
    </w:p>
    <w:p w14:paraId="7F3F67F5"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2" w:history="1">
        <w:r w:rsidR="00923D4F" w:rsidRPr="00D1247E">
          <w:rPr>
            <w:rStyle w:val="Hyperlink"/>
            <w:noProof/>
          </w:rPr>
          <w:t>Hình 11: Ví dụ nhận diện ảnh dựa vào đặc trưng Haar-like</w:t>
        </w:r>
        <w:r w:rsidR="00923D4F">
          <w:rPr>
            <w:noProof/>
            <w:webHidden/>
          </w:rPr>
          <w:tab/>
        </w:r>
        <w:r w:rsidR="00923D4F">
          <w:rPr>
            <w:noProof/>
            <w:webHidden/>
          </w:rPr>
          <w:fldChar w:fldCharType="begin"/>
        </w:r>
        <w:r w:rsidR="00923D4F">
          <w:rPr>
            <w:noProof/>
            <w:webHidden/>
          </w:rPr>
          <w:instrText xml:space="preserve"> PAGEREF _Toc470087542 \h </w:instrText>
        </w:r>
        <w:r w:rsidR="00923D4F">
          <w:rPr>
            <w:noProof/>
            <w:webHidden/>
          </w:rPr>
        </w:r>
        <w:r w:rsidR="00923D4F">
          <w:rPr>
            <w:noProof/>
            <w:webHidden/>
          </w:rPr>
          <w:fldChar w:fldCharType="separate"/>
        </w:r>
        <w:r w:rsidR="00923D4F">
          <w:rPr>
            <w:noProof/>
            <w:webHidden/>
          </w:rPr>
          <w:t>23</w:t>
        </w:r>
        <w:r w:rsidR="00923D4F">
          <w:rPr>
            <w:noProof/>
            <w:webHidden/>
          </w:rPr>
          <w:fldChar w:fldCharType="end"/>
        </w:r>
      </w:hyperlink>
    </w:p>
    <w:p w14:paraId="3E842D85"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3" w:history="1">
        <w:r w:rsidR="00923D4F" w:rsidRPr="00D1247E">
          <w:rPr>
            <w:rStyle w:val="Hyperlink"/>
            <w:noProof/>
          </w:rPr>
          <w:t>Hình 12 : Nhận diện ảnh dựa vào đặc trung Haar-like</w:t>
        </w:r>
        <w:r w:rsidR="00923D4F">
          <w:rPr>
            <w:noProof/>
            <w:webHidden/>
          </w:rPr>
          <w:tab/>
        </w:r>
        <w:r w:rsidR="00923D4F">
          <w:rPr>
            <w:noProof/>
            <w:webHidden/>
          </w:rPr>
          <w:fldChar w:fldCharType="begin"/>
        </w:r>
        <w:r w:rsidR="00923D4F">
          <w:rPr>
            <w:noProof/>
            <w:webHidden/>
          </w:rPr>
          <w:instrText xml:space="preserve"> PAGEREF _Toc470087543 \h </w:instrText>
        </w:r>
        <w:r w:rsidR="00923D4F">
          <w:rPr>
            <w:noProof/>
            <w:webHidden/>
          </w:rPr>
        </w:r>
        <w:r w:rsidR="00923D4F">
          <w:rPr>
            <w:noProof/>
            <w:webHidden/>
          </w:rPr>
          <w:fldChar w:fldCharType="separate"/>
        </w:r>
        <w:r w:rsidR="00923D4F">
          <w:rPr>
            <w:noProof/>
            <w:webHidden/>
          </w:rPr>
          <w:t>24</w:t>
        </w:r>
        <w:r w:rsidR="00923D4F">
          <w:rPr>
            <w:noProof/>
            <w:webHidden/>
          </w:rPr>
          <w:fldChar w:fldCharType="end"/>
        </w:r>
      </w:hyperlink>
    </w:p>
    <w:p w14:paraId="6FD3298B"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4" w:history="1">
        <w:r w:rsidR="00923D4F" w:rsidRPr="00D1247E">
          <w:rPr>
            <w:rStyle w:val="Hyperlink"/>
            <w:noProof/>
          </w:rPr>
          <w:t>Hình 13 : Nhận diện khuôn mặt bằng OpenCV.</w:t>
        </w:r>
        <w:r w:rsidR="00923D4F">
          <w:rPr>
            <w:noProof/>
            <w:webHidden/>
          </w:rPr>
          <w:tab/>
        </w:r>
        <w:r w:rsidR="00923D4F">
          <w:rPr>
            <w:noProof/>
            <w:webHidden/>
          </w:rPr>
          <w:fldChar w:fldCharType="begin"/>
        </w:r>
        <w:r w:rsidR="00923D4F">
          <w:rPr>
            <w:noProof/>
            <w:webHidden/>
          </w:rPr>
          <w:instrText xml:space="preserve"> PAGEREF _Toc470087544 \h </w:instrText>
        </w:r>
        <w:r w:rsidR="00923D4F">
          <w:rPr>
            <w:noProof/>
            <w:webHidden/>
          </w:rPr>
        </w:r>
        <w:r w:rsidR="00923D4F">
          <w:rPr>
            <w:noProof/>
            <w:webHidden/>
          </w:rPr>
          <w:fldChar w:fldCharType="separate"/>
        </w:r>
        <w:r w:rsidR="00923D4F">
          <w:rPr>
            <w:noProof/>
            <w:webHidden/>
          </w:rPr>
          <w:t>33</w:t>
        </w:r>
        <w:r w:rsidR="00923D4F">
          <w:rPr>
            <w:noProof/>
            <w:webHidden/>
          </w:rPr>
          <w:fldChar w:fldCharType="end"/>
        </w:r>
      </w:hyperlink>
    </w:p>
    <w:p w14:paraId="12EDBEB9"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5" w:history="1">
        <w:r w:rsidR="00923D4F" w:rsidRPr="00D1247E">
          <w:rPr>
            <w:rStyle w:val="Hyperlink"/>
            <w:noProof/>
          </w:rPr>
          <w:t xml:space="preserve">Hình 14: </w:t>
        </w:r>
        <w:r w:rsidR="00923D4F" w:rsidRPr="00D1247E">
          <w:rPr>
            <w:rStyle w:val="Hyperlink"/>
            <w:noProof/>
            <w:shd w:val="clear" w:color="auto" w:fill="FFFFFF"/>
          </w:rPr>
          <w:t>Các thiết bị cần có</w:t>
        </w:r>
        <w:r w:rsidR="00923D4F">
          <w:rPr>
            <w:noProof/>
            <w:webHidden/>
          </w:rPr>
          <w:tab/>
        </w:r>
        <w:r w:rsidR="00923D4F">
          <w:rPr>
            <w:noProof/>
            <w:webHidden/>
          </w:rPr>
          <w:fldChar w:fldCharType="begin"/>
        </w:r>
        <w:r w:rsidR="00923D4F">
          <w:rPr>
            <w:noProof/>
            <w:webHidden/>
          </w:rPr>
          <w:instrText xml:space="preserve"> PAGEREF _Toc470087545 \h </w:instrText>
        </w:r>
        <w:r w:rsidR="00923D4F">
          <w:rPr>
            <w:noProof/>
            <w:webHidden/>
          </w:rPr>
        </w:r>
        <w:r w:rsidR="00923D4F">
          <w:rPr>
            <w:noProof/>
            <w:webHidden/>
          </w:rPr>
          <w:fldChar w:fldCharType="separate"/>
        </w:r>
        <w:r w:rsidR="00923D4F">
          <w:rPr>
            <w:noProof/>
            <w:webHidden/>
          </w:rPr>
          <w:t>34</w:t>
        </w:r>
        <w:r w:rsidR="00923D4F">
          <w:rPr>
            <w:noProof/>
            <w:webHidden/>
          </w:rPr>
          <w:fldChar w:fldCharType="end"/>
        </w:r>
      </w:hyperlink>
    </w:p>
    <w:p w14:paraId="45BA712F"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6" w:history="1">
        <w:r w:rsidR="00923D4F" w:rsidRPr="00D1247E">
          <w:rPr>
            <w:rStyle w:val="Hyperlink"/>
            <w:noProof/>
          </w:rPr>
          <w:t>Hình 15: Cách nối Arduino vào Breadboard</w:t>
        </w:r>
        <w:r w:rsidR="00923D4F">
          <w:rPr>
            <w:noProof/>
            <w:webHidden/>
          </w:rPr>
          <w:tab/>
        </w:r>
        <w:r w:rsidR="00923D4F">
          <w:rPr>
            <w:noProof/>
            <w:webHidden/>
          </w:rPr>
          <w:fldChar w:fldCharType="begin"/>
        </w:r>
        <w:r w:rsidR="00923D4F">
          <w:rPr>
            <w:noProof/>
            <w:webHidden/>
          </w:rPr>
          <w:instrText xml:space="preserve"> PAGEREF _Toc470087546 \h </w:instrText>
        </w:r>
        <w:r w:rsidR="00923D4F">
          <w:rPr>
            <w:noProof/>
            <w:webHidden/>
          </w:rPr>
        </w:r>
        <w:r w:rsidR="00923D4F">
          <w:rPr>
            <w:noProof/>
            <w:webHidden/>
          </w:rPr>
          <w:fldChar w:fldCharType="separate"/>
        </w:r>
        <w:r w:rsidR="00923D4F">
          <w:rPr>
            <w:noProof/>
            <w:webHidden/>
          </w:rPr>
          <w:t>35</w:t>
        </w:r>
        <w:r w:rsidR="00923D4F">
          <w:rPr>
            <w:noProof/>
            <w:webHidden/>
          </w:rPr>
          <w:fldChar w:fldCharType="end"/>
        </w:r>
      </w:hyperlink>
    </w:p>
    <w:p w14:paraId="1C94F7D6"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7" w:history="1">
        <w:r w:rsidR="00923D4F" w:rsidRPr="00D1247E">
          <w:rPr>
            <w:rStyle w:val="Hyperlink"/>
            <w:noProof/>
          </w:rPr>
          <w:t>Hình 16: Cách nối dây động cơ Servo</w:t>
        </w:r>
        <w:r w:rsidR="00923D4F">
          <w:rPr>
            <w:noProof/>
            <w:webHidden/>
          </w:rPr>
          <w:tab/>
        </w:r>
        <w:r w:rsidR="00923D4F">
          <w:rPr>
            <w:noProof/>
            <w:webHidden/>
          </w:rPr>
          <w:fldChar w:fldCharType="begin"/>
        </w:r>
        <w:r w:rsidR="00923D4F">
          <w:rPr>
            <w:noProof/>
            <w:webHidden/>
          </w:rPr>
          <w:instrText xml:space="preserve"> PAGEREF _Toc470087547 \h </w:instrText>
        </w:r>
        <w:r w:rsidR="00923D4F">
          <w:rPr>
            <w:noProof/>
            <w:webHidden/>
          </w:rPr>
        </w:r>
        <w:r w:rsidR="00923D4F">
          <w:rPr>
            <w:noProof/>
            <w:webHidden/>
          </w:rPr>
          <w:fldChar w:fldCharType="separate"/>
        </w:r>
        <w:r w:rsidR="00923D4F">
          <w:rPr>
            <w:noProof/>
            <w:webHidden/>
          </w:rPr>
          <w:t>36</w:t>
        </w:r>
        <w:r w:rsidR="00923D4F">
          <w:rPr>
            <w:noProof/>
            <w:webHidden/>
          </w:rPr>
          <w:fldChar w:fldCharType="end"/>
        </w:r>
      </w:hyperlink>
    </w:p>
    <w:p w14:paraId="19F48577"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8" w:history="1">
        <w:r w:rsidR="00923D4F" w:rsidRPr="00D1247E">
          <w:rPr>
            <w:rStyle w:val="Hyperlink"/>
            <w:noProof/>
          </w:rPr>
          <w:t>Hình 17: Cách nối dây động cơ Servo vào Breadboard và Arduino</w:t>
        </w:r>
        <w:r w:rsidR="00923D4F">
          <w:rPr>
            <w:noProof/>
            <w:webHidden/>
          </w:rPr>
          <w:tab/>
        </w:r>
        <w:r w:rsidR="00923D4F">
          <w:rPr>
            <w:noProof/>
            <w:webHidden/>
          </w:rPr>
          <w:fldChar w:fldCharType="begin"/>
        </w:r>
        <w:r w:rsidR="00923D4F">
          <w:rPr>
            <w:noProof/>
            <w:webHidden/>
          </w:rPr>
          <w:instrText xml:space="preserve"> PAGEREF _Toc470087548 \h </w:instrText>
        </w:r>
        <w:r w:rsidR="00923D4F">
          <w:rPr>
            <w:noProof/>
            <w:webHidden/>
          </w:rPr>
        </w:r>
        <w:r w:rsidR="00923D4F">
          <w:rPr>
            <w:noProof/>
            <w:webHidden/>
          </w:rPr>
          <w:fldChar w:fldCharType="separate"/>
        </w:r>
        <w:r w:rsidR="00923D4F">
          <w:rPr>
            <w:noProof/>
            <w:webHidden/>
          </w:rPr>
          <w:t>37</w:t>
        </w:r>
        <w:r w:rsidR="00923D4F">
          <w:rPr>
            <w:noProof/>
            <w:webHidden/>
          </w:rPr>
          <w:fldChar w:fldCharType="end"/>
        </w:r>
      </w:hyperlink>
    </w:p>
    <w:p w14:paraId="54B0ECF6" w14:textId="77777777" w:rsidR="00923D4F" w:rsidRDefault="00354C55">
      <w:pPr>
        <w:pStyle w:val="TableofFigures"/>
        <w:tabs>
          <w:tab w:val="right" w:leader="dot" w:pos="9111"/>
        </w:tabs>
        <w:rPr>
          <w:rFonts w:asciiTheme="minorHAnsi" w:eastAsiaTheme="minorEastAsia" w:hAnsiTheme="minorHAnsi" w:cstheme="minorBidi"/>
          <w:noProof/>
          <w:sz w:val="22"/>
          <w:szCs w:val="22"/>
        </w:rPr>
      </w:pPr>
      <w:hyperlink w:anchor="_Toc470087549" w:history="1">
        <w:r w:rsidR="00923D4F" w:rsidRPr="00D1247E">
          <w:rPr>
            <w:rStyle w:val="Hyperlink"/>
            <w:noProof/>
          </w:rPr>
          <w:t>Hình 18: Hệ thống camera xoay theo chuyển động.</w:t>
        </w:r>
        <w:r w:rsidR="00923D4F">
          <w:rPr>
            <w:noProof/>
            <w:webHidden/>
          </w:rPr>
          <w:tab/>
        </w:r>
        <w:r w:rsidR="00923D4F">
          <w:rPr>
            <w:noProof/>
            <w:webHidden/>
          </w:rPr>
          <w:fldChar w:fldCharType="begin"/>
        </w:r>
        <w:r w:rsidR="00923D4F">
          <w:rPr>
            <w:noProof/>
            <w:webHidden/>
          </w:rPr>
          <w:instrText xml:space="preserve"> PAGEREF _Toc470087549 \h </w:instrText>
        </w:r>
        <w:r w:rsidR="00923D4F">
          <w:rPr>
            <w:noProof/>
            <w:webHidden/>
          </w:rPr>
        </w:r>
        <w:r w:rsidR="00923D4F">
          <w:rPr>
            <w:noProof/>
            <w:webHidden/>
          </w:rPr>
          <w:fldChar w:fldCharType="separate"/>
        </w:r>
        <w:r w:rsidR="00923D4F">
          <w:rPr>
            <w:noProof/>
            <w:webHidden/>
          </w:rPr>
          <w:t>38</w:t>
        </w:r>
        <w:r w:rsidR="00923D4F">
          <w:rPr>
            <w:noProof/>
            <w:webHidden/>
          </w:rPr>
          <w:fldChar w:fldCharType="end"/>
        </w:r>
      </w:hyperlink>
    </w:p>
    <w:p w14:paraId="51F21891" w14:textId="77777777" w:rsidR="008264E1" w:rsidRDefault="00A3550B" w:rsidP="00E61030">
      <w:pPr>
        <w:spacing w:after="200" w:line="276" w:lineRule="auto"/>
        <w:rPr>
          <w:sz w:val="26"/>
          <w:szCs w:val="26"/>
        </w:rPr>
      </w:pPr>
      <w:r>
        <w:rPr>
          <w:sz w:val="26"/>
          <w:szCs w:val="26"/>
        </w:rPr>
        <w:lastRenderedPageBreak/>
        <w:fldChar w:fldCharType="end"/>
      </w:r>
    </w:p>
    <w:p w14:paraId="4396F410" w14:textId="77777777" w:rsidR="006170DE" w:rsidRDefault="008264E1" w:rsidP="000D12F8">
      <w:pPr>
        <w:spacing w:after="200" w:line="276" w:lineRule="auto"/>
        <w:jc w:val="center"/>
        <w:rPr>
          <w:b/>
          <w:sz w:val="32"/>
          <w:szCs w:val="32"/>
        </w:rPr>
      </w:pPr>
      <w:r w:rsidRPr="00D32541">
        <w:rPr>
          <w:b/>
          <w:sz w:val="32"/>
          <w:szCs w:val="32"/>
        </w:rPr>
        <w:t xml:space="preserve">DANH MỤC </w:t>
      </w:r>
      <w:r>
        <w:rPr>
          <w:b/>
          <w:sz w:val="32"/>
          <w:szCs w:val="32"/>
        </w:rPr>
        <w:t>BẢNG BIỂU</w:t>
      </w:r>
    </w:p>
    <w:p w14:paraId="18EADD28" w14:textId="111DF257" w:rsidR="007E3FCC" w:rsidRDefault="00E61030" w:rsidP="000D12F8">
      <w:pPr>
        <w:spacing w:after="200" w:line="276" w:lineRule="auto"/>
        <w:jc w:val="center"/>
        <w:rPr>
          <w:noProof/>
        </w:rPr>
      </w:pPr>
      <w:r>
        <w:fldChar w:fldCharType="begin"/>
      </w:r>
      <w:r>
        <w:instrText xml:space="preserve"> TOC \h \z \c "Bảng" </w:instrText>
      </w:r>
      <w:r>
        <w:fldChar w:fldCharType="separate"/>
      </w:r>
    </w:p>
    <w:p w14:paraId="05331204" w14:textId="77777777" w:rsidR="007E3FCC" w:rsidRDefault="00354C55">
      <w:pPr>
        <w:pStyle w:val="TableofFigures"/>
        <w:tabs>
          <w:tab w:val="right" w:leader="dot" w:pos="9111"/>
        </w:tabs>
        <w:rPr>
          <w:rFonts w:asciiTheme="minorHAnsi" w:eastAsiaTheme="minorEastAsia" w:hAnsiTheme="minorHAnsi" w:cstheme="minorBidi"/>
          <w:noProof/>
          <w:sz w:val="22"/>
          <w:szCs w:val="22"/>
        </w:rPr>
      </w:pPr>
      <w:hyperlink w:anchor="_Toc470052875" w:history="1">
        <w:r w:rsidR="007E3FCC" w:rsidRPr="00C8236C">
          <w:rPr>
            <w:rStyle w:val="Hyperlink"/>
            <w:noProof/>
          </w:rPr>
          <w:t>Bảng 1 : Thông số của Arduino Uno (R3)</w:t>
        </w:r>
        <w:r w:rsidR="007E3FCC">
          <w:rPr>
            <w:noProof/>
            <w:webHidden/>
          </w:rPr>
          <w:tab/>
        </w:r>
        <w:r w:rsidR="007E3FCC">
          <w:rPr>
            <w:noProof/>
            <w:webHidden/>
          </w:rPr>
          <w:fldChar w:fldCharType="begin"/>
        </w:r>
        <w:r w:rsidR="007E3FCC">
          <w:rPr>
            <w:noProof/>
            <w:webHidden/>
          </w:rPr>
          <w:instrText xml:space="preserve"> PAGEREF _Toc470052875 \h </w:instrText>
        </w:r>
        <w:r w:rsidR="007E3FCC">
          <w:rPr>
            <w:noProof/>
            <w:webHidden/>
          </w:rPr>
        </w:r>
        <w:r w:rsidR="007E3FCC">
          <w:rPr>
            <w:noProof/>
            <w:webHidden/>
          </w:rPr>
          <w:fldChar w:fldCharType="separate"/>
        </w:r>
        <w:r w:rsidR="007E3FCC">
          <w:rPr>
            <w:noProof/>
            <w:webHidden/>
          </w:rPr>
          <w:t>10</w:t>
        </w:r>
        <w:r w:rsidR="007E3FCC">
          <w:rPr>
            <w:noProof/>
            <w:webHidden/>
          </w:rPr>
          <w:fldChar w:fldCharType="end"/>
        </w:r>
      </w:hyperlink>
    </w:p>
    <w:p w14:paraId="257133CD" w14:textId="4D423A0A" w:rsidR="00D6059D" w:rsidRDefault="00E61030" w:rsidP="0084335B">
      <w:pPr>
        <w:pStyle w:val="Chng"/>
      </w:pPr>
      <w:r>
        <w:fldChar w:fldCharType="end"/>
      </w:r>
    </w:p>
    <w:p w14:paraId="1BE24DA2" w14:textId="77777777" w:rsidR="006743F4" w:rsidRDefault="006743F4" w:rsidP="0084335B">
      <w:pPr>
        <w:pStyle w:val="Chng"/>
      </w:pPr>
    </w:p>
    <w:p w14:paraId="53C9054F" w14:textId="77777777" w:rsidR="006743F4" w:rsidRDefault="006743F4" w:rsidP="0084335B">
      <w:pPr>
        <w:pStyle w:val="Chng"/>
      </w:pPr>
    </w:p>
    <w:p w14:paraId="61DD9026" w14:textId="77777777" w:rsidR="006743F4" w:rsidRDefault="006743F4" w:rsidP="0084335B">
      <w:pPr>
        <w:pStyle w:val="Chng"/>
      </w:pPr>
    </w:p>
    <w:p w14:paraId="0BEFE397" w14:textId="77777777" w:rsidR="006743F4" w:rsidRDefault="006743F4" w:rsidP="0084335B">
      <w:pPr>
        <w:pStyle w:val="Chng"/>
      </w:pPr>
    </w:p>
    <w:p w14:paraId="0CFACCE8" w14:textId="77777777" w:rsidR="006743F4" w:rsidRDefault="006743F4" w:rsidP="0084335B">
      <w:pPr>
        <w:pStyle w:val="Chng"/>
      </w:pPr>
    </w:p>
    <w:p w14:paraId="0C93AAD7" w14:textId="77777777" w:rsidR="006743F4" w:rsidRDefault="006743F4" w:rsidP="0084335B">
      <w:pPr>
        <w:pStyle w:val="Chng"/>
      </w:pPr>
    </w:p>
    <w:p w14:paraId="180DA352" w14:textId="77777777" w:rsidR="006743F4" w:rsidRDefault="006743F4" w:rsidP="0084335B">
      <w:pPr>
        <w:pStyle w:val="Chng"/>
      </w:pPr>
    </w:p>
    <w:p w14:paraId="5E3F3084" w14:textId="77777777" w:rsidR="006743F4" w:rsidRDefault="006743F4" w:rsidP="0084335B">
      <w:pPr>
        <w:pStyle w:val="Chng"/>
      </w:pPr>
    </w:p>
    <w:p w14:paraId="39352CD8" w14:textId="77777777" w:rsidR="006743F4" w:rsidRDefault="006743F4" w:rsidP="0084335B">
      <w:pPr>
        <w:pStyle w:val="Chng"/>
      </w:pPr>
    </w:p>
    <w:p w14:paraId="48061BBB" w14:textId="77777777" w:rsidR="006743F4" w:rsidRDefault="006743F4" w:rsidP="0084335B">
      <w:pPr>
        <w:pStyle w:val="Chng"/>
      </w:pPr>
    </w:p>
    <w:p w14:paraId="2D62B6CB" w14:textId="77777777" w:rsidR="006743F4" w:rsidRDefault="006743F4" w:rsidP="0084335B">
      <w:pPr>
        <w:pStyle w:val="Chng"/>
      </w:pPr>
    </w:p>
    <w:p w14:paraId="3F0B45C4" w14:textId="77777777" w:rsidR="006743F4" w:rsidRDefault="006743F4" w:rsidP="0084335B">
      <w:pPr>
        <w:pStyle w:val="Chng"/>
      </w:pPr>
    </w:p>
    <w:p w14:paraId="2E8036A3" w14:textId="77777777" w:rsidR="006743F4" w:rsidRDefault="006743F4" w:rsidP="0084335B">
      <w:pPr>
        <w:pStyle w:val="Chng"/>
      </w:pPr>
    </w:p>
    <w:p w14:paraId="2D63214D" w14:textId="77777777" w:rsidR="006743F4" w:rsidRDefault="006743F4" w:rsidP="0084335B">
      <w:pPr>
        <w:pStyle w:val="Chng"/>
      </w:pPr>
    </w:p>
    <w:p w14:paraId="4F014A2F" w14:textId="77777777" w:rsidR="006743F4" w:rsidRDefault="006743F4" w:rsidP="0084335B">
      <w:pPr>
        <w:pStyle w:val="Chng"/>
      </w:pPr>
    </w:p>
    <w:p w14:paraId="431DD421" w14:textId="77777777" w:rsidR="002D4204" w:rsidRDefault="002D4204" w:rsidP="0084335B">
      <w:pPr>
        <w:pStyle w:val="Chng"/>
      </w:pPr>
    </w:p>
    <w:p w14:paraId="6A5FC5B6" w14:textId="77777777" w:rsidR="002D4204" w:rsidRDefault="002D4204" w:rsidP="0084335B">
      <w:pPr>
        <w:pStyle w:val="Chng"/>
      </w:pPr>
    </w:p>
    <w:p w14:paraId="3B9EE9F8" w14:textId="77777777" w:rsidR="00761E4A" w:rsidRDefault="00761E4A" w:rsidP="0084335B">
      <w:pPr>
        <w:pStyle w:val="Chng"/>
      </w:pPr>
    </w:p>
    <w:p w14:paraId="7730BB25" w14:textId="77777777" w:rsidR="002D4204" w:rsidRDefault="002D4204" w:rsidP="0084335B">
      <w:pPr>
        <w:pStyle w:val="Chng"/>
      </w:pPr>
    </w:p>
    <w:p w14:paraId="2704DA9E" w14:textId="4C164881" w:rsidR="003E77BF" w:rsidRDefault="007B1A23" w:rsidP="0084335B">
      <w:pPr>
        <w:pStyle w:val="Chng"/>
      </w:pPr>
      <w:bookmarkStart w:id="5" w:name="_Toc470087502"/>
      <w:r w:rsidRPr="00706D66">
        <w:t>C</w:t>
      </w:r>
      <w:r w:rsidR="00CD13EC" w:rsidRPr="00706D66">
        <w:t>HƯƠNG 1</w:t>
      </w:r>
      <w:r w:rsidR="0064189C" w:rsidRPr="00706D66">
        <w:t xml:space="preserve"> – </w:t>
      </w:r>
      <w:r w:rsidR="0051005F">
        <w:t>MỞ ĐẦ</w:t>
      </w:r>
      <w:r w:rsidR="00CD13EC" w:rsidRPr="00706D66">
        <w:t>U</w:t>
      </w:r>
      <w:bookmarkEnd w:id="5"/>
    </w:p>
    <w:p w14:paraId="1685288F" w14:textId="651D6D8B" w:rsidR="00E140B5" w:rsidRPr="00D23B6C" w:rsidRDefault="00A92B6E" w:rsidP="00D23B6C">
      <w:pPr>
        <w:pStyle w:val="Nidungvnbn"/>
        <w:ind w:firstLine="450"/>
        <w:rPr>
          <w:b/>
          <w:sz w:val="32"/>
          <w:szCs w:val="32"/>
        </w:rPr>
      </w:pPr>
      <w:r w:rsidRPr="00DE6313">
        <w:rPr>
          <w:b/>
          <w:sz w:val="32"/>
          <w:szCs w:val="32"/>
        </w:rPr>
        <w:t>-Đặt vấn đề:</w:t>
      </w:r>
    </w:p>
    <w:p w14:paraId="49342E10" w14:textId="6C819A89" w:rsidR="00C96807" w:rsidRPr="009B1461" w:rsidRDefault="00715C23" w:rsidP="00C96807">
      <w:pPr>
        <w:spacing w:line="276" w:lineRule="auto"/>
        <w:ind w:firstLine="450"/>
        <w:jc w:val="both"/>
        <w:rPr>
          <w:sz w:val="26"/>
          <w:szCs w:val="26"/>
        </w:rPr>
      </w:pPr>
      <w:r>
        <w:rPr>
          <w:sz w:val="26"/>
          <w:szCs w:val="26"/>
        </w:rPr>
        <w:t>Cuộc sống ngày một phát triển, kéo theo</w:t>
      </w:r>
      <w:r w:rsidR="00C96807" w:rsidRPr="009B1461">
        <w:rPr>
          <w:sz w:val="26"/>
          <w:szCs w:val="26"/>
        </w:rPr>
        <w:t xml:space="preserve"> sự phát t</w:t>
      </w:r>
      <w:r w:rsidR="007D0564">
        <w:rPr>
          <w:sz w:val="26"/>
          <w:szCs w:val="26"/>
        </w:rPr>
        <w:t>riển nhanh chóng của công nghệ nhằm</w:t>
      </w:r>
      <w:r w:rsidR="00C96807" w:rsidRPr="009B1461">
        <w:rPr>
          <w:sz w:val="26"/>
          <w:szCs w:val="26"/>
        </w:rPr>
        <w:t xml:space="preserve"> đáp ứng nhu cầu ngày càng tăng cao của con người.</w:t>
      </w:r>
      <w:r w:rsidR="008F6007">
        <w:rPr>
          <w:sz w:val="26"/>
          <w:szCs w:val="26"/>
        </w:rPr>
        <w:t xml:space="preserve"> Tự</w:t>
      </w:r>
      <w:r w:rsidR="008F6007" w:rsidRPr="00237AD3">
        <w:rPr>
          <w:sz w:val="26"/>
          <w:szCs w:val="26"/>
        </w:rPr>
        <w:t xml:space="preserve"> động hóa </w:t>
      </w:r>
      <w:r w:rsidR="008F6007">
        <w:rPr>
          <w:sz w:val="26"/>
          <w:szCs w:val="26"/>
        </w:rPr>
        <w:t xml:space="preserve">đã </w:t>
      </w:r>
      <w:r w:rsidR="008F6007" w:rsidRPr="00237AD3">
        <w:rPr>
          <w:sz w:val="26"/>
          <w:szCs w:val="26"/>
        </w:rPr>
        <w:t xml:space="preserve">được ứng dụng ở rất nhiều lĩnh vực, mục đích thường rất đa dạng và tùy theo nhu cầu đặc thù của từng lĩnh vực, tuy nhiên điểm chung nhất vẫn là giảm nhân lực, </w:t>
      </w:r>
      <w:r w:rsidR="00D9006A">
        <w:rPr>
          <w:sz w:val="26"/>
          <w:szCs w:val="26"/>
        </w:rPr>
        <w:t xml:space="preserve">chi phí, </w:t>
      </w:r>
      <w:r w:rsidR="008F6007" w:rsidRPr="00237AD3">
        <w:rPr>
          <w:sz w:val="26"/>
          <w:szCs w:val="26"/>
        </w:rPr>
        <w:t>thời gian và sai sót.</w:t>
      </w:r>
      <w:r w:rsidR="00C96807" w:rsidRPr="009B1461">
        <w:rPr>
          <w:sz w:val="26"/>
          <w:szCs w:val="26"/>
        </w:rPr>
        <w:t xml:space="preserve"> Ngày nay, chúng ta có </w:t>
      </w:r>
      <w:r w:rsidR="00B87AC9">
        <w:rPr>
          <w:sz w:val="26"/>
          <w:szCs w:val="26"/>
        </w:rPr>
        <w:t>thể dễ dàng bắt gặp thiết bị camera</w:t>
      </w:r>
      <w:r w:rsidR="002006D0">
        <w:rPr>
          <w:sz w:val="26"/>
          <w:szCs w:val="26"/>
        </w:rPr>
        <w:t xml:space="preserve"> giúp hỗ trợ quan sát</w:t>
      </w:r>
      <w:r w:rsidR="00C96807" w:rsidRPr="009B1461">
        <w:rPr>
          <w:sz w:val="26"/>
          <w:szCs w:val="26"/>
        </w:rPr>
        <w:t xml:space="preserve"> ở khắp mọi nơi: ở trường học, cơ quan, bệnh viện, cửa hàng,… nhưng hầu hết đều là những camera cố định. Và điểm yếu của camera này là </w:t>
      </w:r>
      <w:r w:rsidR="00100988">
        <w:rPr>
          <w:sz w:val="26"/>
          <w:szCs w:val="26"/>
        </w:rPr>
        <w:t xml:space="preserve">bị </w:t>
      </w:r>
      <w:r w:rsidR="00C96807" w:rsidRPr="009B1461">
        <w:rPr>
          <w:sz w:val="26"/>
          <w:szCs w:val="26"/>
        </w:rPr>
        <w:t>giới hạn không gian mà nó có thể quan sát, tạo nên những góc chết mà thiết bị không thể đạt đến. Để giảm thiểu tối đa những góc chết này thì cần nhiều camera đặt các</w:t>
      </w:r>
      <w:r w:rsidR="002631B8">
        <w:rPr>
          <w:sz w:val="26"/>
          <w:szCs w:val="26"/>
        </w:rPr>
        <w:t xml:space="preserve"> ở</w:t>
      </w:r>
      <w:r w:rsidR="00C96807" w:rsidRPr="009B1461">
        <w:rPr>
          <w:sz w:val="26"/>
          <w:szCs w:val="26"/>
        </w:rPr>
        <w:t xml:space="preserve"> vị trí khác nhau, nhưng điều này cũng dẫn đến việc tăng lên về chi phí. </w:t>
      </w:r>
    </w:p>
    <w:p w14:paraId="71CC18A2" w14:textId="2781FA85" w:rsidR="0051005F" w:rsidRPr="009B1461" w:rsidRDefault="00C96807" w:rsidP="00453232">
      <w:pPr>
        <w:spacing w:line="276" w:lineRule="auto"/>
        <w:ind w:firstLine="450"/>
        <w:jc w:val="both"/>
        <w:rPr>
          <w:sz w:val="26"/>
          <w:szCs w:val="26"/>
        </w:rPr>
      </w:pPr>
      <w:r w:rsidRPr="009B1461">
        <w:rPr>
          <w:sz w:val="26"/>
          <w:szCs w:val="26"/>
        </w:rPr>
        <w:t xml:space="preserve">Một giải pháp đặt ra cho vấn đề này là xây dựng một hệ thống camera có khả năng tự xoay theo chuyển động của vật thể. Camera này có thể nhận diện được </w:t>
      </w:r>
      <w:r w:rsidR="008F5B44">
        <w:rPr>
          <w:sz w:val="26"/>
          <w:szCs w:val="26"/>
        </w:rPr>
        <w:t>chuyển</w:t>
      </w:r>
      <w:r w:rsidRPr="009B1461">
        <w:rPr>
          <w:sz w:val="26"/>
          <w:szCs w:val="26"/>
        </w:rPr>
        <w:t xml:space="preserve"> động của con người hay các vật thể khác và tự động xoay </w:t>
      </w:r>
      <w:r w:rsidR="00BD5B16">
        <w:rPr>
          <w:sz w:val="26"/>
          <w:szCs w:val="26"/>
        </w:rPr>
        <w:t>theo</w:t>
      </w:r>
      <w:r w:rsidRPr="009B1461">
        <w:rPr>
          <w:sz w:val="26"/>
          <w:szCs w:val="26"/>
        </w:rPr>
        <w:t xml:space="preserve"> chuyển độ</w:t>
      </w:r>
      <w:r w:rsidR="003540B2">
        <w:rPr>
          <w:sz w:val="26"/>
          <w:szCs w:val="26"/>
        </w:rPr>
        <w:t xml:space="preserve">ng. Hệ thống này giúp tiết kiệm </w:t>
      </w:r>
      <w:r w:rsidRPr="009B1461">
        <w:rPr>
          <w:sz w:val="26"/>
          <w:szCs w:val="26"/>
        </w:rPr>
        <w:t xml:space="preserve">chi phí vì </w:t>
      </w:r>
      <w:r w:rsidR="003540B2">
        <w:rPr>
          <w:sz w:val="26"/>
          <w:szCs w:val="26"/>
        </w:rPr>
        <w:t>giảm thiểu được số lượng camera lắp đặt</w:t>
      </w:r>
      <w:r w:rsidR="00E77615">
        <w:rPr>
          <w:sz w:val="26"/>
          <w:szCs w:val="26"/>
        </w:rPr>
        <w:t xml:space="preserve"> và tính </w:t>
      </w:r>
      <w:r w:rsidR="005A529D">
        <w:rPr>
          <w:sz w:val="26"/>
          <w:szCs w:val="26"/>
        </w:rPr>
        <w:t>tự động</w:t>
      </w:r>
      <w:r w:rsidRPr="009B1461">
        <w:rPr>
          <w:sz w:val="26"/>
          <w:szCs w:val="26"/>
        </w:rPr>
        <w:t xml:space="preserve"> giúp nó hoạt động chính xác và hiệu quả hơn </w:t>
      </w:r>
      <w:r w:rsidR="00800988">
        <w:rPr>
          <w:sz w:val="26"/>
          <w:szCs w:val="26"/>
        </w:rPr>
        <w:t>so với</w:t>
      </w:r>
      <w:r w:rsidRPr="009B1461">
        <w:rPr>
          <w:sz w:val="26"/>
          <w:szCs w:val="26"/>
        </w:rPr>
        <w:t xml:space="preserve"> camera cố định. </w:t>
      </w:r>
      <w:r w:rsidR="00453232" w:rsidRPr="009B1461">
        <w:rPr>
          <w:sz w:val="26"/>
          <w:szCs w:val="26"/>
        </w:rPr>
        <w:t xml:space="preserve">Hơn nữa ứng dụng còn có thể </w:t>
      </w:r>
      <w:r w:rsidR="00662EA8">
        <w:rPr>
          <w:sz w:val="26"/>
          <w:szCs w:val="26"/>
        </w:rPr>
        <w:t>phát triển</w:t>
      </w:r>
      <w:r w:rsidR="00CC07DE">
        <w:rPr>
          <w:sz w:val="26"/>
          <w:szCs w:val="26"/>
        </w:rPr>
        <w:t xml:space="preserve"> thêm để</w:t>
      </w:r>
      <w:r w:rsidR="00662EA8">
        <w:rPr>
          <w:sz w:val="26"/>
          <w:szCs w:val="26"/>
        </w:rPr>
        <w:t xml:space="preserve"> </w:t>
      </w:r>
      <w:r w:rsidR="00453232" w:rsidRPr="009B1461">
        <w:rPr>
          <w:sz w:val="26"/>
          <w:szCs w:val="26"/>
        </w:rPr>
        <w:t>áp dụng vào các dự á</w:t>
      </w:r>
      <w:r w:rsidR="00B06A2B" w:rsidRPr="009B1461">
        <w:rPr>
          <w:sz w:val="26"/>
          <w:szCs w:val="26"/>
        </w:rPr>
        <w:t xml:space="preserve">n như </w:t>
      </w:r>
      <w:r w:rsidR="00F71E62">
        <w:rPr>
          <w:sz w:val="26"/>
          <w:szCs w:val="26"/>
        </w:rPr>
        <w:t>: R</w:t>
      </w:r>
      <w:r w:rsidR="00063704">
        <w:rPr>
          <w:sz w:val="26"/>
          <w:szCs w:val="26"/>
        </w:rPr>
        <w:t>obot đi</w:t>
      </w:r>
      <w:r w:rsidR="00B06A2B" w:rsidRPr="009B1461">
        <w:rPr>
          <w:sz w:val="26"/>
          <w:szCs w:val="26"/>
        </w:rPr>
        <w:t xml:space="preserve"> theo chuyển động, </w:t>
      </w:r>
      <w:r w:rsidR="00587775" w:rsidRPr="009B1461">
        <w:rPr>
          <w:sz w:val="26"/>
          <w:szCs w:val="26"/>
        </w:rPr>
        <w:t xml:space="preserve">điều khiển </w:t>
      </w:r>
      <w:r w:rsidR="007D0D33" w:rsidRPr="009B1461">
        <w:rPr>
          <w:sz w:val="26"/>
          <w:szCs w:val="26"/>
        </w:rPr>
        <w:t xml:space="preserve">các </w:t>
      </w:r>
      <w:r w:rsidR="00587775" w:rsidRPr="009B1461">
        <w:rPr>
          <w:sz w:val="26"/>
          <w:szCs w:val="26"/>
        </w:rPr>
        <w:t xml:space="preserve">thiết bị trong ngôi </w:t>
      </w:r>
      <w:r w:rsidR="00B06A2B" w:rsidRPr="009B1461">
        <w:rPr>
          <w:sz w:val="26"/>
          <w:szCs w:val="26"/>
        </w:rPr>
        <w:t>nhà thông minh</w:t>
      </w:r>
      <w:r w:rsidR="00816C05">
        <w:rPr>
          <w:sz w:val="26"/>
          <w:szCs w:val="26"/>
        </w:rPr>
        <w:t>…</w:t>
      </w:r>
      <w:r w:rsidR="00D23B6C">
        <w:rPr>
          <w:sz w:val="26"/>
          <w:szCs w:val="26"/>
        </w:rPr>
        <w:t>Đó là một trong những lí do mà chúng ta xây dựng một hệ thống camera có thể tự xoay theo chuyển động.</w:t>
      </w:r>
    </w:p>
    <w:p w14:paraId="059F70D8" w14:textId="77777777" w:rsidR="00BF4CF1" w:rsidRDefault="00BF4CF1" w:rsidP="00224647">
      <w:pPr>
        <w:rPr>
          <w:sz w:val="28"/>
          <w:szCs w:val="28"/>
        </w:rPr>
      </w:pPr>
    </w:p>
    <w:p w14:paraId="0002C633" w14:textId="77777777" w:rsidR="00915779" w:rsidRDefault="00915779" w:rsidP="00224647">
      <w:pPr>
        <w:rPr>
          <w:sz w:val="28"/>
          <w:szCs w:val="28"/>
        </w:rPr>
      </w:pPr>
    </w:p>
    <w:p w14:paraId="057A55AB" w14:textId="77777777" w:rsidR="00915779" w:rsidRDefault="00915779" w:rsidP="00224647">
      <w:pPr>
        <w:rPr>
          <w:sz w:val="28"/>
          <w:szCs w:val="28"/>
        </w:rPr>
      </w:pPr>
    </w:p>
    <w:p w14:paraId="3C2109A0" w14:textId="77777777" w:rsidR="00A64AFF" w:rsidRDefault="00A64AFF" w:rsidP="00224647">
      <w:pPr>
        <w:rPr>
          <w:sz w:val="28"/>
          <w:szCs w:val="28"/>
        </w:rPr>
      </w:pPr>
    </w:p>
    <w:p w14:paraId="72EDC851" w14:textId="77777777" w:rsidR="00861D47" w:rsidRDefault="00861D47" w:rsidP="00224647">
      <w:pPr>
        <w:rPr>
          <w:sz w:val="28"/>
          <w:szCs w:val="28"/>
        </w:rPr>
      </w:pPr>
    </w:p>
    <w:p w14:paraId="5A7B0209" w14:textId="77777777" w:rsidR="00A64AFF" w:rsidRDefault="00A64AFF" w:rsidP="00224647">
      <w:pPr>
        <w:rPr>
          <w:sz w:val="28"/>
          <w:szCs w:val="28"/>
        </w:rPr>
      </w:pPr>
    </w:p>
    <w:p w14:paraId="5934C6C2" w14:textId="77777777" w:rsidR="00BF4CF1" w:rsidRDefault="00BF4CF1" w:rsidP="00224647">
      <w:pPr>
        <w:rPr>
          <w:sz w:val="28"/>
          <w:szCs w:val="28"/>
        </w:rPr>
      </w:pPr>
    </w:p>
    <w:p w14:paraId="403DD12C" w14:textId="77777777" w:rsidR="00C45694" w:rsidRDefault="00C45694" w:rsidP="00224647">
      <w:pPr>
        <w:rPr>
          <w:sz w:val="28"/>
          <w:szCs w:val="28"/>
        </w:rPr>
      </w:pPr>
    </w:p>
    <w:p w14:paraId="1E8E5250" w14:textId="77777777" w:rsidR="00C45694" w:rsidRDefault="00C45694" w:rsidP="00224647">
      <w:pPr>
        <w:rPr>
          <w:sz w:val="28"/>
          <w:szCs w:val="28"/>
        </w:rPr>
      </w:pPr>
    </w:p>
    <w:p w14:paraId="54F88BEC" w14:textId="77777777" w:rsidR="00C45694" w:rsidRDefault="00C45694" w:rsidP="00224647">
      <w:pPr>
        <w:rPr>
          <w:sz w:val="28"/>
          <w:szCs w:val="28"/>
        </w:rPr>
      </w:pPr>
    </w:p>
    <w:p w14:paraId="5E1CB3CD" w14:textId="77777777" w:rsidR="00C45694" w:rsidRDefault="00C45694" w:rsidP="00224647">
      <w:pPr>
        <w:rPr>
          <w:sz w:val="28"/>
          <w:szCs w:val="28"/>
        </w:rPr>
      </w:pPr>
    </w:p>
    <w:p w14:paraId="0E2A9BDD" w14:textId="77777777" w:rsidR="00C45694" w:rsidRDefault="00C45694" w:rsidP="00224647">
      <w:pPr>
        <w:rPr>
          <w:sz w:val="28"/>
          <w:szCs w:val="28"/>
        </w:rPr>
      </w:pPr>
    </w:p>
    <w:p w14:paraId="13AA1F57" w14:textId="77777777" w:rsidR="00C45694" w:rsidRDefault="00C45694" w:rsidP="00224647">
      <w:pPr>
        <w:rPr>
          <w:sz w:val="28"/>
          <w:szCs w:val="28"/>
        </w:rPr>
      </w:pPr>
    </w:p>
    <w:p w14:paraId="00810CF9" w14:textId="77777777" w:rsidR="00C45694" w:rsidRDefault="00C45694" w:rsidP="00224647">
      <w:pPr>
        <w:rPr>
          <w:sz w:val="28"/>
          <w:szCs w:val="28"/>
        </w:rPr>
      </w:pPr>
    </w:p>
    <w:p w14:paraId="65579280" w14:textId="77777777" w:rsidR="00C45694" w:rsidRPr="00224647" w:rsidRDefault="00C45694" w:rsidP="00224647">
      <w:pPr>
        <w:rPr>
          <w:sz w:val="28"/>
          <w:szCs w:val="28"/>
        </w:rPr>
      </w:pPr>
    </w:p>
    <w:p w14:paraId="00439F8B" w14:textId="3FE51FBD" w:rsidR="003E77BF" w:rsidRDefault="003A2BDB" w:rsidP="003A2BDB">
      <w:pPr>
        <w:pStyle w:val="Chng"/>
      </w:pPr>
      <w:bookmarkStart w:id="6" w:name="_Toc470087503"/>
      <w:r>
        <w:t>CHƯƠNG 2 – TỔNG QUAN</w:t>
      </w:r>
      <w:bookmarkEnd w:id="6"/>
    </w:p>
    <w:p w14:paraId="3BE6CD68" w14:textId="6967A551" w:rsidR="004162D1" w:rsidRPr="00706D66" w:rsidRDefault="00FD56B0" w:rsidP="00494131">
      <w:pPr>
        <w:pStyle w:val="Tiumccp1"/>
      </w:pPr>
      <w:bookmarkStart w:id="7" w:name="_Toc470087504"/>
      <w:r>
        <w:t>2</w:t>
      </w:r>
      <w:r w:rsidR="004162D1">
        <w:t>.</w:t>
      </w:r>
      <w:r w:rsidR="006C7CC7">
        <w:t>1</w:t>
      </w:r>
      <w:r w:rsidR="004162D1">
        <w:t xml:space="preserve"> Hệ Thống Nhúng</w:t>
      </w:r>
      <w:bookmarkEnd w:id="7"/>
    </w:p>
    <w:p w14:paraId="04B20BC6" w14:textId="0FAD418B" w:rsidR="006C0FAC" w:rsidRPr="00DC5E22" w:rsidRDefault="00FD56B0" w:rsidP="000E0C9D">
      <w:pPr>
        <w:jc w:val="both"/>
        <w:rPr>
          <w:sz w:val="26"/>
          <w:szCs w:val="26"/>
        </w:rPr>
      </w:pPr>
      <w:bookmarkStart w:id="8" w:name="_Toc470087505"/>
      <w:r>
        <w:rPr>
          <w:rStyle w:val="Tiumccp2Char"/>
        </w:rPr>
        <w:t>2</w:t>
      </w:r>
      <w:r w:rsidR="00A34596" w:rsidRPr="00494131">
        <w:rPr>
          <w:rStyle w:val="Tiumccp2Char"/>
        </w:rPr>
        <w:t>.1</w:t>
      </w:r>
      <w:r w:rsidR="006C7CC7">
        <w:rPr>
          <w:rStyle w:val="Tiumccp2Char"/>
        </w:rPr>
        <w:t>.1</w:t>
      </w:r>
      <w:r w:rsidR="00A34596" w:rsidRPr="00494131">
        <w:rPr>
          <w:rStyle w:val="Tiumccp2Char"/>
        </w:rPr>
        <w:t xml:space="preserve"> Khái niệm h</w:t>
      </w:r>
      <w:r w:rsidR="006C0FAC" w:rsidRPr="00494131">
        <w:rPr>
          <w:rStyle w:val="Tiumccp2Char"/>
        </w:rPr>
        <w:t>ệ thống nhúng</w:t>
      </w:r>
      <w:bookmarkEnd w:id="8"/>
      <w:r w:rsidR="006C0FAC" w:rsidRPr="00DC5E22">
        <w:rPr>
          <w:b/>
          <w:sz w:val="26"/>
          <w:szCs w:val="26"/>
        </w:rPr>
        <w:t>:</w:t>
      </w:r>
      <w:r w:rsidR="006C0FAC" w:rsidRPr="00DC5E22">
        <w:rPr>
          <w:sz w:val="26"/>
          <w:szCs w:val="26"/>
        </w:rPr>
        <w:t xml:space="preserve"> là một hệ thống được tích hợp cả phần cứng và phần mềm phục vụ cho các bài toán chuyên dụng trong nhiều lĩnh vực công nghiệp,</w:t>
      </w:r>
      <w:r w:rsidR="008B09CE">
        <w:rPr>
          <w:sz w:val="26"/>
          <w:szCs w:val="26"/>
        </w:rPr>
        <w:t xml:space="preserve"> gia dụng,</w:t>
      </w:r>
      <w:r w:rsidR="003141EE">
        <w:rPr>
          <w:sz w:val="26"/>
          <w:szCs w:val="26"/>
        </w:rPr>
        <w:t xml:space="preserve"> y tế,</w:t>
      </w:r>
      <w:r w:rsidR="006C0FAC" w:rsidRPr="00DC5E22">
        <w:rPr>
          <w:sz w:val="26"/>
          <w:szCs w:val="26"/>
        </w:rPr>
        <w:t xml:space="preserve"> tự động hóa điều khiển</w:t>
      </w:r>
      <w:r w:rsidR="008B09CE">
        <w:rPr>
          <w:sz w:val="26"/>
          <w:szCs w:val="26"/>
        </w:rPr>
        <w:t xml:space="preserve"> </w:t>
      </w:r>
      <w:r w:rsidR="006C0FAC" w:rsidRPr="00DC5E22">
        <w:rPr>
          <w:sz w:val="26"/>
          <w:szCs w:val="26"/>
        </w:rPr>
        <w:t>.</w:t>
      </w:r>
    </w:p>
    <w:p w14:paraId="3D7A5198" w14:textId="77777777" w:rsidR="006C0FAC" w:rsidRPr="00DC5E22" w:rsidRDefault="006C0FAC" w:rsidP="000E0C9D">
      <w:pPr>
        <w:jc w:val="both"/>
        <w:rPr>
          <w:sz w:val="26"/>
          <w:szCs w:val="26"/>
        </w:rPr>
      </w:pPr>
      <w:r w:rsidRPr="00DC5E22">
        <w:rPr>
          <w:sz w:val="26"/>
          <w:szCs w:val="26"/>
        </w:rPr>
        <w:t>Hệ thống này đòi hỏi độ ổn định và tự động hóa cao. Do sử dụng cho các nhiệm vụ chuyên biệt và được sản xuất với số lượng lớn nên chúng được thiết kế một cách tối ưu nhằm giảm thiểu kích thước cũng như giá thành sản xuất. Độ phức tạp là khác nhau theo yêu cầu của công việc mà chúng đảm nhận, hệ thống nhúng có thể rất đơn giản với một vi điều khiển hoặc rất phức tạp với nhiều đơn vị, các thiết bị ngoại vi và mạng lưới được nằm gọn trong một lớp vỏ máy lớn.</w:t>
      </w:r>
    </w:p>
    <w:p w14:paraId="49F191E5" w14:textId="77777777" w:rsidR="005756F0" w:rsidRPr="00731346" w:rsidRDefault="005756F0" w:rsidP="00731346">
      <w:pPr>
        <w:pStyle w:val="Tiumccp1"/>
      </w:pPr>
    </w:p>
    <w:p w14:paraId="4D203D6C" w14:textId="29F8D8E7" w:rsidR="005756F0" w:rsidRPr="00731346" w:rsidRDefault="00FD56B0" w:rsidP="00494131">
      <w:pPr>
        <w:pStyle w:val="Tiumccp2"/>
      </w:pPr>
      <w:bookmarkStart w:id="9" w:name="_Toc470087506"/>
      <w:r>
        <w:rPr>
          <w:rStyle w:val="Strong"/>
          <w:b/>
          <w:bCs w:val="0"/>
        </w:rPr>
        <w:t>2</w:t>
      </w:r>
      <w:r w:rsidR="00A34596" w:rsidRPr="00731346">
        <w:rPr>
          <w:rStyle w:val="Strong"/>
          <w:b/>
          <w:bCs w:val="0"/>
        </w:rPr>
        <w:t>.</w:t>
      </w:r>
      <w:r w:rsidR="006C7CC7">
        <w:rPr>
          <w:rStyle w:val="Strong"/>
          <w:b/>
          <w:bCs w:val="0"/>
        </w:rPr>
        <w:t>1.</w:t>
      </w:r>
      <w:r w:rsidR="00A34596" w:rsidRPr="00731346">
        <w:rPr>
          <w:rStyle w:val="Strong"/>
          <w:b/>
          <w:bCs w:val="0"/>
        </w:rPr>
        <w:t xml:space="preserve">2 </w:t>
      </w:r>
      <w:r w:rsidR="005756F0" w:rsidRPr="00731346">
        <w:rPr>
          <w:rStyle w:val="Strong"/>
          <w:b/>
          <w:bCs w:val="0"/>
        </w:rPr>
        <w:t>Kiến trúc hệ thống nhúng</w:t>
      </w:r>
      <w:bookmarkEnd w:id="9"/>
    </w:p>
    <w:p w14:paraId="68E13E5C" w14:textId="77777777" w:rsidR="005756F0" w:rsidRPr="00347CE6" w:rsidRDefault="005756F0" w:rsidP="005756F0">
      <w:pPr>
        <w:rPr>
          <w:sz w:val="26"/>
          <w:szCs w:val="26"/>
        </w:rPr>
      </w:pPr>
      <w:r w:rsidRPr="00347CE6">
        <w:rPr>
          <w:sz w:val="26"/>
          <w:szCs w:val="26"/>
        </w:rPr>
        <w:t>Mỗi hệ thống nhúng đều có một kiến trúc thổng thể như sau:</w:t>
      </w:r>
    </w:p>
    <w:p w14:paraId="24223F5E" w14:textId="1D67ED5B" w:rsidR="005756F0" w:rsidRDefault="005756F0" w:rsidP="005756F0">
      <w:pPr>
        <w:shd w:val="clear" w:color="auto" w:fill="FFFFFF"/>
        <w:spacing w:line="360" w:lineRule="atLeast"/>
        <w:jc w:val="center"/>
        <w:textAlignment w:val="baseline"/>
        <w:rPr>
          <w:rFonts w:ascii="Helvetica" w:hAnsi="Helvetica" w:cs="Helvetica"/>
          <w:color w:val="444444"/>
        </w:rPr>
      </w:pPr>
      <w:r>
        <w:rPr>
          <w:rFonts w:ascii="Helvetica" w:hAnsi="Helvetica" w:cs="Helvetica"/>
          <w:noProof/>
          <w:color w:val="444444"/>
        </w:rPr>
        <w:drawing>
          <wp:inline distT="0" distB="0" distL="0" distR="0" wp14:anchorId="7E34DD71" wp14:editId="63AA756E">
            <wp:extent cx="2519680" cy="1828800"/>
            <wp:effectExtent l="0" t="0" r="0" b="0"/>
            <wp:docPr id="3" name="Picture 3" descr="Kiến trúc tổng thể của hệ thống nhú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tổng thể của hệ thống nhú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1828800"/>
                    </a:xfrm>
                    <a:prstGeom prst="rect">
                      <a:avLst/>
                    </a:prstGeom>
                    <a:noFill/>
                    <a:ln>
                      <a:noFill/>
                    </a:ln>
                  </pic:spPr>
                </pic:pic>
              </a:graphicData>
            </a:graphic>
          </wp:inline>
        </w:drawing>
      </w:r>
    </w:p>
    <w:p w14:paraId="603DC827" w14:textId="77777777" w:rsidR="00973AC5" w:rsidRDefault="00973AC5" w:rsidP="005756F0">
      <w:pPr>
        <w:shd w:val="clear" w:color="auto" w:fill="FFFFFF"/>
        <w:spacing w:line="360" w:lineRule="atLeast"/>
        <w:jc w:val="center"/>
        <w:textAlignment w:val="baseline"/>
        <w:rPr>
          <w:rFonts w:ascii="Helvetica" w:hAnsi="Helvetica" w:cs="Helvetica"/>
          <w:color w:val="444444"/>
        </w:rPr>
      </w:pPr>
    </w:p>
    <w:p w14:paraId="50E5BADC" w14:textId="02E62635" w:rsidR="005756F0" w:rsidRDefault="008F6E7B" w:rsidP="008F6E7B">
      <w:pPr>
        <w:pStyle w:val="Caption"/>
        <w:rPr>
          <w:color w:val="444444"/>
          <w:sz w:val="28"/>
          <w:szCs w:val="28"/>
        </w:rPr>
      </w:pPr>
      <w:bookmarkStart w:id="10" w:name="_Toc470087532"/>
      <w:r>
        <w:t xml:space="preserve">Hình </w:t>
      </w:r>
      <w:r w:rsidR="00354C55">
        <w:fldChar w:fldCharType="begin"/>
      </w:r>
      <w:r w:rsidR="00354C55">
        <w:instrText xml:space="preserve"> SEQ Hình \* ARABIC </w:instrText>
      </w:r>
      <w:r w:rsidR="00354C55">
        <w:fldChar w:fldCharType="separate"/>
      </w:r>
      <w:r w:rsidR="00246E65">
        <w:rPr>
          <w:noProof/>
        </w:rPr>
        <w:t>1</w:t>
      </w:r>
      <w:r w:rsidR="00354C55">
        <w:rPr>
          <w:noProof/>
        </w:rPr>
        <w:fldChar w:fldCharType="end"/>
      </w:r>
      <w:r>
        <w:t xml:space="preserve"> : </w:t>
      </w:r>
      <w:r w:rsidR="005756F0" w:rsidRPr="00C9644E">
        <w:t>Kiến trúc tổng thể của hệ thống nhúng</w:t>
      </w:r>
      <w:bookmarkEnd w:id="10"/>
    </w:p>
    <w:p w14:paraId="5DA8C755" w14:textId="77777777" w:rsidR="00A16DBB" w:rsidRDefault="00A16DBB" w:rsidP="005756F0">
      <w:pPr>
        <w:pStyle w:val="wp-caption-text"/>
        <w:shd w:val="clear" w:color="auto" w:fill="FFFFFF"/>
        <w:spacing w:before="0" w:beforeAutospacing="0" w:after="0" w:afterAutospacing="0" w:line="360" w:lineRule="atLeast"/>
        <w:jc w:val="center"/>
        <w:textAlignment w:val="baseline"/>
        <w:rPr>
          <w:color w:val="444444"/>
          <w:sz w:val="28"/>
          <w:szCs w:val="28"/>
        </w:rPr>
      </w:pPr>
    </w:p>
    <w:p w14:paraId="2EF3FAE5" w14:textId="77777777" w:rsidR="00A16DBB" w:rsidRDefault="00A16DBB" w:rsidP="005756F0">
      <w:pPr>
        <w:pStyle w:val="wp-caption-text"/>
        <w:shd w:val="clear" w:color="auto" w:fill="FFFFFF"/>
        <w:spacing w:before="0" w:beforeAutospacing="0" w:after="0" w:afterAutospacing="0" w:line="360" w:lineRule="atLeast"/>
        <w:jc w:val="center"/>
        <w:textAlignment w:val="baseline"/>
        <w:rPr>
          <w:color w:val="444444"/>
          <w:sz w:val="28"/>
          <w:szCs w:val="28"/>
        </w:rPr>
      </w:pPr>
    </w:p>
    <w:p w14:paraId="60ECF60F" w14:textId="77777777" w:rsidR="00A16DBB" w:rsidRDefault="00A16DBB" w:rsidP="005756F0">
      <w:pPr>
        <w:pStyle w:val="wp-caption-text"/>
        <w:shd w:val="clear" w:color="auto" w:fill="FFFFFF"/>
        <w:spacing w:before="0" w:beforeAutospacing="0" w:after="0" w:afterAutospacing="0" w:line="360" w:lineRule="atLeast"/>
        <w:jc w:val="center"/>
        <w:textAlignment w:val="baseline"/>
        <w:rPr>
          <w:color w:val="444444"/>
          <w:sz w:val="28"/>
          <w:szCs w:val="28"/>
        </w:rPr>
      </w:pPr>
    </w:p>
    <w:p w14:paraId="7F2D6F00" w14:textId="77777777" w:rsidR="00EE2614" w:rsidRDefault="00EE2614" w:rsidP="005756F0">
      <w:pPr>
        <w:pStyle w:val="wp-caption-text"/>
        <w:shd w:val="clear" w:color="auto" w:fill="FFFFFF"/>
        <w:spacing w:before="0" w:beforeAutospacing="0" w:after="0" w:afterAutospacing="0" w:line="360" w:lineRule="atLeast"/>
        <w:jc w:val="center"/>
        <w:textAlignment w:val="baseline"/>
        <w:rPr>
          <w:color w:val="444444"/>
          <w:sz w:val="28"/>
          <w:szCs w:val="28"/>
        </w:rPr>
      </w:pPr>
    </w:p>
    <w:p w14:paraId="77293AE5" w14:textId="77777777" w:rsidR="0073785E" w:rsidRDefault="0073785E" w:rsidP="005756F0">
      <w:pPr>
        <w:pStyle w:val="wp-caption-text"/>
        <w:shd w:val="clear" w:color="auto" w:fill="FFFFFF"/>
        <w:spacing w:before="0" w:beforeAutospacing="0" w:after="0" w:afterAutospacing="0" w:line="360" w:lineRule="atLeast"/>
        <w:jc w:val="center"/>
        <w:textAlignment w:val="baseline"/>
        <w:rPr>
          <w:color w:val="444444"/>
          <w:sz w:val="28"/>
          <w:szCs w:val="28"/>
        </w:rPr>
      </w:pPr>
    </w:p>
    <w:p w14:paraId="03C547D3" w14:textId="77777777" w:rsidR="0073785E" w:rsidRDefault="0073785E" w:rsidP="005756F0">
      <w:pPr>
        <w:pStyle w:val="wp-caption-text"/>
        <w:shd w:val="clear" w:color="auto" w:fill="FFFFFF"/>
        <w:spacing w:before="0" w:beforeAutospacing="0" w:after="0" w:afterAutospacing="0" w:line="360" w:lineRule="atLeast"/>
        <w:jc w:val="center"/>
        <w:textAlignment w:val="baseline"/>
        <w:rPr>
          <w:color w:val="444444"/>
          <w:sz w:val="28"/>
          <w:szCs w:val="28"/>
        </w:rPr>
      </w:pPr>
    </w:p>
    <w:p w14:paraId="46242F1D" w14:textId="77777777" w:rsidR="00EE2614" w:rsidRDefault="00EE2614" w:rsidP="001D6B54">
      <w:pPr>
        <w:pStyle w:val="wp-caption-text"/>
        <w:shd w:val="clear" w:color="auto" w:fill="FFFFFF"/>
        <w:spacing w:before="0" w:beforeAutospacing="0" w:after="0" w:afterAutospacing="0" w:line="360" w:lineRule="atLeast"/>
        <w:textAlignment w:val="baseline"/>
        <w:rPr>
          <w:color w:val="444444"/>
          <w:sz w:val="28"/>
          <w:szCs w:val="28"/>
        </w:rPr>
      </w:pPr>
    </w:p>
    <w:p w14:paraId="7DA8999A" w14:textId="31CF0B6D" w:rsidR="00A16DBB" w:rsidRDefault="00A16DBB" w:rsidP="00AC199D">
      <w:pPr>
        <w:pStyle w:val="Tiumccp2"/>
        <w:numPr>
          <w:ilvl w:val="2"/>
          <w:numId w:val="7"/>
        </w:numPr>
      </w:pPr>
      <w:bookmarkStart w:id="11" w:name="_Toc470087507"/>
      <w:r w:rsidRPr="00A16DBB">
        <w:t>Các đặc điểm của hệ thống nhúng</w:t>
      </w:r>
      <w:bookmarkEnd w:id="11"/>
    </w:p>
    <w:p w14:paraId="42022D7F" w14:textId="77777777" w:rsidR="008F0688" w:rsidRPr="00215B44" w:rsidRDefault="008F0688" w:rsidP="00215B44">
      <w:pPr>
        <w:rPr>
          <w:sz w:val="26"/>
          <w:szCs w:val="26"/>
        </w:rPr>
      </w:pPr>
    </w:p>
    <w:p w14:paraId="6656FA9B" w14:textId="0616C973" w:rsidR="00E451F9" w:rsidRPr="00924F9A" w:rsidRDefault="00924F9A" w:rsidP="00924F9A">
      <w:pPr>
        <w:ind w:firstLine="720"/>
        <w:rPr>
          <w:sz w:val="26"/>
          <w:szCs w:val="26"/>
        </w:rPr>
      </w:pPr>
      <w:r>
        <w:rPr>
          <w:sz w:val="26"/>
          <w:szCs w:val="26"/>
        </w:rPr>
        <w:t>-</w:t>
      </w:r>
      <w:r w:rsidR="00E451F9" w:rsidRPr="00924F9A">
        <w:rPr>
          <w:sz w:val="26"/>
          <w:szCs w:val="26"/>
        </w:rPr>
        <w:t>Yêu cầu chất lượng, ổn định và độ tin cậy cao</w:t>
      </w:r>
      <w:r w:rsidR="008518C9">
        <w:rPr>
          <w:sz w:val="26"/>
          <w:szCs w:val="26"/>
        </w:rPr>
        <w:t>.</w:t>
      </w:r>
    </w:p>
    <w:p w14:paraId="658A7756" w14:textId="68FBE337" w:rsidR="007017DE" w:rsidRDefault="00E451F9" w:rsidP="007017DE">
      <w:pPr>
        <w:jc w:val="both"/>
        <w:rPr>
          <w:sz w:val="26"/>
          <w:szCs w:val="26"/>
        </w:rPr>
      </w:pPr>
      <w:r w:rsidRPr="00E451F9">
        <w:rPr>
          <w:sz w:val="26"/>
          <w:szCs w:val="26"/>
        </w:rPr>
        <w:br/>
        <w:t>Nhiều loại thiết bị nhúng có những yêu cầu rất cao về chất lượng, tính ổn định và độ tin cậy. Lỗi của hệ thống nhúng có thể gây ra tai nạn khủng khiếp: Như hệ thống điều khiển máy bay, tên lửa, hệ thống điều khiển động cơ ô tô…</w:t>
      </w:r>
      <w:r w:rsidR="007017DE">
        <w:rPr>
          <w:sz w:val="26"/>
          <w:szCs w:val="26"/>
        </w:rPr>
        <w:t xml:space="preserve">Vì vậy việc phát triển hệ </w:t>
      </w:r>
      <w:r w:rsidRPr="00E451F9">
        <w:rPr>
          <w:sz w:val="26"/>
          <w:szCs w:val="26"/>
        </w:rPr>
        <w:t>thống</w:t>
      </w:r>
      <w:r w:rsidR="007017DE">
        <w:rPr>
          <w:sz w:val="26"/>
          <w:szCs w:val="26"/>
        </w:rPr>
        <w:t xml:space="preserve"> </w:t>
      </w:r>
      <w:r w:rsidR="007017DE" w:rsidRPr="00E451F9">
        <w:rPr>
          <w:sz w:val="26"/>
          <w:szCs w:val="26"/>
        </w:rPr>
        <w:t>nhúng yêu cầu quy trình kiểm tra, kiểm thử rất cẩn thận.</w:t>
      </w:r>
    </w:p>
    <w:p w14:paraId="05D2C3B9" w14:textId="77777777" w:rsidR="007017DE" w:rsidRDefault="007017DE" w:rsidP="00966C18">
      <w:pPr>
        <w:rPr>
          <w:sz w:val="26"/>
          <w:szCs w:val="26"/>
        </w:rPr>
      </w:pPr>
    </w:p>
    <w:p w14:paraId="70574772" w14:textId="333B0137" w:rsidR="00CA24E8" w:rsidRPr="00924F9A" w:rsidRDefault="00924F9A" w:rsidP="00924F9A">
      <w:pPr>
        <w:ind w:firstLine="720"/>
        <w:rPr>
          <w:sz w:val="26"/>
          <w:szCs w:val="26"/>
        </w:rPr>
      </w:pPr>
      <w:r>
        <w:rPr>
          <w:sz w:val="26"/>
          <w:szCs w:val="26"/>
        </w:rPr>
        <w:t>-</w:t>
      </w:r>
      <w:r w:rsidR="00CA24E8" w:rsidRPr="00924F9A">
        <w:rPr>
          <w:sz w:val="26"/>
          <w:szCs w:val="26"/>
        </w:rPr>
        <w:t>Chuyên dụng</w:t>
      </w:r>
      <w:r w:rsidR="008518C9">
        <w:rPr>
          <w:sz w:val="26"/>
          <w:szCs w:val="26"/>
        </w:rPr>
        <w:t>.</w:t>
      </w:r>
      <w:r w:rsidR="00CA24E8" w:rsidRPr="00924F9A">
        <w:rPr>
          <w:sz w:val="26"/>
          <w:szCs w:val="26"/>
        </w:rPr>
        <w:br/>
      </w:r>
    </w:p>
    <w:p w14:paraId="3442EA91" w14:textId="401D3998" w:rsidR="00E451F9" w:rsidRPr="00E451F9" w:rsidRDefault="00CA24E8" w:rsidP="008E5D81">
      <w:pPr>
        <w:jc w:val="both"/>
        <w:rPr>
          <w:sz w:val="26"/>
          <w:szCs w:val="26"/>
        </w:rPr>
      </w:pPr>
      <w:r w:rsidRPr="00671514">
        <w:rPr>
          <w:sz w:val="26"/>
          <w:szCs w:val="26"/>
        </w:rPr>
        <w:t>Hệ thống nhúng được thiết kế để thực hiện một chức năng chuyên biệt nào đó. Đây là điểm khác biệt so với các hệ thống máy tính khác như máy tính cá nhân hoặc các siêu máy tính có thể thực hiện nhiều chức năng khác nhau với những phép tính phức tạp. Chuyên dụng giúp nâng cao tính dễ sử dụng và tiết kiệm tài nguyên.</w:t>
      </w:r>
    </w:p>
    <w:p w14:paraId="14A0B55E" w14:textId="77777777" w:rsidR="00F30A93" w:rsidRPr="00F30A93" w:rsidRDefault="00F30A93" w:rsidP="00F30A93">
      <w:pPr>
        <w:jc w:val="both"/>
        <w:rPr>
          <w:sz w:val="26"/>
          <w:szCs w:val="26"/>
        </w:rPr>
      </w:pPr>
    </w:p>
    <w:p w14:paraId="78F01540" w14:textId="79AA7CE9" w:rsidR="000139A4" w:rsidRPr="00931232" w:rsidRDefault="008518C9" w:rsidP="008518C9">
      <w:pPr>
        <w:ind w:firstLine="720"/>
        <w:rPr>
          <w:sz w:val="26"/>
          <w:szCs w:val="26"/>
        </w:rPr>
      </w:pPr>
      <w:r>
        <w:rPr>
          <w:sz w:val="26"/>
          <w:szCs w:val="26"/>
        </w:rPr>
        <w:t>-</w:t>
      </w:r>
      <w:r w:rsidR="001D6F18" w:rsidRPr="00931232">
        <w:rPr>
          <w:sz w:val="26"/>
          <w:szCs w:val="26"/>
        </w:rPr>
        <w:t xml:space="preserve">Có </w:t>
      </w:r>
      <w:r w:rsidR="00A16DBB" w:rsidRPr="00931232">
        <w:rPr>
          <w:sz w:val="26"/>
          <w:szCs w:val="26"/>
        </w:rPr>
        <w:t>tài nguyên giới hạn</w:t>
      </w:r>
    </w:p>
    <w:p w14:paraId="5518032E" w14:textId="77777777" w:rsidR="0017698F" w:rsidRDefault="0017698F" w:rsidP="000139A4">
      <w:pPr>
        <w:rPr>
          <w:rStyle w:val="Strong"/>
          <w:i/>
          <w:iCs/>
          <w:color w:val="444444"/>
          <w:sz w:val="28"/>
          <w:szCs w:val="28"/>
          <w:bdr w:val="none" w:sz="0" w:space="0" w:color="auto" w:frame="1"/>
        </w:rPr>
      </w:pPr>
    </w:p>
    <w:p w14:paraId="5374B7A9" w14:textId="3F45A2A5" w:rsidR="00E2705B" w:rsidRDefault="00A16DBB" w:rsidP="008E5D81">
      <w:pPr>
        <w:jc w:val="both"/>
        <w:rPr>
          <w:b/>
          <w:bCs/>
          <w:i/>
          <w:iCs/>
          <w:color w:val="444444"/>
          <w:sz w:val="28"/>
          <w:szCs w:val="28"/>
          <w:bdr w:val="none" w:sz="0" w:space="0" w:color="auto" w:frame="1"/>
        </w:rPr>
      </w:pPr>
      <w:r w:rsidRPr="000E0C9D">
        <w:rPr>
          <w:rStyle w:val="NidungvnbnChar"/>
        </w:rPr>
        <w:t>Các hệ thống nhúng bị giới hạn nhiều hơn về phần cứng và chức năng phần mềm so với máy tính cá nhân. Giới hạn phần cứng có thể bao gồm giới hạn về khả năng xử lý, tiêu thụ điện năng, bộ nhớ, chức năng phần cứng,… Còn giới hạn phần mềm thường liên quan đến việc hỗ trợ ít ứng dụng, ứng dụng bị thu gọn tính năng, không có hệ điều hành hoặ</w:t>
      </w:r>
      <w:r w:rsidR="007C4BD5">
        <w:rPr>
          <w:rStyle w:val="NidungvnbnChar"/>
        </w:rPr>
        <w:t>c hệ điều hành có nhiều hạn chế</w:t>
      </w:r>
      <w:r w:rsidR="00933806">
        <w:rPr>
          <w:rStyle w:val="NidungvnbnChar"/>
        </w:rPr>
        <w:t>.</w:t>
      </w:r>
    </w:p>
    <w:p w14:paraId="649EF1B1" w14:textId="77777777" w:rsidR="005F25C9" w:rsidRPr="005F25C9" w:rsidRDefault="005F25C9" w:rsidP="005F25C9">
      <w:pPr>
        <w:ind w:firstLine="720"/>
        <w:jc w:val="both"/>
        <w:rPr>
          <w:b/>
          <w:bCs/>
          <w:i/>
          <w:iCs/>
          <w:color w:val="444444"/>
          <w:sz w:val="28"/>
          <w:szCs w:val="28"/>
          <w:bdr w:val="none" w:sz="0" w:space="0" w:color="auto" w:frame="1"/>
        </w:rPr>
      </w:pPr>
    </w:p>
    <w:p w14:paraId="34FEA961" w14:textId="5DBA53EE" w:rsidR="00E2705B" w:rsidRPr="00BC61D8" w:rsidRDefault="00047E12" w:rsidP="00F41684">
      <w:pPr>
        <w:ind w:firstLine="720"/>
        <w:rPr>
          <w:sz w:val="26"/>
          <w:szCs w:val="26"/>
        </w:rPr>
      </w:pPr>
      <w:r>
        <w:rPr>
          <w:sz w:val="26"/>
          <w:szCs w:val="26"/>
        </w:rPr>
        <w:t>-</w:t>
      </w:r>
      <w:r w:rsidR="00E2705B" w:rsidRPr="00BC61D8">
        <w:rPr>
          <w:sz w:val="26"/>
          <w:szCs w:val="26"/>
        </w:rPr>
        <w:t>Một số ví dụ điển hình về hệ thống nhúng</w:t>
      </w:r>
    </w:p>
    <w:p w14:paraId="72A2F050" w14:textId="77777777" w:rsidR="00A81646" w:rsidRPr="00671514" w:rsidRDefault="00A81646" w:rsidP="00E2705B">
      <w:pPr>
        <w:rPr>
          <w:sz w:val="26"/>
          <w:szCs w:val="26"/>
        </w:rPr>
      </w:pPr>
    </w:p>
    <w:p w14:paraId="3B2A3067" w14:textId="77777777" w:rsidR="00E2705B" w:rsidRPr="00671514" w:rsidRDefault="00E2705B" w:rsidP="00E2705B">
      <w:pPr>
        <w:rPr>
          <w:sz w:val="26"/>
          <w:szCs w:val="26"/>
        </w:rPr>
      </w:pPr>
      <w:r w:rsidRPr="00671514">
        <w:rPr>
          <w:sz w:val="26"/>
          <w:szCs w:val="26"/>
        </w:rPr>
        <w:t>Các thiết bị gia dụng: tủ lạnh, lò vi sóng, lò nướng,…</w:t>
      </w:r>
    </w:p>
    <w:p w14:paraId="5C8FB55C" w14:textId="77777777" w:rsidR="00E2705B" w:rsidRPr="00671514" w:rsidRDefault="00E2705B" w:rsidP="00E2705B">
      <w:pPr>
        <w:rPr>
          <w:sz w:val="26"/>
          <w:szCs w:val="26"/>
        </w:rPr>
      </w:pPr>
      <w:r w:rsidRPr="00671514">
        <w:rPr>
          <w:sz w:val="26"/>
          <w:szCs w:val="26"/>
        </w:rPr>
        <w:t>Các thiết bị kết nối mạng: router, hub, gateway,…</w:t>
      </w:r>
    </w:p>
    <w:p w14:paraId="102D7160" w14:textId="77777777" w:rsidR="00E2705B" w:rsidRPr="00671514" w:rsidRDefault="00E2705B" w:rsidP="00E2705B">
      <w:pPr>
        <w:rPr>
          <w:sz w:val="26"/>
          <w:szCs w:val="26"/>
        </w:rPr>
      </w:pPr>
      <w:r w:rsidRPr="00671514">
        <w:rPr>
          <w:sz w:val="26"/>
          <w:szCs w:val="26"/>
        </w:rPr>
        <w:t>Các thiết bị văn phòng: máy photocopy, máy fax, máy in, máy scan,…</w:t>
      </w:r>
    </w:p>
    <w:p w14:paraId="3A633961" w14:textId="77777777" w:rsidR="00E2705B" w:rsidRPr="00671514" w:rsidRDefault="00E2705B" w:rsidP="00E2705B">
      <w:pPr>
        <w:rPr>
          <w:sz w:val="26"/>
          <w:szCs w:val="26"/>
        </w:rPr>
      </w:pPr>
      <w:r w:rsidRPr="00671514">
        <w:rPr>
          <w:sz w:val="26"/>
          <w:szCs w:val="26"/>
        </w:rPr>
        <w:t>Các thiết bị y tế: máy thẩm thấu, máy điều hòa nhịp tim,…</w:t>
      </w:r>
    </w:p>
    <w:p w14:paraId="0B9D1F59" w14:textId="5EABE704" w:rsidR="00E2705B" w:rsidRPr="00671514" w:rsidRDefault="00E2705B" w:rsidP="00E2705B">
      <w:pPr>
        <w:rPr>
          <w:sz w:val="26"/>
          <w:szCs w:val="26"/>
        </w:rPr>
      </w:pPr>
      <w:r w:rsidRPr="00671514">
        <w:rPr>
          <w:sz w:val="26"/>
          <w:szCs w:val="26"/>
        </w:rPr>
        <w:t>Các máy trả lời tự động</w:t>
      </w:r>
      <w:r w:rsidR="004E2C17">
        <w:rPr>
          <w:sz w:val="26"/>
          <w:szCs w:val="26"/>
        </w:rPr>
        <w:t>.</w:t>
      </w:r>
    </w:p>
    <w:p w14:paraId="0259A6E5" w14:textId="7B2F3CB3" w:rsidR="00361284" w:rsidRPr="00180755" w:rsidRDefault="00E2705B" w:rsidP="000234F8">
      <w:pPr>
        <w:rPr>
          <w:sz w:val="26"/>
          <w:szCs w:val="26"/>
        </w:rPr>
      </w:pPr>
      <w:r w:rsidRPr="00671514">
        <w:rPr>
          <w:sz w:val="26"/>
          <w:szCs w:val="26"/>
        </w:rPr>
        <w:t>Dây chuyền sản xuất tự động trong công nghiệp, robots.</w:t>
      </w:r>
    </w:p>
    <w:p w14:paraId="446461F4" w14:textId="77777777" w:rsidR="00361284" w:rsidRDefault="00361284" w:rsidP="000234F8"/>
    <w:p w14:paraId="0B88D03D" w14:textId="77777777" w:rsidR="00CF008C" w:rsidRDefault="00CF008C" w:rsidP="000234F8"/>
    <w:p w14:paraId="6C7C364C" w14:textId="77777777" w:rsidR="0002564C" w:rsidRDefault="0002564C" w:rsidP="000234F8"/>
    <w:p w14:paraId="743BE2DD" w14:textId="77777777" w:rsidR="0002564C" w:rsidRDefault="0002564C" w:rsidP="000234F8"/>
    <w:p w14:paraId="387B2FCC" w14:textId="77777777" w:rsidR="0002564C" w:rsidRDefault="0002564C" w:rsidP="000234F8"/>
    <w:p w14:paraId="61B10100" w14:textId="77777777" w:rsidR="00E83475" w:rsidRDefault="00E83475" w:rsidP="000234F8"/>
    <w:p w14:paraId="29402973" w14:textId="77777777" w:rsidR="00DB7D50" w:rsidRDefault="00DB7D50" w:rsidP="000234F8"/>
    <w:p w14:paraId="4970C406" w14:textId="77777777" w:rsidR="00A4314E" w:rsidRPr="00706D66" w:rsidRDefault="00A4314E" w:rsidP="000234F8"/>
    <w:p w14:paraId="4E0AD822" w14:textId="758EC66C" w:rsidR="00A1312A" w:rsidRPr="00284034" w:rsidRDefault="00FD56B0" w:rsidP="00494131">
      <w:pPr>
        <w:pStyle w:val="Tiumccp1"/>
      </w:pPr>
      <w:bookmarkStart w:id="12" w:name="_Toc470087508"/>
      <w:r>
        <w:t>2</w:t>
      </w:r>
      <w:r w:rsidR="00A3169D">
        <w:t>.</w:t>
      </w:r>
      <w:r w:rsidR="00494B7F" w:rsidRPr="00494B7F">
        <w:t>2</w:t>
      </w:r>
      <w:r w:rsidR="006C0FAC" w:rsidRPr="00494B7F">
        <w:t xml:space="preserve"> </w:t>
      </w:r>
      <w:r w:rsidR="00A36076">
        <w:t>Giới Thiệu V</w:t>
      </w:r>
      <w:r w:rsidR="00884173" w:rsidRPr="00494B7F">
        <w:t>ề Ardu</w:t>
      </w:r>
      <w:r w:rsidR="005760A9" w:rsidRPr="00494B7F">
        <w:t>i</w:t>
      </w:r>
      <w:r w:rsidR="00884173" w:rsidRPr="00494B7F">
        <w:t>no.</w:t>
      </w:r>
      <w:bookmarkEnd w:id="12"/>
    </w:p>
    <w:p w14:paraId="30B83814" w14:textId="31CAB574" w:rsidR="00A1312A" w:rsidRPr="00494B7F" w:rsidRDefault="00FD56B0" w:rsidP="00494131">
      <w:pPr>
        <w:pStyle w:val="Tiumccp2"/>
        <w:rPr>
          <w:rStyle w:val="Strong"/>
          <w:b/>
          <w:bCs w:val="0"/>
        </w:rPr>
      </w:pPr>
      <w:bookmarkStart w:id="13" w:name="_Toc470087509"/>
      <w:r>
        <w:rPr>
          <w:rStyle w:val="Strong"/>
          <w:b/>
          <w:bCs w:val="0"/>
        </w:rPr>
        <w:t>2</w:t>
      </w:r>
      <w:r w:rsidR="00A3169D">
        <w:rPr>
          <w:rStyle w:val="Strong"/>
          <w:b/>
          <w:bCs w:val="0"/>
        </w:rPr>
        <w:t>.2.1</w:t>
      </w:r>
      <w:r w:rsidR="00494B7F" w:rsidRPr="00494B7F">
        <w:rPr>
          <w:rStyle w:val="Strong"/>
          <w:b/>
          <w:bCs w:val="0"/>
        </w:rPr>
        <w:t xml:space="preserve"> </w:t>
      </w:r>
      <w:r w:rsidR="00EE11C1" w:rsidRPr="00494B7F">
        <w:rPr>
          <w:rStyle w:val="Strong"/>
          <w:b/>
          <w:bCs w:val="0"/>
        </w:rPr>
        <w:t>Ardu</w:t>
      </w:r>
      <w:r w:rsidR="005D6513">
        <w:rPr>
          <w:rStyle w:val="Strong"/>
          <w:b/>
          <w:bCs w:val="0"/>
        </w:rPr>
        <w:t>in</w:t>
      </w:r>
      <w:r w:rsidR="00EE11C1" w:rsidRPr="00494B7F">
        <w:rPr>
          <w:rStyle w:val="Strong"/>
          <w:b/>
          <w:bCs w:val="0"/>
        </w:rPr>
        <w:t>o là gì?</w:t>
      </w:r>
      <w:bookmarkEnd w:id="13"/>
    </w:p>
    <w:p w14:paraId="50A38A22" w14:textId="77777777" w:rsidR="00F47A92" w:rsidRDefault="00F47A92" w:rsidP="00F47A92">
      <w:pPr>
        <w:rPr>
          <w:b/>
          <w:bCs/>
          <w:sz w:val="28"/>
          <w:szCs w:val="28"/>
          <w:shd w:val="clear" w:color="auto" w:fill="FFFFFF"/>
        </w:rPr>
      </w:pPr>
    </w:p>
    <w:p w14:paraId="794E6F32" w14:textId="17DA166B" w:rsidR="00F47A92" w:rsidRPr="00DE7E59" w:rsidRDefault="00F47A92" w:rsidP="00AE20F1">
      <w:pPr>
        <w:ind w:firstLine="360"/>
        <w:jc w:val="both"/>
        <w:rPr>
          <w:sz w:val="26"/>
          <w:szCs w:val="26"/>
          <w:shd w:val="clear" w:color="auto" w:fill="FFFFFF"/>
        </w:rPr>
      </w:pPr>
      <w:r w:rsidRPr="00DE7E59">
        <w:rPr>
          <w:b/>
          <w:bCs/>
          <w:sz w:val="26"/>
          <w:szCs w:val="26"/>
          <w:shd w:val="clear" w:color="auto" w:fill="FFFFFF"/>
        </w:rPr>
        <w:t>Arduino</w:t>
      </w:r>
      <w:r w:rsidRPr="00DE7E59">
        <w:rPr>
          <w:sz w:val="26"/>
          <w:szCs w:val="26"/>
          <w:shd w:val="clear" w:color="auto" w:fill="FFFFFF"/>
        </w:rPr>
        <w:t> :</w:t>
      </w:r>
      <w:r w:rsidR="006B6CF1">
        <w:rPr>
          <w:sz w:val="26"/>
          <w:szCs w:val="26"/>
          <w:shd w:val="clear" w:color="auto" w:fill="FFFFFF"/>
        </w:rPr>
        <w:t xml:space="preserve"> </w:t>
      </w:r>
      <w:r w:rsidRPr="00DE7E59">
        <w:rPr>
          <w:sz w:val="26"/>
          <w:szCs w:val="26"/>
          <w:shd w:val="clear" w:color="auto" w:fill="FFFFFF"/>
        </w:rPr>
        <w:t xml:space="preserve">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 </w:t>
      </w:r>
    </w:p>
    <w:p w14:paraId="7CCDB5B4" w14:textId="77777777" w:rsidR="00F47A92" w:rsidRPr="00DE7E59" w:rsidRDefault="00F47A92" w:rsidP="00D66F34">
      <w:pPr>
        <w:ind w:firstLine="360"/>
        <w:rPr>
          <w:color w:val="000000" w:themeColor="text1"/>
          <w:sz w:val="26"/>
          <w:szCs w:val="26"/>
        </w:rPr>
      </w:pPr>
    </w:p>
    <w:p w14:paraId="264C32D4" w14:textId="5783D9FD" w:rsidR="00A1312A" w:rsidRPr="00DE7E59" w:rsidRDefault="00733F6B" w:rsidP="00AF1F27">
      <w:pPr>
        <w:ind w:firstLine="360"/>
        <w:jc w:val="both"/>
        <w:rPr>
          <w:sz w:val="26"/>
          <w:szCs w:val="26"/>
        </w:rPr>
      </w:pPr>
      <w:r>
        <w:rPr>
          <w:sz w:val="26"/>
          <w:szCs w:val="26"/>
        </w:rPr>
        <w:t>Trường hợp cụ thể,</w:t>
      </w:r>
      <w:r w:rsidR="00F440B9">
        <w:rPr>
          <w:sz w:val="26"/>
          <w:szCs w:val="26"/>
        </w:rPr>
        <w:t xml:space="preserve"> nếu </w:t>
      </w:r>
      <w:r w:rsidR="00A1312A" w:rsidRPr="00DE7E59">
        <w:rPr>
          <w:sz w:val="26"/>
          <w:szCs w:val="26"/>
        </w:rPr>
        <w:t xml:space="preserve">muốn bật tắt một bóng đèn một cách tự động, đảo hướng một mô tơ một cách dễ dàng, đọc tín hiệu của các cảm biến thì </w:t>
      </w:r>
      <w:r w:rsidR="006C0E03">
        <w:rPr>
          <w:sz w:val="26"/>
          <w:szCs w:val="26"/>
        </w:rPr>
        <w:t xml:space="preserve">chúng ta có thể sử dụng </w:t>
      </w:r>
      <w:r w:rsidR="00A1312A" w:rsidRPr="00DE7E59">
        <w:rPr>
          <w:sz w:val="26"/>
          <w:szCs w:val="26"/>
        </w:rPr>
        <w:t xml:space="preserve"> một mạch Arduino. Hãy nghĩ một cách đơn giản, </w:t>
      </w:r>
      <w:r w:rsidR="008B6772">
        <w:rPr>
          <w:sz w:val="26"/>
          <w:szCs w:val="26"/>
        </w:rPr>
        <w:t>nếu</w:t>
      </w:r>
      <w:r w:rsidR="00A1312A" w:rsidRPr="00DE7E59">
        <w:rPr>
          <w:sz w:val="26"/>
          <w:szCs w:val="26"/>
        </w:rPr>
        <w:t xml:space="preserve"> muốn điều khiển, quản lý, ... thứ gì liên quan đến điện tử thì Arduino </w:t>
      </w:r>
      <w:r w:rsidR="00F15777" w:rsidRPr="00DE7E59">
        <w:rPr>
          <w:sz w:val="26"/>
          <w:szCs w:val="26"/>
        </w:rPr>
        <w:t xml:space="preserve">có thể giúp </w:t>
      </w:r>
      <w:r w:rsidR="00761F7F">
        <w:rPr>
          <w:sz w:val="26"/>
          <w:szCs w:val="26"/>
        </w:rPr>
        <w:t>chúng ta</w:t>
      </w:r>
      <w:r w:rsidR="00F15777" w:rsidRPr="00DE7E59">
        <w:rPr>
          <w:sz w:val="26"/>
          <w:szCs w:val="26"/>
        </w:rPr>
        <w:t>.</w:t>
      </w:r>
    </w:p>
    <w:p w14:paraId="5446C781" w14:textId="1B92B7D4" w:rsidR="00A1312A" w:rsidRPr="00DE7E59" w:rsidRDefault="00A1312A" w:rsidP="00AE20F1">
      <w:pPr>
        <w:jc w:val="both"/>
        <w:rPr>
          <w:sz w:val="26"/>
          <w:szCs w:val="26"/>
        </w:rPr>
      </w:pPr>
      <w:r w:rsidRPr="00DE7E59">
        <w:rPr>
          <w:sz w:val="26"/>
          <w:szCs w:val="26"/>
        </w:rPr>
        <w:t xml:space="preserve">Arduino hiện nay đã được biết đến một cách rộng rãi tại Việt Nam, và trên </w:t>
      </w:r>
      <w:r w:rsidR="00F72FF4">
        <w:rPr>
          <w:sz w:val="26"/>
          <w:szCs w:val="26"/>
        </w:rPr>
        <w:t>thế giới thì nó đã quá phổ biến.</w:t>
      </w:r>
      <w:r w:rsidRPr="00DE7E59">
        <w:rPr>
          <w:sz w:val="26"/>
          <w:szCs w:val="26"/>
        </w:rPr>
        <w:t xml:space="preserve"> Sức mạnh của chúng ngày càng được chứng tỏ theo thời gian với vô vàn các ứng dụng mở (open source) độc đáo được chia sẻ rộng rãi.</w:t>
      </w:r>
    </w:p>
    <w:p w14:paraId="3A608D8F" w14:textId="17282BA1" w:rsidR="00A1312A" w:rsidRPr="00DE7E59" w:rsidRDefault="00A1312A" w:rsidP="00AE20F1">
      <w:pPr>
        <w:jc w:val="both"/>
        <w:rPr>
          <w:sz w:val="26"/>
          <w:szCs w:val="26"/>
        </w:rPr>
      </w:pPr>
      <w:r w:rsidRPr="00DE7E59">
        <w:rPr>
          <w:sz w:val="26"/>
          <w:szCs w:val="26"/>
        </w:rPr>
        <w:t xml:space="preserve">Với Arduino </w:t>
      </w:r>
      <w:r w:rsidR="00F72FF4">
        <w:rPr>
          <w:sz w:val="26"/>
          <w:szCs w:val="26"/>
        </w:rPr>
        <w:t>chúng ta</w:t>
      </w:r>
      <w:r w:rsidRPr="00DE7E59">
        <w:rPr>
          <w:sz w:val="26"/>
          <w:szCs w:val="26"/>
        </w:rPr>
        <w:t xml:space="preserve"> có thể ứng dụng vào những mạch đơn giản như mạch cảm biến ánh sáng bật tắt đèn, mạch điều khi</w:t>
      </w:r>
      <w:r w:rsidR="004A23A1">
        <w:rPr>
          <w:sz w:val="26"/>
          <w:szCs w:val="26"/>
        </w:rPr>
        <w:t xml:space="preserve">ển động cơ,... hoặc cao hơn nữa </w:t>
      </w:r>
      <w:r w:rsidRPr="00DE7E59">
        <w:rPr>
          <w:sz w:val="26"/>
          <w:szCs w:val="26"/>
        </w:rPr>
        <w:t>có thể làm những sản phẩm như: máy in 3D, Robot, khinh k</w:t>
      </w:r>
      <w:r w:rsidR="006F1CB1" w:rsidRPr="00DE7E59">
        <w:rPr>
          <w:sz w:val="26"/>
          <w:szCs w:val="26"/>
        </w:rPr>
        <w:t>hí cầu, máy bay không người lái</w:t>
      </w:r>
      <w:r w:rsidRPr="00DE7E59">
        <w:rPr>
          <w:sz w:val="26"/>
          <w:szCs w:val="26"/>
        </w:rPr>
        <w:t>...</w:t>
      </w:r>
    </w:p>
    <w:p w14:paraId="34B18207" w14:textId="77777777" w:rsidR="0084335B" w:rsidRDefault="0084335B" w:rsidP="00A1312A">
      <w:pPr>
        <w:rPr>
          <w:sz w:val="28"/>
          <w:szCs w:val="28"/>
        </w:rPr>
      </w:pPr>
    </w:p>
    <w:p w14:paraId="700C9F4C" w14:textId="77777777" w:rsidR="00F83472" w:rsidRDefault="00F83472" w:rsidP="00A1312A">
      <w:pPr>
        <w:rPr>
          <w:sz w:val="28"/>
          <w:szCs w:val="28"/>
        </w:rPr>
      </w:pPr>
    </w:p>
    <w:p w14:paraId="2C958052" w14:textId="77777777" w:rsidR="00411CA2" w:rsidRDefault="00411CA2" w:rsidP="00A1312A">
      <w:pPr>
        <w:rPr>
          <w:sz w:val="28"/>
          <w:szCs w:val="28"/>
        </w:rPr>
      </w:pPr>
    </w:p>
    <w:p w14:paraId="1F436F14" w14:textId="77777777" w:rsidR="00B96C07" w:rsidRPr="00A1312A" w:rsidRDefault="00B96C07" w:rsidP="00A1312A">
      <w:pPr>
        <w:rPr>
          <w:sz w:val="28"/>
          <w:szCs w:val="28"/>
        </w:rPr>
      </w:pPr>
    </w:p>
    <w:p w14:paraId="17A073B8" w14:textId="77777777" w:rsidR="00217CBF" w:rsidRDefault="00217CBF" w:rsidP="00302296"/>
    <w:p w14:paraId="018405D5" w14:textId="77777777" w:rsidR="00217CBF" w:rsidRDefault="00217CBF" w:rsidP="00302296"/>
    <w:p w14:paraId="40E06165" w14:textId="65C95A7E" w:rsidR="00217CBF" w:rsidRDefault="00154538" w:rsidP="00302296">
      <w:r>
        <w:rPr>
          <w:noProof/>
        </w:rPr>
        <w:lastRenderedPageBreak/>
        <w:drawing>
          <wp:inline distT="0" distB="0" distL="0" distR="0" wp14:anchorId="70152722" wp14:editId="73FE220D">
            <wp:extent cx="5791835" cy="2724661"/>
            <wp:effectExtent l="0" t="0" r="0" b="0"/>
            <wp:docPr id="11" name="Picture 11" descr="C:\Users\Bi\Desktop\các loại board mạch 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Desktop\các loại board mạch ardui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724661"/>
                    </a:xfrm>
                    <a:prstGeom prst="rect">
                      <a:avLst/>
                    </a:prstGeom>
                    <a:noFill/>
                    <a:ln>
                      <a:noFill/>
                    </a:ln>
                  </pic:spPr>
                </pic:pic>
              </a:graphicData>
            </a:graphic>
          </wp:inline>
        </w:drawing>
      </w:r>
    </w:p>
    <w:p w14:paraId="6298D23E" w14:textId="77777777" w:rsidR="00154538" w:rsidRDefault="00154538" w:rsidP="00154538">
      <w:pPr>
        <w:jc w:val="center"/>
      </w:pPr>
    </w:p>
    <w:p w14:paraId="1F4D1AF8" w14:textId="57131CE8" w:rsidR="009021BB" w:rsidRDefault="008F6E7B" w:rsidP="00C46242">
      <w:pPr>
        <w:pStyle w:val="Caption"/>
      </w:pPr>
      <w:bookmarkStart w:id="14" w:name="_Toc470087533"/>
      <w:r>
        <w:t xml:space="preserve">Hình </w:t>
      </w:r>
      <w:r w:rsidR="00354C55">
        <w:fldChar w:fldCharType="begin"/>
      </w:r>
      <w:r w:rsidR="00354C55">
        <w:instrText xml:space="preserve"> SEQ Hình \* ARABIC </w:instrText>
      </w:r>
      <w:r w:rsidR="00354C55">
        <w:fldChar w:fldCharType="separate"/>
      </w:r>
      <w:r w:rsidR="00246E65">
        <w:rPr>
          <w:noProof/>
        </w:rPr>
        <w:t>2</w:t>
      </w:r>
      <w:r w:rsidR="00354C55">
        <w:rPr>
          <w:noProof/>
        </w:rPr>
        <w:fldChar w:fldCharType="end"/>
      </w:r>
      <w:r>
        <w:t xml:space="preserve">: </w:t>
      </w:r>
      <w:r w:rsidR="00154538">
        <w:t>Một số loại arduino</w:t>
      </w:r>
      <w:bookmarkEnd w:id="14"/>
    </w:p>
    <w:p w14:paraId="7029152A" w14:textId="77777777" w:rsidR="00705BA7" w:rsidRDefault="00705BA7" w:rsidP="00494131">
      <w:pPr>
        <w:pStyle w:val="Tiumccp2"/>
      </w:pPr>
    </w:p>
    <w:p w14:paraId="10F04564" w14:textId="3C79BDB3" w:rsidR="00217CBF" w:rsidRDefault="00FD56B0" w:rsidP="00494131">
      <w:pPr>
        <w:pStyle w:val="Tiumccp2"/>
      </w:pPr>
      <w:bookmarkStart w:id="15" w:name="_Toc470087510"/>
      <w:r>
        <w:t>2</w:t>
      </w:r>
      <w:r w:rsidR="001776F8">
        <w:t>.</w:t>
      </w:r>
      <w:r w:rsidR="0056563A">
        <w:t xml:space="preserve">2.2 </w:t>
      </w:r>
      <w:r w:rsidR="004D3C16">
        <w:t xml:space="preserve">Khả </w:t>
      </w:r>
      <w:r w:rsidR="00807C3A">
        <w:t xml:space="preserve">năng </w:t>
      </w:r>
      <w:r w:rsidR="00D10117">
        <w:t>kết nối</w:t>
      </w:r>
      <w:r w:rsidR="00807C3A">
        <w:t xml:space="preserve"> của</w:t>
      </w:r>
      <w:r w:rsidR="004D3C16">
        <w:t xml:space="preserve"> Arduino</w:t>
      </w:r>
      <w:r w:rsidR="008C7C38">
        <w:t>.</w:t>
      </w:r>
      <w:bookmarkEnd w:id="15"/>
    </w:p>
    <w:p w14:paraId="355B8C79" w14:textId="539BD854" w:rsidR="0056563A" w:rsidRPr="00016C4D" w:rsidRDefault="0056563A" w:rsidP="0056563A">
      <w:pPr>
        <w:pStyle w:val="NormalWeb"/>
        <w:spacing w:line="396" w:lineRule="atLeast"/>
        <w:rPr>
          <w:color w:val="000000"/>
          <w:sz w:val="26"/>
          <w:szCs w:val="26"/>
        </w:rPr>
      </w:pPr>
      <w:r w:rsidRPr="00016C4D">
        <w:rPr>
          <w:color w:val="000000"/>
          <w:sz w:val="26"/>
          <w:szCs w:val="26"/>
        </w:rPr>
        <w:t>Một hệ thống Arduino có thể cung cấp cho bạn rất nhiều sự tương tác với môi trường xung quanh</w:t>
      </w:r>
      <w:r w:rsidR="00EC01E1">
        <w:rPr>
          <w:color w:val="000000"/>
          <w:sz w:val="26"/>
          <w:szCs w:val="26"/>
        </w:rPr>
        <w:t xml:space="preserve"> </w:t>
      </w:r>
      <w:r w:rsidRPr="00016C4D">
        <w:rPr>
          <w:color w:val="000000"/>
          <w:sz w:val="26"/>
          <w:szCs w:val="26"/>
        </w:rPr>
        <w:t>:</w:t>
      </w:r>
    </w:p>
    <w:p w14:paraId="7DFF9DDF" w14:textId="77777777" w:rsidR="0056563A" w:rsidRPr="00380A75" w:rsidRDefault="0056563A" w:rsidP="00AC199D">
      <w:pPr>
        <w:numPr>
          <w:ilvl w:val="0"/>
          <w:numId w:val="3"/>
        </w:numPr>
        <w:spacing w:before="100" w:beforeAutospacing="1" w:after="100" w:afterAutospacing="1" w:line="396" w:lineRule="atLeast"/>
        <w:rPr>
          <w:color w:val="262626"/>
          <w:sz w:val="26"/>
          <w:szCs w:val="26"/>
        </w:rPr>
      </w:pPr>
      <w:r w:rsidRPr="00380A75">
        <w:rPr>
          <w:color w:val="262626"/>
          <w:sz w:val="26"/>
          <w:szCs w:val="26"/>
        </w:rPr>
        <w:t>Các thiết bị hiển thị (màn hình LCD, đèn LED,…).</w:t>
      </w:r>
    </w:p>
    <w:p w14:paraId="52587D48" w14:textId="6F187AD4" w:rsidR="0056563A" w:rsidRDefault="0056563A" w:rsidP="00AC199D">
      <w:pPr>
        <w:numPr>
          <w:ilvl w:val="0"/>
          <w:numId w:val="3"/>
        </w:numPr>
        <w:spacing w:before="100" w:beforeAutospacing="1" w:after="100" w:afterAutospacing="1" w:line="396" w:lineRule="atLeast"/>
        <w:rPr>
          <w:color w:val="262626"/>
          <w:sz w:val="26"/>
          <w:szCs w:val="26"/>
        </w:rPr>
      </w:pPr>
      <w:r w:rsidRPr="00380A75">
        <w:rPr>
          <w:color w:val="262626"/>
          <w:sz w:val="26"/>
          <w:szCs w:val="26"/>
        </w:rPr>
        <w:t xml:space="preserve">Các module chức năng </w:t>
      </w:r>
      <w:r w:rsidR="0032259F">
        <w:rPr>
          <w:color w:val="262626"/>
          <w:sz w:val="26"/>
          <w:szCs w:val="26"/>
        </w:rPr>
        <w:t>hỗ trợ kế</w:t>
      </w:r>
      <w:r w:rsidRPr="00380A75">
        <w:rPr>
          <w:color w:val="262626"/>
          <w:sz w:val="26"/>
          <w:szCs w:val="26"/>
        </w:rPr>
        <w:t>t nối có dây với các thiết bị khác hoặc các kết nối không dây thông dụng (3G, GPRS, Wifi, Bluetooth, 315/433Mhz, 2.4Ghz,…), …</w:t>
      </w:r>
    </w:p>
    <w:p w14:paraId="138A82DF" w14:textId="00C04D75" w:rsidR="001A7283" w:rsidRPr="001A7283" w:rsidRDefault="001A7283" w:rsidP="00AC199D">
      <w:pPr>
        <w:numPr>
          <w:ilvl w:val="0"/>
          <w:numId w:val="3"/>
        </w:numPr>
        <w:spacing w:before="100" w:beforeAutospacing="1" w:after="100" w:afterAutospacing="1" w:line="396" w:lineRule="atLeast"/>
        <w:rPr>
          <w:color w:val="262626"/>
          <w:sz w:val="26"/>
          <w:szCs w:val="26"/>
        </w:rPr>
      </w:pPr>
      <w:r w:rsidRPr="00380A75">
        <w:rPr>
          <w:color w:val="262626"/>
          <w:sz w:val="26"/>
          <w:szCs w:val="26"/>
        </w:rPr>
        <w:t>Hệ thống cảm biến đa dạng về chủng loại (đo đạc nhiệt độ, độ ẩm, gia tốc, vận tốc, cường độ ánh sáng, màu sắc vật thể, lưu lượng nước, phát hiện chuyển động, phát hiện kim loại, khí độc,…),…</w:t>
      </w:r>
    </w:p>
    <w:p w14:paraId="5997E896" w14:textId="64ED269A" w:rsidR="003F0B4E" w:rsidRDefault="0056563A" w:rsidP="00AC199D">
      <w:pPr>
        <w:numPr>
          <w:ilvl w:val="0"/>
          <w:numId w:val="3"/>
        </w:numPr>
        <w:spacing w:before="100" w:beforeAutospacing="1" w:after="100" w:afterAutospacing="1" w:line="396" w:lineRule="atLeast"/>
        <w:rPr>
          <w:color w:val="262626"/>
          <w:sz w:val="26"/>
          <w:szCs w:val="26"/>
        </w:rPr>
      </w:pPr>
      <w:r w:rsidRPr="00380A75">
        <w:rPr>
          <w:color w:val="262626"/>
          <w:sz w:val="26"/>
          <w:szCs w:val="26"/>
        </w:rPr>
        <w:t>Định vị GPS, nhắn tin SMS,…</w:t>
      </w:r>
    </w:p>
    <w:p w14:paraId="6AC44C41" w14:textId="77777777" w:rsidR="002A5D7A" w:rsidRDefault="002A5D7A" w:rsidP="00033B69">
      <w:pPr>
        <w:spacing w:before="100" w:beforeAutospacing="1" w:after="100" w:afterAutospacing="1" w:line="396" w:lineRule="atLeast"/>
        <w:rPr>
          <w:color w:val="262626"/>
          <w:sz w:val="26"/>
          <w:szCs w:val="26"/>
        </w:rPr>
      </w:pPr>
    </w:p>
    <w:p w14:paraId="1FBF41D6" w14:textId="77777777" w:rsidR="003D7378" w:rsidRDefault="003D7378" w:rsidP="00833405">
      <w:pPr>
        <w:pStyle w:val="Tiumccp2"/>
      </w:pPr>
    </w:p>
    <w:p w14:paraId="44DBF249" w14:textId="428DE7CA" w:rsidR="00033B69" w:rsidRDefault="005F20DA" w:rsidP="00833405">
      <w:pPr>
        <w:pStyle w:val="Tiumccp2"/>
      </w:pPr>
      <w:bookmarkStart w:id="16" w:name="_Toc470087511"/>
      <w:r>
        <w:lastRenderedPageBreak/>
        <w:t>2.2.3 Arduino Uno</w:t>
      </w:r>
      <w:bookmarkEnd w:id="16"/>
    </w:p>
    <w:p w14:paraId="6D67D5E7" w14:textId="647595DB" w:rsidR="00242E25" w:rsidRPr="00A35875" w:rsidRDefault="002D2325" w:rsidP="002D2325">
      <w:pPr>
        <w:rPr>
          <w:sz w:val="26"/>
          <w:szCs w:val="26"/>
        </w:rPr>
      </w:pPr>
      <w:r w:rsidRPr="00A35875">
        <w:rPr>
          <w:sz w:val="26"/>
          <w:szCs w:val="26"/>
        </w:rPr>
        <w:t>-</w:t>
      </w:r>
      <w:r w:rsidR="00A87D93">
        <w:rPr>
          <w:sz w:val="26"/>
          <w:szCs w:val="26"/>
        </w:rPr>
        <w:t>Thông</w:t>
      </w:r>
      <w:r w:rsidRPr="00A35875">
        <w:rPr>
          <w:sz w:val="26"/>
          <w:szCs w:val="26"/>
        </w:rPr>
        <w:t xml:space="preserve"> số của Arduino Uno</w:t>
      </w:r>
      <w:r w:rsidR="00AD2A8F">
        <w:rPr>
          <w:sz w:val="26"/>
          <w:szCs w:val="26"/>
        </w:rPr>
        <w:t xml:space="preserve"> (R3)</w:t>
      </w:r>
      <w:r w:rsidRPr="00A35875">
        <w:rPr>
          <w:sz w:val="26"/>
          <w:szCs w:val="26"/>
        </w:rPr>
        <w:t>.</w:t>
      </w:r>
    </w:p>
    <w:p w14:paraId="53641CA1" w14:textId="77777777" w:rsidR="002D2325" w:rsidRDefault="002D2325" w:rsidP="002D2325"/>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600"/>
        <w:gridCol w:w="5325"/>
      </w:tblGrid>
      <w:tr w:rsidR="002D2325" w14:paraId="1A576311" w14:textId="77777777" w:rsidTr="00E659E8">
        <w:trPr>
          <w:jc w:val="center"/>
        </w:trPr>
        <w:tc>
          <w:tcPr>
            <w:tcW w:w="0" w:type="auto"/>
            <w:shd w:val="clear" w:color="auto" w:fill="auto"/>
            <w:vAlign w:val="center"/>
            <w:hideMark/>
          </w:tcPr>
          <w:p w14:paraId="7B492089" w14:textId="77777777" w:rsidR="002D2325" w:rsidRPr="009215B3" w:rsidRDefault="002D2325">
            <w:pPr>
              <w:spacing w:line="396" w:lineRule="atLeast"/>
              <w:rPr>
                <w:color w:val="000000"/>
                <w:sz w:val="26"/>
                <w:szCs w:val="26"/>
              </w:rPr>
            </w:pPr>
            <w:r w:rsidRPr="009215B3">
              <w:rPr>
                <w:color w:val="000000"/>
                <w:sz w:val="26"/>
                <w:szCs w:val="26"/>
              </w:rPr>
              <w:t>Vi điều khiển</w:t>
            </w:r>
          </w:p>
        </w:tc>
        <w:tc>
          <w:tcPr>
            <w:tcW w:w="5325" w:type="dxa"/>
            <w:shd w:val="clear" w:color="auto" w:fill="auto"/>
            <w:vAlign w:val="center"/>
            <w:hideMark/>
          </w:tcPr>
          <w:p w14:paraId="3F722DE4" w14:textId="77777777" w:rsidR="002D2325" w:rsidRPr="009215B3" w:rsidRDefault="002D2325">
            <w:pPr>
              <w:spacing w:line="396" w:lineRule="atLeast"/>
              <w:rPr>
                <w:color w:val="000000"/>
                <w:sz w:val="26"/>
                <w:szCs w:val="26"/>
              </w:rPr>
            </w:pPr>
            <w:r w:rsidRPr="009215B3">
              <w:rPr>
                <w:color w:val="000000"/>
                <w:sz w:val="26"/>
                <w:szCs w:val="26"/>
              </w:rPr>
              <w:t>ATmega328 họ 8bit</w:t>
            </w:r>
          </w:p>
        </w:tc>
      </w:tr>
      <w:tr w:rsidR="002D2325" w14:paraId="4077368A" w14:textId="77777777" w:rsidTr="00E659E8">
        <w:trPr>
          <w:jc w:val="center"/>
        </w:trPr>
        <w:tc>
          <w:tcPr>
            <w:tcW w:w="0" w:type="auto"/>
            <w:shd w:val="clear" w:color="auto" w:fill="auto"/>
            <w:vAlign w:val="center"/>
            <w:hideMark/>
          </w:tcPr>
          <w:p w14:paraId="2580317C" w14:textId="77777777" w:rsidR="002D2325" w:rsidRPr="009215B3" w:rsidRDefault="002D2325">
            <w:pPr>
              <w:spacing w:line="396" w:lineRule="atLeast"/>
              <w:rPr>
                <w:color w:val="000000"/>
                <w:sz w:val="26"/>
                <w:szCs w:val="26"/>
              </w:rPr>
            </w:pPr>
            <w:r w:rsidRPr="009215B3">
              <w:rPr>
                <w:color w:val="000000"/>
                <w:sz w:val="26"/>
                <w:szCs w:val="26"/>
              </w:rPr>
              <w:t>Điện áp hoạt động</w:t>
            </w:r>
          </w:p>
        </w:tc>
        <w:tc>
          <w:tcPr>
            <w:tcW w:w="5325" w:type="dxa"/>
            <w:shd w:val="clear" w:color="auto" w:fill="auto"/>
            <w:vAlign w:val="center"/>
            <w:hideMark/>
          </w:tcPr>
          <w:p w14:paraId="41F71F43" w14:textId="3BAC93AC" w:rsidR="002D2325" w:rsidRPr="009215B3" w:rsidRDefault="002D2325" w:rsidP="00641600">
            <w:pPr>
              <w:spacing w:line="396" w:lineRule="atLeast"/>
              <w:rPr>
                <w:color w:val="000000"/>
                <w:sz w:val="26"/>
                <w:szCs w:val="26"/>
              </w:rPr>
            </w:pPr>
            <w:r w:rsidRPr="009215B3">
              <w:rPr>
                <w:color w:val="000000"/>
                <w:sz w:val="26"/>
                <w:szCs w:val="26"/>
              </w:rPr>
              <w:t xml:space="preserve">5V </w:t>
            </w:r>
          </w:p>
        </w:tc>
      </w:tr>
      <w:tr w:rsidR="002D2325" w14:paraId="46232911" w14:textId="77777777" w:rsidTr="00E659E8">
        <w:trPr>
          <w:jc w:val="center"/>
        </w:trPr>
        <w:tc>
          <w:tcPr>
            <w:tcW w:w="0" w:type="auto"/>
            <w:shd w:val="clear" w:color="auto" w:fill="auto"/>
            <w:vAlign w:val="center"/>
            <w:hideMark/>
          </w:tcPr>
          <w:p w14:paraId="387426DF" w14:textId="77777777" w:rsidR="002D2325" w:rsidRPr="009215B3" w:rsidRDefault="002D2325">
            <w:pPr>
              <w:spacing w:line="396" w:lineRule="atLeast"/>
              <w:rPr>
                <w:color w:val="000000"/>
                <w:sz w:val="26"/>
                <w:szCs w:val="26"/>
              </w:rPr>
            </w:pPr>
            <w:r w:rsidRPr="009215B3">
              <w:rPr>
                <w:color w:val="000000"/>
                <w:sz w:val="26"/>
                <w:szCs w:val="26"/>
              </w:rPr>
              <w:t>Tần số hoạt động</w:t>
            </w:r>
          </w:p>
        </w:tc>
        <w:tc>
          <w:tcPr>
            <w:tcW w:w="5325" w:type="dxa"/>
            <w:shd w:val="clear" w:color="auto" w:fill="auto"/>
            <w:vAlign w:val="center"/>
            <w:hideMark/>
          </w:tcPr>
          <w:p w14:paraId="5B041193" w14:textId="77777777" w:rsidR="002D2325" w:rsidRPr="009215B3" w:rsidRDefault="002D2325">
            <w:pPr>
              <w:spacing w:line="396" w:lineRule="atLeast"/>
              <w:rPr>
                <w:color w:val="000000"/>
                <w:sz w:val="26"/>
                <w:szCs w:val="26"/>
              </w:rPr>
            </w:pPr>
            <w:r w:rsidRPr="009215B3">
              <w:rPr>
                <w:color w:val="000000"/>
                <w:sz w:val="26"/>
                <w:szCs w:val="26"/>
              </w:rPr>
              <w:t>16 MHz</w:t>
            </w:r>
          </w:p>
        </w:tc>
      </w:tr>
      <w:tr w:rsidR="002D2325" w14:paraId="59CF1B66" w14:textId="77777777" w:rsidTr="00E659E8">
        <w:trPr>
          <w:jc w:val="center"/>
        </w:trPr>
        <w:tc>
          <w:tcPr>
            <w:tcW w:w="0" w:type="auto"/>
            <w:shd w:val="clear" w:color="auto" w:fill="auto"/>
            <w:vAlign w:val="center"/>
            <w:hideMark/>
          </w:tcPr>
          <w:p w14:paraId="4DEB43E5" w14:textId="77777777" w:rsidR="002D2325" w:rsidRPr="009215B3" w:rsidRDefault="002D2325">
            <w:pPr>
              <w:spacing w:line="396" w:lineRule="atLeast"/>
              <w:rPr>
                <w:color w:val="000000"/>
                <w:sz w:val="26"/>
                <w:szCs w:val="26"/>
              </w:rPr>
            </w:pPr>
            <w:r w:rsidRPr="009215B3">
              <w:rPr>
                <w:color w:val="000000"/>
                <w:sz w:val="26"/>
                <w:szCs w:val="26"/>
              </w:rPr>
              <w:t>Dòng tiêu thụ</w:t>
            </w:r>
          </w:p>
        </w:tc>
        <w:tc>
          <w:tcPr>
            <w:tcW w:w="5325" w:type="dxa"/>
            <w:shd w:val="clear" w:color="auto" w:fill="auto"/>
            <w:vAlign w:val="center"/>
            <w:hideMark/>
          </w:tcPr>
          <w:p w14:paraId="55989669" w14:textId="77777777" w:rsidR="002D2325" w:rsidRPr="009215B3" w:rsidRDefault="002D2325">
            <w:pPr>
              <w:spacing w:line="396" w:lineRule="atLeast"/>
              <w:rPr>
                <w:color w:val="000000"/>
                <w:sz w:val="26"/>
                <w:szCs w:val="26"/>
              </w:rPr>
            </w:pPr>
            <w:r w:rsidRPr="009215B3">
              <w:rPr>
                <w:color w:val="000000"/>
                <w:sz w:val="26"/>
                <w:szCs w:val="26"/>
              </w:rPr>
              <w:t>khoảng 30mA</w:t>
            </w:r>
          </w:p>
        </w:tc>
      </w:tr>
      <w:tr w:rsidR="002D2325" w14:paraId="6E0C8398" w14:textId="77777777" w:rsidTr="00E659E8">
        <w:trPr>
          <w:jc w:val="center"/>
        </w:trPr>
        <w:tc>
          <w:tcPr>
            <w:tcW w:w="0" w:type="auto"/>
            <w:shd w:val="clear" w:color="auto" w:fill="auto"/>
            <w:vAlign w:val="center"/>
            <w:hideMark/>
          </w:tcPr>
          <w:p w14:paraId="795B0F6A" w14:textId="77777777" w:rsidR="002D2325" w:rsidRPr="009215B3" w:rsidRDefault="002D2325">
            <w:pPr>
              <w:spacing w:line="396" w:lineRule="atLeast"/>
              <w:rPr>
                <w:color w:val="000000"/>
                <w:sz w:val="26"/>
                <w:szCs w:val="26"/>
              </w:rPr>
            </w:pPr>
            <w:r w:rsidRPr="009215B3">
              <w:rPr>
                <w:color w:val="000000"/>
                <w:sz w:val="26"/>
                <w:szCs w:val="26"/>
              </w:rPr>
              <w:t>Điện áp vào khuyên dùng</w:t>
            </w:r>
          </w:p>
        </w:tc>
        <w:tc>
          <w:tcPr>
            <w:tcW w:w="5325" w:type="dxa"/>
            <w:shd w:val="clear" w:color="auto" w:fill="auto"/>
            <w:vAlign w:val="center"/>
            <w:hideMark/>
          </w:tcPr>
          <w:p w14:paraId="356B3CE9" w14:textId="77777777" w:rsidR="002D2325" w:rsidRPr="009215B3" w:rsidRDefault="002D2325">
            <w:pPr>
              <w:spacing w:line="396" w:lineRule="atLeast"/>
              <w:rPr>
                <w:color w:val="000000"/>
                <w:sz w:val="26"/>
                <w:szCs w:val="26"/>
              </w:rPr>
            </w:pPr>
            <w:r w:rsidRPr="009215B3">
              <w:rPr>
                <w:color w:val="000000"/>
                <w:sz w:val="26"/>
                <w:szCs w:val="26"/>
              </w:rPr>
              <w:t>7-12V DC</w:t>
            </w:r>
          </w:p>
        </w:tc>
      </w:tr>
      <w:tr w:rsidR="002D2325" w14:paraId="7C40CAF6" w14:textId="77777777" w:rsidTr="00E659E8">
        <w:trPr>
          <w:jc w:val="center"/>
        </w:trPr>
        <w:tc>
          <w:tcPr>
            <w:tcW w:w="0" w:type="auto"/>
            <w:shd w:val="clear" w:color="auto" w:fill="auto"/>
            <w:vAlign w:val="center"/>
            <w:hideMark/>
          </w:tcPr>
          <w:p w14:paraId="71214CF6" w14:textId="77777777" w:rsidR="002D2325" w:rsidRPr="009215B3" w:rsidRDefault="002D2325">
            <w:pPr>
              <w:spacing w:line="396" w:lineRule="atLeast"/>
              <w:rPr>
                <w:color w:val="000000"/>
                <w:sz w:val="26"/>
                <w:szCs w:val="26"/>
              </w:rPr>
            </w:pPr>
            <w:r w:rsidRPr="009215B3">
              <w:rPr>
                <w:color w:val="000000"/>
                <w:sz w:val="26"/>
                <w:szCs w:val="26"/>
              </w:rPr>
              <w:t>Điện áp vào giới hạn</w:t>
            </w:r>
          </w:p>
        </w:tc>
        <w:tc>
          <w:tcPr>
            <w:tcW w:w="5325" w:type="dxa"/>
            <w:shd w:val="clear" w:color="auto" w:fill="auto"/>
            <w:vAlign w:val="center"/>
            <w:hideMark/>
          </w:tcPr>
          <w:p w14:paraId="25926531" w14:textId="22A5DB50" w:rsidR="002D2325" w:rsidRPr="009215B3" w:rsidRDefault="00641600">
            <w:pPr>
              <w:spacing w:line="396" w:lineRule="atLeast"/>
              <w:rPr>
                <w:color w:val="000000"/>
                <w:sz w:val="26"/>
                <w:szCs w:val="26"/>
              </w:rPr>
            </w:pPr>
            <w:r>
              <w:rPr>
                <w:color w:val="000000"/>
                <w:sz w:val="26"/>
                <w:szCs w:val="26"/>
              </w:rPr>
              <w:t>5</w:t>
            </w:r>
            <w:r w:rsidR="002D2325" w:rsidRPr="009215B3">
              <w:rPr>
                <w:color w:val="000000"/>
                <w:sz w:val="26"/>
                <w:szCs w:val="26"/>
              </w:rPr>
              <w:t>-20V DC</w:t>
            </w:r>
          </w:p>
        </w:tc>
      </w:tr>
      <w:tr w:rsidR="002D2325" w14:paraId="5F808878" w14:textId="77777777" w:rsidTr="00E659E8">
        <w:trPr>
          <w:jc w:val="center"/>
        </w:trPr>
        <w:tc>
          <w:tcPr>
            <w:tcW w:w="0" w:type="auto"/>
            <w:shd w:val="clear" w:color="auto" w:fill="auto"/>
            <w:vAlign w:val="center"/>
            <w:hideMark/>
          </w:tcPr>
          <w:p w14:paraId="5CB7281E" w14:textId="77777777" w:rsidR="002D2325" w:rsidRPr="009215B3" w:rsidRDefault="002D2325">
            <w:pPr>
              <w:spacing w:line="396" w:lineRule="atLeast"/>
              <w:rPr>
                <w:color w:val="000000"/>
                <w:sz w:val="26"/>
                <w:szCs w:val="26"/>
              </w:rPr>
            </w:pPr>
            <w:r w:rsidRPr="009215B3">
              <w:rPr>
                <w:color w:val="000000"/>
                <w:sz w:val="26"/>
                <w:szCs w:val="26"/>
              </w:rPr>
              <w:t>Số chân Digital I/O</w:t>
            </w:r>
          </w:p>
        </w:tc>
        <w:tc>
          <w:tcPr>
            <w:tcW w:w="5325" w:type="dxa"/>
            <w:shd w:val="clear" w:color="auto" w:fill="auto"/>
            <w:vAlign w:val="center"/>
            <w:hideMark/>
          </w:tcPr>
          <w:p w14:paraId="798ADE56" w14:textId="5F059C47" w:rsidR="002D2325" w:rsidRPr="009215B3" w:rsidRDefault="00D65B6B" w:rsidP="00D65B6B">
            <w:pPr>
              <w:spacing w:line="396" w:lineRule="atLeast"/>
              <w:rPr>
                <w:color w:val="000000"/>
                <w:sz w:val="26"/>
                <w:szCs w:val="26"/>
              </w:rPr>
            </w:pPr>
            <w:r>
              <w:rPr>
                <w:color w:val="000000"/>
                <w:sz w:val="26"/>
                <w:szCs w:val="26"/>
              </w:rPr>
              <w:t xml:space="preserve">14 </w:t>
            </w:r>
          </w:p>
        </w:tc>
      </w:tr>
      <w:tr w:rsidR="002D2325" w14:paraId="71B3BBF8" w14:textId="77777777" w:rsidTr="00E659E8">
        <w:trPr>
          <w:jc w:val="center"/>
        </w:trPr>
        <w:tc>
          <w:tcPr>
            <w:tcW w:w="0" w:type="auto"/>
            <w:shd w:val="clear" w:color="auto" w:fill="auto"/>
            <w:vAlign w:val="center"/>
            <w:hideMark/>
          </w:tcPr>
          <w:p w14:paraId="61004DEA" w14:textId="77777777" w:rsidR="002D2325" w:rsidRPr="009215B3" w:rsidRDefault="002D2325">
            <w:pPr>
              <w:spacing w:line="396" w:lineRule="atLeast"/>
              <w:rPr>
                <w:color w:val="000000"/>
                <w:sz w:val="26"/>
                <w:szCs w:val="26"/>
              </w:rPr>
            </w:pPr>
            <w:r w:rsidRPr="009215B3">
              <w:rPr>
                <w:color w:val="000000"/>
                <w:sz w:val="26"/>
                <w:szCs w:val="26"/>
              </w:rPr>
              <w:t>Số chân Analog</w:t>
            </w:r>
          </w:p>
        </w:tc>
        <w:tc>
          <w:tcPr>
            <w:tcW w:w="5325" w:type="dxa"/>
            <w:shd w:val="clear" w:color="auto" w:fill="auto"/>
            <w:vAlign w:val="center"/>
            <w:hideMark/>
          </w:tcPr>
          <w:p w14:paraId="63BA008B" w14:textId="75494667" w:rsidR="002D2325" w:rsidRPr="009215B3" w:rsidRDefault="002D2325" w:rsidP="00D65B6B">
            <w:pPr>
              <w:spacing w:line="396" w:lineRule="atLeast"/>
              <w:rPr>
                <w:color w:val="000000"/>
                <w:sz w:val="26"/>
                <w:szCs w:val="26"/>
              </w:rPr>
            </w:pPr>
            <w:r w:rsidRPr="009215B3">
              <w:rPr>
                <w:color w:val="000000"/>
                <w:sz w:val="26"/>
                <w:szCs w:val="26"/>
              </w:rPr>
              <w:t xml:space="preserve">6 </w:t>
            </w:r>
          </w:p>
        </w:tc>
      </w:tr>
      <w:tr w:rsidR="002D2325" w14:paraId="0005D830" w14:textId="77777777" w:rsidTr="00E659E8">
        <w:trPr>
          <w:jc w:val="center"/>
        </w:trPr>
        <w:tc>
          <w:tcPr>
            <w:tcW w:w="0" w:type="auto"/>
            <w:shd w:val="clear" w:color="auto" w:fill="auto"/>
            <w:vAlign w:val="center"/>
            <w:hideMark/>
          </w:tcPr>
          <w:p w14:paraId="173F1361" w14:textId="77777777" w:rsidR="002D2325" w:rsidRPr="009215B3" w:rsidRDefault="002D2325">
            <w:pPr>
              <w:spacing w:line="396" w:lineRule="atLeast"/>
              <w:rPr>
                <w:color w:val="000000"/>
                <w:sz w:val="26"/>
                <w:szCs w:val="26"/>
              </w:rPr>
            </w:pPr>
            <w:r w:rsidRPr="009215B3">
              <w:rPr>
                <w:color w:val="000000"/>
                <w:sz w:val="26"/>
                <w:szCs w:val="26"/>
              </w:rPr>
              <w:t>Dòng tối đa trên mỗi chân I/O</w:t>
            </w:r>
          </w:p>
        </w:tc>
        <w:tc>
          <w:tcPr>
            <w:tcW w:w="5325" w:type="dxa"/>
            <w:shd w:val="clear" w:color="auto" w:fill="auto"/>
            <w:vAlign w:val="center"/>
            <w:hideMark/>
          </w:tcPr>
          <w:p w14:paraId="69D7347F" w14:textId="77777777" w:rsidR="002D2325" w:rsidRPr="009215B3" w:rsidRDefault="002D2325">
            <w:pPr>
              <w:spacing w:line="396" w:lineRule="atLeast"/>
              <w:rPr>
                <w:color w:val="000000"/>
                <w:sz w:val="26"/>
                <w:szCs w:val="26"/>
              </w:rPr>
            </w:pPr>
            <w:r w:rsidRPr="009215B3">
              <w:rPr>
                <w:color w:val="000000"/>
                <w:sz w:val="26"/>
                <w:szCs w:val="26"/>
              </w:rPr>
              <w:t>30 mA</w:t>
            </w:r>
          </w:p>
        </w:tc>
      </w:tr>
      <w:tr w:rsidR="002D2325" w14:paraId="5F7398B1" w14:textId="77777777" w:rsidTr="00E659E8">
        <w:trPr>
          <w:jc w:val="center"/>
        </w:trPr>
        <w:tc>
          <w:tcPr>
            <w:tcW w:w="0" w:type="auto"/>
            <w:shd w:val="clear" w:color="auto" w:fill="auto"/>
            <w:vAlign w:val="center"/>
            <w:hideMark/>
          </w:tcPr>
          <w:p w14:paraId="7B435A10" w14:textId="77777777" w:rsidR="002D2325" w:rsidRPr="009215B3" w:rsidRDefault="002D2325">
            <w:pPr>
              <w:spacing w:line="396" w:lineRule="atLeast"/>
              <w:rPr>
                <w:color w:val="000000"/>
                <w:sz w:val="26"/>
                <w:szCs w:val="26"/>
              </w:rPr>
            </w:pPr>
            <w:r w:rsidRPr="009215B3">
              <w:rPr>
                <w:color w:val="000000"/>
                <w:sz w:val="26"/>
                <w:szCs w:val="26"/>
              </w:rPr>
              <w:t>Dòng ra tối đa (5V)</w:t>
            </w:r>
          </w:p>
        </w:tc>
        <w:tc>
          <w:tcPr>
            <w:tcW w:w="5325" w:type="dxa"/>
            <w:shd w:val="clear" w:color="auto" w:fill="auto"/>
            <w:vAlign w:val="center"/>
            <w:hideMark/>
          </w:tcPr>
          <w:p w14:paraId="61E31398" w14:textId="77777777" w:rsidR="002D2325" w:rsidRPr="009215B3" w:rsidRDefault="002D2325">
            <w:pPr>
              <w:spacing w:line="396" w:lineRule="atLeast"/>
              <w:rPr>
                <w:color w:val="000000"/>
                <w:sz w:val="26"/>
                <w:szCs w:val="26"/>
              </w:rPr>
            </w:pPr>
            <w:r w:rsidRPr="009215B3">
              <w:rPr>
                <w:color w:val="000000"/>
                <w:sz w:val="26"/>
                <w:szCs w:val="26"/>
              </w:rPr>
              <w:t>500 mA</w:t>
            </w:r>
          </w:p>
        </w:tc>
      </w:tr>
      <w:tr w:rsidR="002D2325" w14:paraId="2A4528FC" w14:textId="77777777" w:rsidTr="00E659E8">
        <w:trPr>
          <w:jc w:val="center"/>
        </w:trPr>
        <w:tc>
          <w:tcPr>
            <w:tcW w:w="0" w:type="auto"/>
            <w:shd w:val="clear" w:color="auto" w:fill="auto"/>
            <w:vAlign w:val="center"/>
            <w:hideMark/>
          </w:tcPr>
          <w:p w14:paraId="70B59C68" w14:textId="77777777" w:rsidR="002D2325" w:rsidRPr="009215B3" w:rsidRDefault="002D2325">
            <w:pPr>
              <w:spacing w:line="396" w:lineRule="atLeast"/>
              <w:rPr>
                <w:color w:val="000000"/>
                <w:sz w:val="26"/>
                <w:szCs w:val="26"/>
              </w:rPr>
            </w:pPr>
            <w:r w:rsidRPr="009215B3">
              <w:rPr>
                <w:color w:val="000000"/>
                <w:sz w:val="26"/>
                <w:szCs w:val="26"/>
              </w:rPr>
              <w:t>Dòng ra tối đa (3.3V)</w:t>
            </w:r>
          </w:p>
        </w:tc>
        <w:tc>
          <w:tcPr>
            <w:tcW w:w="5325" w:type="dxa"/>
            <w:shd w:val="clear" w:color="auto" w:fill="auto"/>
            <w:vAlign w:val="center"/>
            <w:hideMark/>
          </w:tcPr>
          <w:p w14:paraId="023E4762" w14:textId="77777777" w:rsidR="002D2325" w:rsidRPr="009215B3" w:rsidRDefault="002D2325">
            <w:pPr>
              <w:spacing w:line="396" w:lineRule="atLeast"/>
              <w:rPr>
                <w:color w:val="000000"/>
                <w:sz w:val="26"/>
                <w:szCs w:val="26"/>
              </w:rPr>
            </w:pPr>
            <w:r w:rsidRPr="009215B3">
              <w:rPr>
                <w:color w:val="000000"/>
                <w:sz w:val="26"/>
                <w:szCs w:val="26"/>
              </w:rPr>
              <w:t>50 mA</w:t>
            </w:r>
          </w:p>
        </w:tc>
      </w:tr>
      <w:tr w:rsidR="002D2325" w14:paraId="432FEC80" w14:textId="77777777" w:rsidTr="00E659E8">
        <w:trPr>
          <w:jc w:val="center"/>
        </w:trPr>
        <w:tc>
          <w:tcPr>
            <w:tcW w:w="0" w:type="auto"/>
            <w:shd w:val="clear" w:color="auto" w:fill="auto"/>
            <w:vAlign w:val="center"/>
            <w:hideMark/>
          </w:tcPr>
          <w:p w14:paraId="3A420FBC" w14:textId="77777777" w:rsidR="002D2325" w:rsidRPr="009215B3" w:rsidRDefault="002D2325">
            <w:pPr>
              <w:spacing w:line="396" w:lineRule="atLeast"/>
              <w:rPr>
                <w:color w:val="000000"/>
                <w:sz w:val="26"/>
                <w:szCs w:val="26"/>
              </w:rPr>
            </w:pPr>
            <w:r w:rsidRPr="009215B3">
              <w:rPr>
                <w:color w:val="000000"/>
                <w:sz w:val="26"/>
                <w:szCs w:val="26"/>
              </w:rPr>
              <w:t>Bộ nhớ flash</w:t>
            </w:r>
          </w:p>
        </w:tc>
        <w:tc>
          <w:tcPr>
            <w:tcW w:w="5325" w:type="dxa"/>
            <w:shd w:val="clear" w:color="auto" w:fill="auto"/>
            <w:vAlign w:val="center"/>
            <w:hideMark/>
          </w:tcPr>
          <w:p w14:paraId="13627505" w14:textId="77777777" w:rsidR="002D2325" w:rsidRPr="009215B3" w:rsidRDefault="002D2325">
            <w:pPr>
              <w:spacing w:line="396" w:lineRule="atLeast"/>
              <w:rPr>
                <w:color w:val="000000"/>
                <w:sz w:val="26"/>
                <w:szCs w:val="26"/>
              </w:rPr>
            </w:pPr>
            <w:r w:rsidRPr="009215B3">
              <w:rPr>
                <w:color w:val="000000"/>
                <w:sz w:val="26"/>
                <w:szCs w:val="26"/>
              </w:rPr>
              <w:t>32 KB (ATmega328) với 0.5KB dùng bởi bootloader</w:t>
            </w:r>
          </w:p>
        </w:tc>
      </w:tr>
    </w:tbl>
    <w:p w14:paraId="29DC5E32" w14:textId="77777777" w:rsidR="002D2325" w:rsidRDefault="002D2325" w:rsidP="002D2325"/>
    <w:p w14:paraId="41E59563" w14:textId="234B6659" w:rsidR="002D2325" w:rsidRDefault="00073171" w:rsidP="00073171">
      <w:pPr>
        <w:pStyle w:val="Caption"/>
      </w:pPr>
      <w:bookmarkStart w:id="17" w:name="_Toc470052875"/>
      <w:r>
        <w:t xml:space="preserve">Bảng </w:t>
      </w:r>
      <w:fldSimple w:instr=" SEQ Bảng \* ARABIC ">
        <w:r>
          <w:rPr>
            <w:noProof/>
          </w:rPr>
          <w:t>1</w:t>
        </w:r>
      </w:fldSimple>
      <w:r>
        <w:t xml:space="preserve"> : Thông số của Arduino Uno (R3)</w:t>
      </w:r>
      <w:bookmarkEnd w:id="17"/>
    </w:p>
    <w:p w14:paraId="392E2B6F" w14:textId="77777777" w:rsidR="004555BF" w:rsidRDefault="004555BF" w:rsidP="004555BF"/>
    <w:p w14:paraId="427775E4" w14:textId="77777777" w:rsidR="006106C4" w:rsidRDefault="006106C4" w:rsidP="004555BF"/>
    <w:p w14:paraId="7BF283B7" w14:textId="77777777" w:rsidR="006106C4" w:rsidRDefault="006106C4" w:rsidP="004555BF"/>
    <w:p w14:paraId="21B40628" w14:textId="77777777" w:rsidR="006106C4" w:rsidRDefault="006106C4" w:rsidP="004555BF"/>
    <w:p w14:paraId="125CFDFB" w14:textId="77777777" w:rsidR="006106C4" w:rsidRDefault="006106C4" w:rsidP="004555BF"/>
    <w:p w14:paraId="14884AAC" w14:textId="77777777" w:rsidR="006106C4" w:rsidRDefault="006106C4" w:rsidP="004555BF"/>
    <w:p w14:paraId="4BA55CB6" w14:textId="77777777" w:rsidR="006106C4" w:rsidRDefault="006106C4" w:rsidP="004555BF"/>
    <w:p w14:paraId="21E27CBF" w14:textId="77777777" w:rsidR="006106C4" w:rsidRDefault="006106C4" w:rsidP="004555BF"/>
    <w:p w14:paraId="08D881EF" w14:textId="77777777" w:rsidR="006106C4" w:rsidRDefault="006106C4" w:rsidP="004555BF"/>
    <w:p w14:paraId="74FD596E" w14:textId="77777777" w:rsidR="006106C4" w:rsidRDefault="006106C4" w:rsidP="004555BF"/>
    <w:p w14:paraId="365CC63A" w14:textId="77777777" w:rsidR="006106C4" w:rsidRDefault="006106C4" w:rsidP="004555BF"/>
    <w:p w14:paraId="202D5CE3" w14:textId="77777777" w:rsidR="006106C4" w:rsidRDefault="006106C4" w:rsidP="004555BF"/>
    <w:p w14:paraId="075144B0" w14:textId="77777777" w:rsidR="006106C4" w:rsidRDefault="006106C4" w:rsidP="004555BF"/>
    <w:p w14:paraId="53C4CDB5" w14:textId="77777777" w:rsidR="006106C4" w:rsidRDefault="006106C4" w:rsidP="004555BF"/>
    <w:p w14:paraId="40147451" w14:textId="77777777" w:rsidR="006106C4" w:rsidRPr="004555BF" w:rsidRDefault="006106C4" w:rsidP="004555BF"/>
    <w:p w14:paraId="4385F647" w14:textId="65C2AF91" w:rsidR="00242E25" w:rsidRDefault="002E5457" w:rsidP="004555BF">
      <w:pPr>
        <w:pStyle w:val="Tiumccp2"/>
      </w:pPr>
      <w:bookmarkStart w:id="18" w:name="_Toc470087512"/>
      <w:r w:rsidRPr="004555BF">
        <w:lastRenderedPageBreak/>
        <w:t>2.2.4 Arduino IDE</w:t>
      </w:r>
      <w:bookmarkEnd w:id="18"/>
    </w:p>
    <w:p w14:paraId="3B45177E" w14:textId="3E5F8461" w:rsidR="004555BF" w:rsidRPr="0060728D" w:rsidRDefault="0060728D" w:rsidP="0060728D">
      <w:pPr>
        <w:ind w:firstLine="720"/>
        <w:rPr>
          <w:sz w:val="26"/>
          <w:szCs w:val="26"/>
        </w:rPr>
      </w:pPr>
      <w:r>
        <w:rPr>
          <w:sz w:val="26"/>
          <w:szCs w:val="26"/>
        </w:rPr>
        <w:t>-</w:t>
      </w:r>
      <w:r w:rsidRPr="0060728D">
        <w:rPr>
          <w:sz w:val="26"/>
          <w:szCs w:val="26"/>
        </w:rPr>
        <w:t>Arduino Int</w:t>
      </w:r>
      <w:r w:rsidR="005B219A">
        <w:rPr>
          <w:sz w:val="26"/>
          <w:szCs w:val="26"/>
        </w:rPr>
        <w:t>egrated Development Environment:</w:t>
      </w:r>
      <w:r w:rsidRPr="0060728D">
        <w:rPr>
          <w:sz w:val="26"/>
          <w:szCs w:val="26"/>
        </w:rPr>
        <w:t xml:space="preserve"> là một trình soạn thảo văn bản, giúp bạn viết code để nạp vào bo mạch arduino.</w:t>
      </w:r>
    </w:p>
    <w:p w14:paraId="64A31244" w14:textId="77777777" w:rsidR="004555BF" w:rsidRPr="004555BF" w:rsidRDefault="004555BF" w:rsidP="004555BF">
      <w:pPr>
        <w:pStyle w:val="Tiumccp2"/>
      </w:pPr>
    </w:p>
    <w:p w14:paraId="78D63AB1" w14:textId="77777777" w:rsidR="002E5457" w:rsidRDefault="002E5457" w:rsidP="002E5457">
      <w:pPr>
        <w:pStyle w:val="rtecenter"/>
        <w:spacing w:line="396" w:lineRule="atLeast"/>
        <w:jc w:val="center"/>
        <w:rPr>
          <w:color w:val="000000"/>
          <w:sz w:val="28"/>
          <w:szCs w:val="28"/>
        </w:rPr>
      </w:pPr>
      <w:r>
        <w:rPr>
          <w:noProof/>
        </w:rPr>
        <w:drawing>
          <wp:inline distT="0" distB="0" distL="0" distR="0" wp14:anchorId="50798155" wp14:editId="60636D46">
            <wp:extent cx="5791835" cy="53037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835" cy="5303706"/>
                    </a:xfrm>
                    <a:prstGeom prst="rect">
                      <a:avLst/>
                    </a:prstGeom>
                  </pic:spPr>
                </pic:pic>
              </a:graphicData>
            </a:graphic>
          </wp:inline>
        </w:drawing>
      </w:r>
    </w:p>
    <w:p w14:paraId="4D96A384" w14:textId="77777777" w:rsidR="002E5457" w:rsidRPr="009F7816" w:rsidRDefault="002E5457" w:rsidP="002E5457">
      <w:pPr>
        <w:pStyle w:val="Caption"/>
        <w:rPr>
          <w:color w:val="000000"/>
          <w:sz w:val="28"/>
          <w:szCs w:val="28"/>
        </w:rPr>
      </w:pPr>
      <w:bookmarkStart w:id="19" w:name="_Toc470087534"/>
      <w:r>
        <w:t xml:space="preserve">Hình </w:t>
      </w:r>
      <w:fldSimple w:instr=" SEQ Hình \* ARABIC ">
        <w:r>
          <w:rPr>
            <w:noProof/>
          </w:rPr>
          <w:t>4</w:t>
        </w:r>
      </w:fldSimple>
      <w:r>
        <w:t xml:space="preserve">: </w:t>
      </w:r>
      <w:r>
        <w:rPr>
          <w:color w:val="000000"/>
          <w:sz w:val="28"/>
          <w:szCs w:val="28"/>
        </w:rPr>
        <w:t>Giao diện chính của Arduino IDE</w:t>
      </w:r>
      <w:bookmarkEnd w:id="19"/>
    </w:p>
    <w:p w14:paraId="602CA4D3" w14:textId="77777777" w:rsidR="002E5457" w:rsidRDefault="002E5457" w:rsidP="002E5457">
      <w:pPr>
        <w:pStyle w:val="Tiumccp3"/>
        <w:rPr>
          <w:rStyle w:val="Strong"/>
          <w:b w:val="0"/>
          <w:bCs w:val="0"/>
          <w:color w:val="000000" w:themeColor="text1"/>
          <w:szCs w:val="28"/>
        </w:rPr>
      </w:pPr>
    </w:p>
    <w:p w14:paraId="64429B71" w14:textId="77777777" w:rsidR="006338B0" w:rsidRDefault="006338B0" w:rsidP="002E5457">
      <w:pPr>
        <w:pStyle w:val="Tiumccp3"/>
        <w:rPr>
          <w:rStyle w:val="Strong"/>
          <w:b w:val="0"/>
          <w:bCs w:val="0"/>
          <w:color w:val="000000" w:themeColor="text1"/>
          <w:szCs w:val="28"/>
        </w:rPr>
      </w:pPr>
    </w:p>
    <w:p w14:paraId="2BBC1735" w14:textId="77777777" w:rsidR="002E5457" w:rsidRDefault="002E5457" w:rsidP="002E5457">
      <w:r w:rsidRPr="00171527">
        <w:lastRenderedPageBreak/>
        <w:t>-Vùng lệnh của Arduino IDE</w:t>
      </w:r>
    </w:p>
    <w:p w14:paraId="69D31CF3" w14:textId="77777777" w:rsidR="002E5457" w:rsidRPr="00171527" w:rsidRDefault="002E5457" w:rsidP="002E5457">
      <w:r>
        <w:t>-</w:t>
      </w:r>
      <w:r w:rsidRPr="00171527">
        <w:t>Bao gồm các nút lệnh menu (File, Edit, Sketch, Tools, Help). Phía dưới là các icon cho phép sử dụng nhanh các chức năng thường dùng của IDE được miêu tả như sau:</w:t>
      </w:r>
    </w:p>
    <w:p w14:paraId="630A882B" w14:textId="77777777" w:rsidR="002E5457" w:rsidRPr="009F7816" w:rsidRDefault="002E5457" w:rsidP="002E5457">
      <w:pPr>
        <w:pStyle w:val="rtecenter"/>
        <w:spacing w:line="396" w:lineRule="atLeast"/>
        <w:jc w:val="center"/>
        <w:rPr>
          <w:color w:val="000000"/>
          <w:sz w:val="28"/>
          <w:szCs w:val="28"/>
        </w:rPr>
      </w:pPr>
      <w:r w:rsidRPr="009F7816">
        <w:rPr>
          <w:noProof/>
          <w:color w:val="2086BF"/>
          <w:sz w:val="28"/>
          <w:szCs w:val="28"/>
        </w:rPr>
        <w:drawing>
          <wp:inline distT="0" distB="0" distL="0" distR="0" wp14:anchorId="6163F6A3" wp14:editId="52F9ADBF">
            <wp:extent cx="5794744" cy="4635643"/>
            <wp:effectExtent l="0" t="0" r="0" b="0"/>
            <wp:docPr id="14" name="Picture 14" descr="http://k3.arduino.vn/img/2014/05/24/0/465_8121-1400927938-0--table.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k3.arduino.vn/img/2014/05/24/0/465_8121-1400927938-0--table.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4565" cy="4635500"/>
                    </a:xfrm>
                    <a:prstGeom prst="rect">
                      <a:avLst/>
                    </a:prstGeom>
                    <a:noFill/>
                    <a:ln>
                      <a:noFill/>
                    </a:ln>
                  </pic:spPr>
                </pic:pic>
              </a:graphicData>
            </a:graphic>
          </wp:inline>
        </w:drawing>
      </w:r>
    </w:p>
    <w:p w14:paraId="2616B70F" w14:textId="77777777" w:rsidR="002E5457" w:rsidRPr="000F760C" w:rsidRDefault="002E5457" w:rsidP="002E5457">
      <w:pPr>
        <w:pStyle w:val="Caption"/>
        <w:rPr>
          <w:sz w:val="28"/>
          <w:szCs w:val="28"/>
          <w:lang w:val="fr-FR"/>
        </w:rPr>
      </w:pPr>
      <w:bookmarkStart w:id="20" w:name="_Toc470087535"/>
      <w:r>
        <w:t xml:space="preserve">Hình </w:t>
      </w:r>
      <w:fldSimple w:instr=" SEQ Hình \* ARABIC ">
        <w:r>
          <w:rPr>
            <w:noProof/>
          </w:rPr>
          <w:t>5</w:t>
        </w:r>
      </w:fldSimple>
      <w:r>
        <w:t>: M</w:t>
      </w:r>
      <w:r>
        <w:rPr>
          <w:sz w:val="28"/>
          <w:szCs w:val="28"/>
          <w:lang w:val="fr-FR"/>
        </w:rPr>
        <w:t>ột số nút lệnh trong Arduino IDE.</w:t>
      </w:r>
      <w:bookmarkEnd w:id="20"/>
    </w:p>
    <w:p w14:paraId="42CDA1BD" w14:textId="77777777" w:rsidR="002E5457" w:rsidRDefault="002E5457" w:rsidP="00833405">
      <w:pPr>
        <w:pStyle w:val="Tiumccp2"/>
      </w:pPr>
    </w:p>
    <w:p w14:paraId="0545E946" w14:textId="77777777" w:rsidR="00242E25" w:rsidRDefault="00242E25" w:rsidP="00833405">
      <w:pPr>
        <w:pStyle w:val="Tiumccp2"/>
      </w:pPr>
    </w:p>
    <w:p w14:paraId="6612CFFC" w14:textId="77777777" w:rsidR="00242E25" w:rsidRDefault="00242E25" w:rsidP="00833405">
      <w:pPr>
        <w:pStyle w:val="Tiumccp2"/>
      </w:pPr>
    </w:p>
    <w:p w14:paraId="7AC1E12B" w14:textId="77777777" w:rsidR="00242E25" w:rsidRDefault="00242E25" w:rsidP="00833405">
      <w:pPr>
        <w:pStyle w:val="Tiumccp2"/>
      </w:pPr>
    </w:p>
    <w:p w14:paraId="70541B1D" w14:textId="77777777" w:rsidR="00E21409" w:rsidRDefault="00E21409" w:rsidP="00494131">
      <w:pPr>
        <w:pStyle w:val="Tiumccp1"/>
        <w:rPr>
          <w:i/>
          <w:szCs w:val="26"/>
        </w:rPr>
      </w:pPr>
    </w:p>
    <w:p w14:paraId="54B7A302" w14:textId="77777777" w:rsidR="00852FFE" w:rsidRDefault="00852FFE" w:rsidP="00494131">
      <w:pPr>
        <w:pStyle w:val="Tiumccp1"/>
      </w:pPr>
    </w:p>
    <w:p w14:paraId="23F55BD8" w14:textId="77777777" w:rsidR="00852FFE" w:rsidRDefault="00852FFE" w:rsidP="00494131">
      <w:pPr>
        <w:pStyle w:val="Tiumccp1"/>
      </w:pPr>
    </w:p>
    <w:p w14:paraId="46F33946" w14:textId="12845065" w:rsidR="00217CBF" w:rsidRPr="00B83E5C" w:rsidRDefault="00A850D3" w:rsidP="00494131">
      <w:pPr>
        <w:pStyle w:val="Tiumccp1"/>
      </w:pPr>
      <w:bookmarkStart w:id="21" w:name="_Toc470087513"/>
      <w:r>
        <w:t>2</w:t>
      </w:r>
      <w:r w:rsidR="001776F8">
        <w:t>.</w:t>
      </w:r>
      <w:r w:rsidR="00B83E5C" w:rsidRPr="00B83E5C">
        <w:t xml:space="preserve">3 </w:t>
      </w:r>
      <w:r w:rsidR="00E01DDA" w:rsidRPr="00B83E5C">
        <w:t>OpenCV</w:t>
      </w:r>
      <w:bookmarkEnd w:id="21"/>
    </w:p>
    <w:p w14:paraId="13016AB0" w14:textId="0250A9FB" w:rsidR="0084335B" w:rsidRPr="0084335B" w:rsidRDefault="00A850D3" w:rsidP="00494131">
      <w:pPr>
        <w:pStyle w:val="Tiumccp2"/>
      </w:pPr>
      <w:bookmarkStart w:id="22" w:name="_Toc470087514"/>
      <w:r>
        <w:t>2</w:t>
      </w:r>
      <w:r w:rsidR="001776F8">
        <w:t>.</w:t>
      </w:r>
      <w:r w:rsidR="00B83E5C">
        <w:t xml:space="preserve">3.1 </w:t>
      </w:r>
      <w:r w:rsidR="0084335B" w:rsidRPr="0084335B">
        <w:t>OpenCV là gì?</w:t>
      </w:r>
      <w:bookmarkEnd w:id="22"/>
    </w:p>
    <w:p w14:paraId="26C21F7C" w14:textId="77777777" w:rsidR="00507198" w:rsidRPr="00B97CFA" w:rsidRDefault="00507198" w:rsidP="00B97CFA">
      <w:pPr>
        <w:pStyle w:val="NormalWeb"/>
        <w:shd w:val="clear" w:color="auto" w:fill="FFFFFF"/>
        <w:jc w:val="both"/>
        <w:rPr>
          <w:color w:val="000000"/>
          <w:sz w:val="26"/>
          <w:szCs w:val="26"/>
        </w:rPr>
      </w:pPr>
      <w:r w:rsidRPr="00B97CFA">
        <w:rPr>
          <w:rStyle w:val="Strong"/>
          <w:color w:val="000000" w:themeColor="text1"/>
          <w:sz w:val="26"/>
          <w:szCs w:val="26"/>
        </w:rPr>
        <w:t>OpenCV</w:t>
      </w:r>
      <w:r w:rsidRPr="00B97CFA">
        <w:rPr>
          <w:rStyle w:val="apple-converted-space"/>
          <w:color w:val="000000" w:themeColor="text1"/>
          <w:sz w:val="26"/>
          <w:szCs w:val="26"/>
        </w:rPr>
        <w:t> </w:t>
      </w:r>
      <w:r w:rsidRPr="00B97CFA">
        <w:rPr>
          <w:color w:val="000000"/>
          <w:sz w:val="26"/>
          <w:szCs w:val="26"/>
        </w:rPr>
        <w:t>(Open Computer Vision) là một thư viện mã nguồn mở chuyên dùng để xử lý các vấn đề liên quan đến thị giác máy tính. Nhờ một hệ thống các giải thuật chuyên biệt, tối ưu cho việc xử lý thị giác máy tính, vì vậy tính ứng dụng của OpenCV là rất lớn, có thể kể đến như:</w:t>
      </w:r>
    </w:p>
    <w:p w14:paraId="003EAD18" w14:textId="77777777" w:rsidR="00507198" w:rsidRPr="00B97CFA" w:rsidRDefault="00507198" w:rsidP="00AC199D">
      <w:pPr>
        <w:numPr>
          <w:ilvl w:val="0"/>
          <w:numId w:val="2"/>
        </w:numPr>
        <w:shd w:val="clear" w:color="auto" w:fill="FFFFFF"/>
        <w:spacing w:before="100" w:beforeAutospacing="1" w:after="100" w:afterAutospacing="1"/>
        <w:rPr>
          <w:color w:val="000000"/>
          <w:sz w:val="26"/>
          <w:szCs w:val="26"/>
        </w:rPr>
      </w:pPr>
      <w:r w:rsidRPr="00B97CFA">
        <w:rPr>
          <w:color w:val="000000"/>
          <w:sz w:val="26"/>
          <w:szCs w:val="26"/>
        </w:rPr>
        <w:t>Nhận dạng ảnh: nhận dạng khuôn mặt, các vật thể …</w:t>
      </w:r>
    </w:p>
    <w:p w14:paraId="7F832B69" w14:textId="77777777" w:rsidR="00507198" w:rsidRPr="00B97CFA" w:rsidRDefault="00507198" w:rsidP="00AC199D">
      <w:pPr>
        <w:numPr>
          <w:ilvl w:val="0"/>
          <w:numId w:val="2"/>
        </w:numPr>
        <w:shd w:val="clear" w:color="auto" w:fill="FFFFFF"/>
        <w:spacing w:before="100" w:beforeAutospacing="1" w:after="100" w:afterAutospacing="1"/>
        <w:rPr>
          <w:color w:val="000000"/>
          <w:sz w:val="26"/>
          <w:szCs w:val="26"/>
        </w:rPr>
      </w:pPr>
      <w:r w:rsidRPr="00B97CFA">
        <w:rPr>
          <w:color w:val="000000"/>
          <w:sz w:val="26"/>
          <w:szCs w:val="26"/>
        </w:rPr>
        <w:t>Xử lý ảnh: khử nhiễu, điều chỉnh độ sáng … </w:t>
      </w:r>
    </w:p>
    <w:p w14:paraId="6625561A" w14:textId="3C60CD70" w:rsidR="00507198" w:rsidRPr="00B97CFA" w:rsidRDefault="00507198" w:rsidP="00AC199D">
      <w:pPr>
        <w:numPr>
          <w:ilvl w:val="0"/>
          <w:numId w:val="2"/>
        </w:numPr>
        <w:shd w:val="clear" w:color="auto" w:fill="FFFFFF"/>
        <w:spacing w:before="100" w:beforeAutospacing="1" w:after="100" w:afterAutospacing="1"/>
        <w:rPr>
          <w:color w:val="000000"/>
          <w:sz w:val="26"/>
          <w:szCs w:val="26"/>
        </w:rPr>
      </w:pPr>
      <w:r w:rsidRPr="00B97CFA">
        <w:rPr>
          <w:color w:val="000000"/>
          <w:sz w:val="26"/>
          <w:szCs w:val="26"/>
        </w:rPr>
        <w:t>Nhận dạng cử chỉ</w:t>
      </w:r>
      <w:r w:rsidR="007D6772">
        <w:rPr>
          <w:color w:val="000000"/>
          <w:sz w:val="26"/>
          <w:szCs w:val="26"/>
        </w:rPr>
        <w:t>.</w:t>
      </w:r>
    </w:p>
    <w:p w14:paraId="20B05293" w14:textId="2A9B8017" w:rsidR="00757E12" w:rsidRPr="00B97CFA" w:rsidRDefault="00507198" w:rsidP="002C7ECA">
      <w:pPr>
        <w:pStyle w:val="NormalWeb"/>
        <w:shd w:val="clear" w:color="auto" w:fill="FFFFFF"/>
        <w:jc w:val="both"/>
        <w:rPr>
          <w:rFonts w:ascii="Arial" w:hAnsi="Arial" w:cs="Arial"/>
          <w:color w:val="000000"/>
          <w:sz w:val="26"/>
          <w:szCs w:val="26"/>
        </w:rPr>
      </w:pPr>
      <w:r w:rsidRPr="00B97CFA">
        <w:rPr>
          <w:color w:val="000000"/>
          <w:sz w:val="26"/>
          <w:szCs w:val="26"/>
        </w:rPr>
        <w:t>Ta có thể sử dụng nhiều ngôn ngữ lập trình khác nhau để làm việc với OpenCV như C++, Java, Python,</w:t>
      </w:r>
      <w:r w:rsidRPr="00B97CFA">
        <w:rPr>
          <w:rFonts w:ascii="Arial" w:hAnsi="Arial" w:cs="Arial"/>
          <w:color w:val="000000"/>
          <w:sz w:val="26"/>
          <w:szCs w:val="26"/>
        </w:rPr>
        <w:t xml:space="preserve"> </w:t>
      </w:r>
      <w:r w:rsidRPr="00B97CFA">
        <w:rPr>
          <w:color w:val="000000"/>
          <w:sz w:val="26"/>
          <w:szCs w:val="26"/>
        </w:rPr>
        <w:t>C# ...</w:t>
      </w:r>
      <w:r w:rsidRPr="00B97CFA">
        <w:rPr>
          <w:rFonts w:ascii="Arial" w:hAnsi="Arial" w:cs="Arial"/>
          <w:color w:val="000000"/>
          <w:sz w:val="26"/>
          <w:szCs w:val="26"/>
        </w:rPr>
        <w:t> </w:t>
      </w:r>
    </w:p>
    <w:p w14:paraId="5DCD3F33" w14:textId="6B554FD3" w:rsidR="00D3096A" w:rsidRPr="00B83E5C" w:rsidRDefault="00A850D3" w:rsidP="00494131">
      <w:pPr>
        <w:pStyle w:val="Tiumccp2"/>
      </w:pPr>
      <w:bookmarkStart w:id="23" w:name="_Toc470087515"/>
      <w:r>
        <w:t>2</w:t>
      </w:r>
      <w:r w:rsidR="001776F8">
        <w:t>.</w:t>
      </w:r>
      <w:r w:rsidR="00B83E5C" w:rsidRPr="00B83E5C">
        <w:t xml:space="preserve">3.2 </w:t>
      </w:r>
      <w:r w:rsidR="00D3096A" w:rsidRPr="00B83E5C">
        <w:t>Các ứng dụng OpenCV</w:t>
      </w:r>
      <w:bookmarkEnd w:id="23"/>
    </w:p>
    <w:p w14:paraId="25FE7992" w14:textId="7E077E95" w:rsidR="00D3096A" w:rsidRPr="008E6321" w:rsidRDefault="00D3096A" w:rsidP="008E6321">
      <w:pPr>
        <w:jc w:val="both"/>
        <w:rPr>
          <w:sz w:val="26"/>
          <w:szCs w:val="26"/>
        </w:rPr>
      </w:pPr>
      <w:r w:rsidRPr="008E6321">
        <w:rPr>
          <w:sz w:val="26"/>
          <w:szCs w:val="26"/>
        </w:rPr>
        <w:t>OpenCV đang được sử dụng rộng rãi trong các ứng dụng bao gồm:</w:t>
      </w:r>
    </w:p>
    <w:p w14:paraId="166B005E" w14:textId="439C8E2C" w:rsidR="00D3096A" w:rsidRPr="00F332E0" w:rsidRDefault="00D3096A" w:rsidP="00AC199D">
      <w:pPr>
        <w:numPr>
          <w:ilvl w:val="0"/>
          <w:numId w:val="1"/>
        </w:numPr>
        <w:shd w:val="clear" w:color="auto" w:fill="FFFFFF"/>
        <w:spacing w:before="100" w:beforeAutospacing="1" w:after="100" w:afterAutospacing="1" w:line="338" w:lineRule="atLeast"/>
        <w:jc w:val="both"/>
        <w:rPr>
          <w:sz w:val="26"/>
          <w:szCs w:val="26"/>
        </w:rPr>
      </w:pPr>
      <w:r w:rsidRPr="00F332E0">
        <w:rPr>
          <w:sz w:val="26"/>
          <w:szCs w:val="26"/>
        </w:rPr>
        <w:t>Kiểm tra và giám sát tự động</w:t>
      </w:r>
      <w:r w:rsidR="00B1528D">
        <w:rPr>
          <w:sz w:val="26"/>
          <w:szCs w:val="26"/>
        </w:rPr>
        <w:t>.</w:t>
      </w:r>
    </w:p>
    <w:p w14:paraId="21F9C3EF" w14:textId="6807166F" w:rsidR="00D3096A" w:rsidRPr="00F332E0" w:rsidRDefault="00D3096A" w:rsidP="00AC199D">
      <w:pPr>
        <w:numPr>
          <w:ilvl w:val="0"/>
          <w:numId w:val="1"/>
        </w:numPr>
        <w:shd w:val="clear" w:color="auto" w:fill="FFFFFF"/>
        <w:spacing w:before="100" w:beforeAutospacing="1" w:after="100" w:afterAutospacing="1" w:line="338" w:lineRule="atLeast"/>
        <w:jc w:val="both"/>
        <w:rPr>
          <w:sz w:val="26"/>
          <w:szCs w:val="26"/>
        </w:rPr>
      </w:pPr>
      <w:r w:rsidRPr="00F332E0">
        <w:rPr>
          <w:sz w:val="26"/>
          <w:szCs w:val="26"/>
        </w:rPr>
        <w:t>Robot và xe hơi tự lái</w:t>
      </w:r>
      <w:r w:rsidR="00B1528D">
        <w:rPr>
          <w:sz w:val="26"/>
          <w:szCs w:val="26"/>
        </w:rPr>
        <w:t>.</w:t>
      </w:r>
    </w:p>
    <w:p w14:paraId="05DE5AA1" w14:textId="72F4821A" w:rsidR="00D3096A" w:rsidRPr="00F332E0" w:rsidRDefault="00D3096A" w:rsidP="00AC199D">
      <w:pPr>
        <w:numPr>
          <w:ilvl w:val="0"/>
          <w:numId w:val="1"/>
        </w:numPr>
        <w:shd w:val="clear" w:color="auto" w:fill="FFFFFF"/>
        <w:spacing w:before="100" w:beforeAutospacing="1" w:after="100" w:afterAutospacing="1" w:line="338" w:lineRule="atLeast"/>
        <w:jc w:val="both"/>
        <w:rPr>
          <w:sz w:val="26"/>
          <w:szCs w:val="26"/>
        </w:rPr>
      </w:pPr>
      <w:r w:rsidRPr="00F332E0">
        <w:rPr>
          <w:sz w:val="26"/>
          <w:szCs w:val="26"/>
        </w:rPr>
        <w:t>Phân tích hình ảnh y tế</w:t>
      </w:r>
      <w:r w:rsidR="00B1528D">
        <w:rPr>
          <w:sz w:val="26"/>
          <w:szCs w:val="26"/>
        </w:rPr>
        <w:t>.</w:t>
      </w:r>
    </w:p>
    <w:p w14:paraId="3E478BCF" w14:textId="29302139" w:rsidR="00D3096A" w:rsidRPr="00F332E0" w:rsidRDefault="00D3096A" w:rsidP="00AC199D">
      <w:pPr>
        <w:numPr>
          <w:ilvl w:val="0"/>
          <w:numId w:val="1"/>
        </w:numPr>
        <w:shd w:val="clear" w:color="auto" w:fill="FFFFFF"/>
        <w:spacing w:before="100" w:beforeAutospacing="1" w:after="100" w:afterAutospacing="1" w:line="338" w:lineRule="atLeast"/>
        <w:jc w:val="both"/>
        <w:rPr>
          <w:sz w:val="26"/>
          <w:szCs w:val="26"/>
        </w:rPr>
      </w:pPr>
      <w:r w:rsidRPr="00F332E0">
        <w:rPr>
          <w:sz w:val="26"/>
          <w:szCs w:val="26"/>
        </w:rPr>
        <w:t>Tìm kiếm và phục hồi hình ảnh/video</w:t>
      </w:r>
      <w:r w:rsidR="00B1528D">
        <w:rPr>
          <w:sz w:val="26"/>
          <w:szCs w:val="26"/>
        </w:rPr>
        <w:t>.</w:t>
      </w:r>
    </w:p>
    <w:p w14:paraId="59CB5C50" w14:textId="36775243" w:rsidR="00D3096A" w:rsidRPr="00F332E0" w:rsidRDefault="00D3096A" w:rsidP="00AC199D">
      <w:pPr>
        <w:numPr>
          <w:ilvl w:val="0"/>
          <w:numId w:val="1"/>
        </w:numPr>
        <w:shd w:val="clear" w:color="auto" w:fill="FFFFFF"/>
        <w:spacing w:before="100" w:beforeAutospacing="1" w:after="100" w:afterAutospacing="1" w:line="338" w:lineRule="atLeast"/>
        <w:jc w:val="both"/>
        <w:rPr>
          <w:sz w:val="26"/>
          <w:szCs w:val="26"/>
        </w:rPr>
      </w:pPr>
      <w:r w:rsidRPr="00F332E0">
        <w:rPr>
          <w:sz w:val="26"/>
          <w:szCs w:val="26"/>
        </w:rPr>
        <w:t>Phim - cấu trúc 3D từ chuyển động</w:t>
      </w:r>
      <w:r w:rsidR="00B1528D">
        <w:rPr>
          <w:sz w:val="26"/>
          <w:szCs w:val="26"/>
        </w:rPr>
        <w:t>.</w:t>
      </w:r>
    </w:p>
    <w:p w14:paraId="6AABF473" w14:textId="77777777" w:rsidR="00967F7E" w:rsidRPr="00967F7E" w:rsidRDefault="00967F7E" w:rsidP="00967F7E"/>
    <w:p w14:paraId="10AD8D37" w14:textId="77777777" w:rsidR="00546DE1" w:rsidRDefault="00546DE1" w:rsidP="00686DD1">
      <w:pPr>
        <w:pStyle w:val="Tiumccp1"/>
        <w:rPr>
          <w:lang w:val="fr-FR"/>
        </w:rPr>
      </w:pPr>
    </w:p>
    <w:p w14:paraId="29B0D747" w14:textId="77777777" w:rsidR="000756D4" w:rsidRDefault="000756D4" w:rsidP="00044434">
      <w:pPr>
        <w:pStyle w:val="Chng"/>
        <w:rPr>
          <w:lang w:val="fr-FR"/>
        </w:rPr>
      </w:pPr>
    </w:p>
    <w:p w14:paraId="07A420BA" w14:textId="77777777" w:rsidR="0038066C" w:rsidRDefault="0038066C" w:rsidP="00044434">
      <w:pPr>
        <w:pStyle w:val="Chng"/>
        <w:rPr>
          <w:lang w:val="fr-FR"/>
        </w:rPr>
      </w:pPr>
    </w:p>
    <w:p w14:paraId="3E884135" w14:textId="77777777" w:rsidR="0038066C" w:rsidRDefault="0038066C" w:rsidP="00044434">
      <w:pPr>
        <w:pStyle w:val="Chng"/>
        <w:rPr>
          <w:lang w:val="fr-FR"/>
        </w:rPr>
      </w:pPr>
    </w:p>
    <w:p w14:paraId="0C3A6C98" w14:textId="77777777" w:rsidR="0038066C" w:rsidRDefault="0038066C" w:rsidP="00044434">
      <w:pPr>
        <w:pStyle w:val="Chng"/>
        <w:rPr>
          <w:lang w:val="fr-FR"/>
        </w:rPr>
      </w:pPr>
    </w:p>
    <w:p w14:paraId="16EEA00D" w14:textId="77777777" w:rsidR="001D0E83" w:rsidRDefault="001D0E83" w:rsidP="00044434">
      <w:pPr>
        <w:pStyle w:val="Chng"/>
        <w:rPr>
          <w:lang w:val="fr-FR"/>
        </w:rPr>
      </w:pPr>
    </w:p>
    <w:p w14:paraId="61A0DF31" w14:textId="77777777" w:rsidR="00106A6F" w:rsidRDefault="00106A6F" w:rsidP="00044434">
      <w:pPr>
        <w:pStyle w:val="Chng"/>
        <w:rPr>
          <w:lang w:val="fr-FR"/>
        </w:rPr>
      </w:pPr>
    </w:p>
    <w:p w14:paraId="23CD2930" w14:textId="3246275D" w:rsidR="00972BE6" w:rsidRDefault="00044434" w:rsidP="00044434">
      <w:pPr>
        <w:pStyle w:val="Chng"/>
        <w:rPr>
          <w:lang w:val="fr-FR"/>
        </w:rPr>
      </w:pPr>
      <w:bookmarkStart w:id="24" w:name="_Toc470087516"/>
      <w:r>
        <w:rPr>
          <w:lang w:val="fr-FR"/>
        </w:rPr>
        <w:t>CHƯƠNG 3 – XÂY DỰNG HỆ THỐNG</w:t>
      </w:r>
      <w:bookmarkEnd w:id="24"/>
    </w:p>
    <w:p w14:paraId="6656C64C" w14:textId="47A35184" w:rsidR="00CF37CB" w:rsidRPr="00393928" w:rsidRDefault="00A850D3" w:rsidP="003965CD">
      <w:pPr>
        <w:pStyle w:val="Bngbiu-nidung"/>
        <w:ind w:firstLine="0"/>
        <w:jc w:val="left"/>
        <w:rPr>
          <w:color w:val="333333"/>
          <w:shd w:val="clear" w:color="auto" w:fill="FFFFFF"/>
        </w:rPr>
      </w:pPr>
      <w:bookmarkStart w:id="25" w:name="_Toc470087517"/>
      <w:r>
        <w:rPr>
          <w:rStyle w:val="Tiumccp1Char"/>
        </w:rPr>
        <w:t>3.</w:t>
      </w:r>
      <w:r w:rsidR="00523760" w:rsidRPr="00523760">
        <w:rPr>
          <w:rStyle w:val="Tiumccp1Char"/>
        </w:rPr>
        <w:t>1</w:t>
      </w:r>
      <w:r>
        <w:rPr>
          <w:rStyle w:val="Tiumccp1Char"/>
        </w:rPr>
        <w:t xml:space="preserve"> </w:t>
      </w:r>
      <w:r w:rsidR="008F76A4" w:rsidRPr="00523760">
        <w:rPr>
          <w:rStyle w:val="Tiumccp1Char"/>
        </w:rPr>
        <w:t>Yêu cầu p</w:t>
      </w:r>
      <w:r w:rsidR="00CF37CB" w:rsidRPr="00523760">
        <w:rPr>
          <w:rStyle w:val="Tiumccp1Char"/>
        </w:rPr>
        <w:t>hần cứng</w:t>
      </w:r>
      <w:bookmarkEnd w:id="25"/>
      <w:r w:rsidR="00CF37CB" w:rsidRPr="00C90173">
        <w:rPr>
          <w:color w:val="333333"/>
          <w:sz w:val="28"/>
          <w:szCs w:val="28"/>
        </w:rPr>
        <w:br/>
      </w:r>
      <w:r w:rsidR="00CF37CB" w:rsidRPr="003965CD">
        <w:rPr>
          <w:rStyle w:val="NidungvnbnChar"/>
        </w:rPr>
        <w:t>1. Servo Motors x 2</w:t>
      </w:r>
      <w:r w:rsidR="00CF37CB" w:rsidRPr="003965CD">
        <w:rPr>
          <w:rStyle w:val="NidungvnbnChar"/>
        </w:rPr>
        <w:br/>
        <w:t>2. Webcam (</w:t>
      </w:r>
      <w:r w:rsidR="006847BC" w:rsidRPr="003965CD">
        <w:rPr>
          <w:rStyle w:val="NidungvnbnChar"/>
        </w:rPr>
        <w:t>bất kỳ loại</w:t>
      </w:r>
      <w:r w:rsidR="00CF37CB" w:rsidRPr="003965CD">
        <w:rPr>
          <w:rStyle w:val="NidungvnbnChar"/>
        </w:rPr>
        <w:t xml:space="preserve"> webcam</w:t>
      </w:r>
      <w:r w:rsidR="006847BC" w:rsidRPr="003965CD">
        <w:rPr>
          <w:rStyle w:val="NidungvnbnChar"/>
        </w:rPr>
        <w:t xml:space="preserve"> nào</w:t>
      </w:r>
      <w:r w:rsidR="00CF37CB" w:rsidRPr="003965CD">
        <w:rPr>
          <w:rStyle w:val="NidungvnbnChar"/>
        </w:rPr>
        <w:t>) x 1</w:t>
      </w:r>
      <w:r w:rsidR="00CF37CB" w:rsidRPr="003965CD">
        <w:rPr>
          <w:rStyle w:val="NidungvnbnChar"/>
        </w:rPr>
        <w:br/>
      </w:r>
      <w:r w:rsidR="006847BC" w:rsidRPr="003965CD">
        <w:rPr>
          <w:rStyle w:val="NidungvnbnChar"/>
        </w:rPr>
        <w:t xml:space="preserve">3. Arduino </w:t>
      </w:r>
      <w:r w:rsidR="00CF37CB" w:rsidRPr="003965CD">
        <w:rPr>
          <w:rStyle w:val="NidungvnbnChar"/>
        </w:rPr>
        <w:t>Uno x 1</w:t>
      </w:r>
      <w:r w:rsidR="00CF37CB" w:rsidRPr="003965CD">
        <w:rPr>
          <w:rStyle w:val="NidungvnbnChar"/>
        </w:rPr>
        <w:br/>
      </w:r>
      <w:r w:rsidR="00764EA9" w:rsidRPr="003965CD">
        <w:rPr>
          <w:rStyle w:val="NidungvnbnChar"/>
        </w:rPr>
        <w:t>4</w:t>
      </w:r>
      <w:r w:rsidR="00CF37CB" w:rsidRPr="003965CD">
        <w:rPr>
          <w:rStyle w:val="NidungvnbnChar"/>
        </w:rPr>
        <w:t>. BreadBoard x 1</w:t>
      </w:r>
      <w:r w:rsidR="00CF37CB" w:rsidRPr="003965CD">
        <w:rPr>
          <w:rStyle w:val="NidungvnbnChar"/>
        </w:rPr>
        <w:br/>
      </w:r>
      <w:r w:rsidR="00764EA9" w:rsidRPr="003965CD">
        <w:rPr>
          <w:rStyle w:val="NidungvnbnChar"/>
        </w:rPr>
        <w:t>5</w:t>
      </w:r>
      <w:r w:rsidR="00CF37CB" w:rsidRPr="003965CD">
        <w:rPr>
          <w:rStyle w:val="NidungvnbnChar"/>
        </w:rPr>
        <w:t xml:space="preserve">. </w:t>
      </w:r>
      <w:r w:rsidR="00B6497D" w:rsidRPr="003965CD">
        <w:rPr>
          <w:rStyle w:val="NidungvnbnChar"/>
        </w:rPr>
        <w:t>Dây nối</w:t>
      </w:r>
    </w:p>
    <w:p w14:paraId="5A5EE64F" w14:textId="21E94379" w:rsidR="00764EA9" w:rsidRDefault="00764EA9" w:rsidP="004479E3">
      <w:pPr>
        <w:rPr>
          <w:sz w:val="26"/>
          <w:szCs w:val="26"/>
        </w:rPr>
      </w:pPr>
      <w:r w:rsidRPr="004479E3">
        <w:rPr>
          <w:sz w:val="26"/>
          <w:szCs w:val="26"/>
        </w:rPr>
        <w:t>(</w:t>
      </w:r>
      <w:r w:rsidR="00BA5C42">
        <w:rPr>
          <w:sz w:val="26"/>
          <w:szCs w:val="26"/>
        </w:rPr>
        <w:t xml:space="preserve"> </w:t>
      </w:r>
      <w:r w:rsidR="00AC75F7">
        <w:rPr>
          <w:sz w:val="26"/>
          <w:szCs w:val="26"/>
        </w:rPr>
        <w:t>Có thể cấp thêm nguồn</w:t>
      </w:r>
      <w:r w:rsidR="00711412">
        <w:rPr>
          <w:sz w:val="26"/>
          <w:szCs w:val="26"/>
        </w:rPr>
        <w:t xml:space="preserve"> bên ngoài</w:t>
      </w:r>
      <w:r w:rsidR="00AC75F7">
        <w:rPr>
          <w:sz w:val="26"/>
          <w:szCs w:val="26"/>
        </w:rPr>
        <w:t xml:space="preserve"> 5V cho Arduino để nó hoạt động ổn định hơn</w:t>
      </w:r>
      <w:r w:rsidR="00BA5C42">
        <w:rPr>
          <w:sz w:val="26"/>
          <w:szCs w:val="26"/>
        </w:rPr>
        <w:t xml:space="preserve"> </w:t>
      </w:r>
      <w:r w:rsidRPr="004479E3">
        <w:rPr>
          <w:sz w:val="26"/>
          <w:szCs w:val="26"/>
        </w:rPr>
        <w:t>)</w:t>
      </w:r>
    </w:p>
    <w:p w14:paraId="50EB9A07" w14:textId="77777777" w:rsidR="007A1BF6" w:rsidRPr="004479E3" w:rsidRDefault="007A1BF6" w:rsidP="004479E3">
      <w:pPr>
        <w:rPr>
          <w:sz w:val="26"/>
          <w:szCs w:val="26"/>
        </w:rPr>
      </w:pPr>
    </w:p>
    <w:p w14:paraId="6FF86EA8" w14:textId="5F7B1070" w:rsidR="00E36C82" w:rsidRPr="00E36C82" w:rsidRDefault="00A850D3" w:rsidP="00523760">
      <w:pPr>
        <w:pStyle w:val="Tiumccp1"/>
        <w:rPr>
          <w:shd w:val="clear" w:color="auto" w:fill="FFFFFF"/>
        </w:rPr>
      </w:pPr>
      <w:bookmarkStart w:id="26" w:name="_Toc470087518"/>
      <w:r>
        <w:rPr>
          <w:shd w:val="clear" w:color="auto" w:fill="FFFFFF"/>
        </w:rPr>
        <w:t>3.</w:t>
      </w:r>
      <w:r w:rsidR="00523760">
        <w:rPr>
          <w:shd w:val="clear" w:color="auto" w:fill="FFFFFF"/>
        </w:rPr>
        <w:t>2</w:t>
      </w:r>
      <w:r>
        <w:rPr>
          <w:shd w:val="clear" w:color="auto" w:fill="FFFFFF"/>
        </w:rPr>
        <w:t xml:space="preserve"> </w:t>
      </w:r>
      <w:r w:rsidR="004A2CC9">
        <w:rPr>
          <w:shd w:val="clear" w:color="auto" w:fill="FFFFFF"/>
        </w:rPr>
        <w:t>Yêu cầu p</w:t>
      </w:r>
      <w:r w:rsidR="00C06081" w:rsidRPr="00AC65C2">
        <w:rPr>
          <w:shd w:val="clear" w:color="auto" w:fill="FFFFFF"/>
        </w:rPr>
        <w:t>hần mềm</w:t>
      </w:r>
      <w:bookmarkEnd w:id="26"/>
    </w:p>
    <w:p w14:paraId="2D28BC21" w14:textId="6EC0D4FF" w:rsidR="00C06081" w:rsidRDefault="00E36C82" w:rsidP="00176514">
      <w:pPr>
        <w:pStyle w:val="Bngbiu-nidung"/>
        <w:ind w:firstLine="0"/>
        <w:jc w:val="left"/>
        <w:rPr>
          <w:rStyle w:val="Hyperlink"/>
          <w:color w:val="000000" w:themeColor="text1"/>
          <w:u w:val="none"/>
          <w:shd w:val="clear" w:color="auto" w:fill="FFFFFF"/>
        </w:rPr>
      </w:pPr>
      <w:r>
        <w:rPr>
          <w:rStyle w:val="NidungvnbnChar"/>
        </w:rPr>
        <w:t>1</w:t>
      </w:r>
      <w:r w:rsidRPr="003965CD">
        <w:rPr>
          <w:rStyle w:val="NidungvnbnChar"/>
        </w:rPr>
        <w:t xml:space="preserve">. </w:t>
      </w:r>
      <w:hyperlink r:id="rId18" w:history="1">
        <w:r w:rsidRPr="003965CD">
          <w:rPr>
            <w:rStyle w:val="Hyperlink"/>
            <w:color w:val="000000" w:themeColor="text1"/>
            <w:u w:val="none"/>
            <w:shd w:val="clear" w:color="auto" w:fill="FFFFFF"/>
          </w:rPr>
          <w:t>Arduino IDE</w:t>
        </w:r>
      </w:hyperlink>
      <w:r w:rsidR="008D3362">
        <w:rPr>
          <w:rStyle w:val="Hyperlink"/>
          <w:color w:val="000000" w:themeColor="text1"/>
          <w:u w:val="none"/>
          <w:shd w:val="clear" w:color="auto" w:fill="FFFFFF"/>
        </w:rPr>
        <w:t xml:space="preserve"> (</w:t>
      </w:r>
      <w:r w:rsidR="00865077">
        <w:rPr>
          <w:rStyle w:val="Hyperlink"/>
          <w:color w:val="000000" w:themeColor="text1"/>
          <w:u w:val="none"/>
          <w:shd w:val="clear" w:color="auto" w:fill="FFFFFF"/>
        </w:rPr>
        <w:t xml:space="preserve"> </w:t>
      </w:r>
      <w:r w:rsidR="008D3362">
        <w:rPr>
          <w:rStyle w:val="Hyperlink"/>
          <w:color w:val="000000" w:themeColor="text1"/>
          <w:u w:val="none"/>
          <w:shd w:val="clear" w:color="auto" w:fill="FFFFFF"/>
        </w:rPr>
        <w:t>Dùng để nạp code cho Arduino)</w:t>
      </w:r>
      <w:r w:rsidRPr="003965CD">
        <w:rPr>
          <w:rStyle w:val="NidungvnbnChar"/>
        </w:rPr>
        <w:br/>
      </w:r>
      <w:r>
        <w:rPr>
          <w:rStyle w:val="NidungvnbnChar"/>
        </w:rPr>
        <w:t>2</w:t>
      </w:r>
      <w:r w:rsidRPr="003965CD">
        <w:rPr>
          <w:rStyle w:val="NidungvnbnChar"/>
        </w:rPr>
        <w:t xml:space="preserve">. </w:t>
      </w:r>
      <w:hyperlink r:id="rId19" w:history="1">
        <w:r w:rsidRPr="003965CD">
          <w:rPr>
            <w:rStyle w:val="Hyperlink"/>
            <w:color w:val="000000" w:themeColor="text1"/>
            <w:u w:val="none"/>
            <w:shd w:val="clear" w:color="auto" w:fill="FFFFFF"/>
          </w:rPr>
          <w:t>OpenCV 3.1</w:t>
        </w:r>
      </w:hyperlink>
      <w:r w:rsidR="00990127">
        <w:rPr>
          <w:rStyle w:val="Hyperlink"/>
          <w:color w:val="000000" w:themeColor="text1"/>
          <w:u w:val="none"/>
          <w:shd w:val="clear" w:color="auto" w:fill="FFFFFF"/>
        </w:rPr>
        <w:t xml:space="preserve"> (</w:t>
      </w:r>
      <w:r w:rsidR="00CE321E">
        <w:rPr>
          <w:rStyle w:val="Hyperlink"/>
          <w:color w:val="000000" w:themeColor="text1"/>
          <w:u w:val="none"/>
          <w:shd w:val="clear" w:color="auto" w:fill="FFFFFF"/>
        </w:rPr>
        <w:t xml:space="preserve"> </w:t>
      </w:r>
      <w:r w:rsidR="00990127">
        <w:rPr>
          <w:rStyle w:val="Hyperlink"/>
          <w:color w:val="000000" w:themeColor="text1"/>
          <w:u w:val="none"/>
          <w:shd w:val="clear" w:color="auto" w:fill="FFFFFF"/>
        </w:rPr>
        <w:t>Tích hợp vào Visual Studio)</w:t>
      </w:r>
      <w:r w:rsidRPr="003965CD">
        <w:rPr>
          <w:rStyle w:val="NidungvnbnChar"/>
        </w:rPr>
        <w:br/>
      </w:r>
      <w:r>
        <w:rPr>
          <w:rStyle w:val="NidungvnbnChar"/>
        </w:rPr>
        <w:t>3</w:t>
      </w:r>
      <w:r w:rsidRPr="003965CD">
        <w:rPr>
          <w:rStyle w:val="NidungvnbnChar"/>
        </w:rPr>
        <w:t xml:space="preserve">. </w:t>
      </w:r>
      <w:hyperlink r:id="rId20" w:history="1">
        <w:r w:rsidRPr="003965CD">
          <w:rPr>
            <w:rStyle w:val="Hyperlink"/>
            <w:color w:val="000000" w:themeColor="text1"/>
            <w:u w:val="none"/>
            <w:shd w:val="clear" w:color="auto" w:fill="FFFFFF"/>
          </w:rPr>
          <w:t xml:space="preserve">Visual Studio 2015 </w:t>
        </w:r>
      </w:hyperlink>
    </w:p>
    <w:p w14:paraId="59455D73" w14:textId="77777777" w:rsidR="00246E65" w:rsidRDefault="00246E65" w:rsidP="002B2358">
      <w:pPr>
        <w:pStyle w:val="Tiumccp1"/>
        <w:rPr>
          <w:lang w:val="fr-FR"/>
        </w:rPr>
      </w:pPr>
    </w:p>
    <w:p w14:paraId="551ED89F" w14:textId="77777777" w:rsidR="00246E65" w:rsidRDefault="00246E65" w:rsidP="002B2358">
      <w:pPr>
        <w:pStyle w:val="Tiumccp1"/>
        <w:rPr>
          <w:lang w:val="fr-FR"/>
        </w:rPr>
      </w:pPr>
    </w:p>
    <w:p w14:paraId="1B692F6B" w14:textId="77777777" w:rsidR="00246E65" w:rsidRDefault="00246E65" w:rsidP="002B2358">
      <w:pPr>
        <w:pStyle w:val="Tiumccp1"/>
        <w:rPr>
          <w:lang w:val="fr-FR"/>
        </w:rPr>
      </w:pPr>
    </w:p>
    <w:p w14:paraId="2D4CE5AD" w14:textId="77777777" w:rsidR="00246E65" w:rsidRDefault="00246E65" w:rsidP="002B2358">
      <w:pPr>
        <w:pStyle w:val="Tiumccp1"/>
        <w:rPr>
          <w:lang w:val="fr-FR"/>
        </w:rPr>
      </w:pPr>
    </w:p>
    <w:p w14:paraId="7A13F476" w14:textId="77777777" w:rsidR="00246E65" w:rsidRDefault="00246E65" w:rsidP="002B2358">
      <w:pPr>
        <w:pStyle w:val="Tiumccp1"/>
        <w:rPr>
          <w:lang w:val="fr-FR"/>
        </w:rPr>
      </w:pPr>
    </w:p>
    <w:p w14:paraId="6A96522B" w14:textId="77777777" w:rsidR="00246E65" w:rsidRDefault="00246E65" w:rsidP="002B2358">
      <w:pPr>
        <w:pStyle w:val="Tiumccp1"/>
        <w:rPr>
          <w:lang w:val="fr-FR"/>
        </w:rPr>
      </w:pPr>
    </w:p>
    <w:p w14:paraId="23DB2CD7" w14:textId="77777777" w:rsidR="00246E65" w:rsidRDefault="00246E65" w:rsidP="002B2358">
      <w:pPr>
        <w:pStyle w:val="Tiumccp1"/>
        <w:rPr>
          <w:lang w:val="fr-FR"/>
        </w:rPr>
      </w:pPr>
    </w:p>
    <w:p w14:paraId="2A53F931" w14:textId="77777777" w:rsidR="00246E65" w:rsidRDefault="00246E65" w:rsidP="002B2358">
      <w:pPr>
        <w:pStyle w:val="Tiumccp1"/>
        <w:rPr>
          <w:lang w:val="fr-FR"/>
        </w:rPr>
      </w:pPr>
    </w:p>
    <w:p w14:paraId="728B9268" w14:textId="77777777" w:rsidR="00246E65" w:rsidRDefault="00246E65" w:rsidP="002B2358">
      <w:pPr>
        <w:pStyle w:val="Tiumccp1"/>
        <w:rPr>
          <w:lang w:val="fr-FR"/>
        </w:rPr>
      </w:pPr>
    </w:p>
    <w:p w14:paraId="6F7C962A" w14:textId="77777777" w:rsidR="00246E65" w:rsidRDefault="00246E65" w:rsidP="002B2358">
      <w:pPr>
        <w:pStyle w:val="Tiumccp1"/>
        <w:rPr>
          <w:lang w:val="fr-FR"/>
        </w:rPr>
      </w:pPr>
    </w:p>
    <w:p w14:paraId="1999C92A" w14:textId="77777777" w:rsidR="00246E65" w:rsidRDefault="00246E65" w:rsidP="002B2358">
      <w:pPr>
        <w:pStyle w:val="Tiumccp1"/>
        <w:rPr>
          <w:lang w:val="fr-FR"/>
        </w:rPr>
      </w:pPr>
    </w:p>
    <w:p w14:paraId="3BC70622" w14:textId="77777777" w:rsidR="00246E65" w:rsidRDefault="00246E65" w:rsidP="002B2358">
      <w:pPr>
        <w:pStyle w:val="Tiumccp1"/>
        <w:rPr>
          <w:lang w:val="fr-FR"/>
        </w:rPr>
      </w:pPr>
    </w:p>
    <w:p w14:paraId="3D2AEE92" w14:textId="77777777" w:rsidR="00AE168E" w:rsidRDefault="00AE168E" w:rsidP="002B2358">
      <w:pPr>
        <w:pStyle w:val="Tiumccp1"/>
        <w:rPr>
          <w:lang w:val="fr-FR"/>
        </w:rPr>
      </w:pPr>
    </w:p>
    <w:p w14:paraId="743C04A5" w14:textId="602075F4" w:rsidR="00A54D65" w:rsidRDefault="005A463D" w:rsidP="002B2358">
      <w:pPr>
        <w:pStyle w:val="Tiumccp1"/>
        <w:rPr>
          <w:lang w:val="fr-FR"/>
        </w:rPr>
      </w:pPr>
      <w:bookmarkStart w:id="27" w:name="_Toc470087519"/>
      <w:r>
        <w:rPr>
          <w:lang w:val="fr-FR"/>
        </w:rPr>
        <w:t>3.3 Sự tương tác giữa</w:t>
      </w:r>
      <w:r w:rsidR="00955C76">
        <w:rPr>
          <w:lang w:val="fr-FR"/>
        </w:rPr>
        <w:t xml:space="preserve"> </w:t>
      </w:r>
      <w:r>
        <w:rPr>
          <w:lang w:val="fr-FR"/>
        </w:rPr>
        <w:t>OpenCV, Arduino và Servo</w:t>
      </w:r>
      <w:bookmarkEnd w:id="27"/>
    </w:p>
    <w:p w14:paraId="17E66B4B" w14:textId="77777777" w:rsidR="00032B80" w:rsidRDefault="004E595F" w:rsidP="004E595F">
      <w:pPr>
        <w:ind w:firstLine="720"/>
        <w:rPr>
          <w:lang w:val="fr-FR"/>
        </w:rPr>
      </w:pPr>
      <w:r>
        <w:rPr>
          <w:lang w:val="fr-FR"/>
        </w:rPr>
        <w:t>-Khi OpenCV nhận diện được khuôn mặt thì sẽ gửi thông tin tọa độ về cho Arduino, Arduino sẽ xác định độ lệch của khuôn mặt so với vị trí trung tâm từ đó gửi tín hiệu điều khiển tới động cơ servo. Sau khi động cơ servo nhận được tín hiệu từ Arduino</w:t>
      </w:r>
      <w:r w:rsidR="000543F2">
        <w:rPr>
          <w:lang w:val="fr-FR"/>
        </w:rPr>
        <w:t>, nó</w:t>
      </w:r>
      <w:r>
        <w:rPr>
          <w:lang w:val="fr-FR"/>
        </w:rPr>
        <w:t xml:space="preserve"> sẽ xoay</w:t>
      </w:r>
      <w:r w:rsidR="000543F2">
        <w:rPr>
          <w:lang w:val="fr-FR"/>
        </w:rPr>
        <w:t xml:space="preserve"> </w:t>
      </w:r>
      <w:r>
        <w:rPr>
          <w:lang w:val="fr-FR"/>
        </w:rPr>
        <w:t xml:space="preserve">sau đó cập nhật vị trí lại cho Arduino. </w:t>
      </w:r>
    </w:p>
    <w:p w14:paraId="5C214B19" w14:textId="37E20CAE" w:rsidR="004E595F" w:rsidRDefault="00032B80" w:rsidP="004E595F">
      <w:pPr>
        <w:ind w:firstLine="720"/>
        <w:rPr>
          <w:lang w:val="fr-FR"/>
        </w:rPr>
      </w:pPr>
      <w:r>
        <w:rPr>
          <w:lang w:val="fr-FR"/>
        </w:rPr>
        <w:t>-</w:t>
      </w:r>
      <w:r w:rsidR="004E595F">
        <w:rPr>
          <w:lang w:val="fr-FR"/>
        </w:rPr>
        <w:t xml:space="preserve">OpenCV sẽ liên tục gửi tọa độ của khuôn mặt xuống cho Arduino để Arduino xác định độ lệch và điều khiển servo cho tới lúc hình ảnh </w:t>
      </w:r>
      <w:r w:rsidR="00005DF1">
        <w:rPr>
          <w:lang w:val="fr-FR"/>
        </w:rPr>
        <w:t>khuôn mặt</w:t>
      </w:r>
      <w:r w:rsidR="004E595F">
        <w:rPr>
          <w:lang w:val="fr-FR"/>
        </w:rPr>
        <w:t xml:space="preserve"> nằm ở vị trí trung tâm.</w:t>
      </w:r>
    </w:p>
    <w:p w14:paraId="27DEC864" w14:textId="77777777" w:rsidR="00246E65" w:rsidRDefault="002B2358" w:rsidP="00FD0B7B">
      <w:pPr>
        <w:jc w:val="center"/>
      </w:pPr>
      <w:r w:rsidRPr="00FD0B7B">
        <w:rPr>
          <w:noProof/>
        </w:rPr>
        <w:drawing>
          <wp:inline distT="0" distB="0" distL="0" distR="0" wp14:anchorId="7A19F3DD" wp14:editId="2685C4E2">
            <wp:extent cx="5791835" cy="3985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3985260"/>
                    </a:xfrm>
                    <a:prstGeom prst="rect">
                      <a:avLst/>
                    </a:prstGeom>
                  </pic:spPr>
                </pic:pic>
              </a:graphicData>
            </a:graphic>
          </wp:inline>
        </w:drawing>
      </w:r>
    </w:p>
    <w:p w14:paraId="216A91F4" w14:textId="77777777" w:rsidR="0058233D" w:rsidRDefault="0058233D" w:rsidP="00FD0B7B">
      <w:pPr>
        <w:jc w:val="center"/>
      </w:pPr>
    </w:p>
    <w:p w14:paraId="4908CA69" w14:textId="77777777" w:rsidR="00F14A01" w:rsidRDefault="00F14A01" w:rsidP="00FD0B7B">
      <w:pPr>
        <w:jc w:val="center"/>
      </w:pPr>
    </w:p>
    <w:p w14:paraId="7E3F25CA" w14:textId="1E7B8EA0" w:rsidR="002B2358" w:rsidRPr="00C90173" w:rsidRDefault="00246E65" w:rsidP="005858DB">
      <w:pPr>
        <w:pStyle w:val="Caption"/>
        <w:rPr>
          <w:lang w:val="fr-FR"/>
        </w:rPr>
      </w:pPr>
      <w:bookmarkStart w:id="28" w:name="_Toc470087536"/>
      <w:r>
        <w:t xml:space="preserve">Hình </w:t>
      </w:r>
      <w:r w:rsidR="00354C55">
        <w:fldChar w:fldCharType="begin"/>
      </w:r>
      <w:r w:rsidR="00354C55">
        <w:instrText xml:space="preserve"> SEQ Hình \* ARABIC </w:instrText>
      </w:r>
      <w:r w:rsidR="00354C55">
        <w:fldChar w:fldCharType="separate"/>
      </w:r>
      <w:r>
        <w:rPr>
          <w:noProof/>
        </w:rPr>
        <w:t>3</w:t>
      </w:r>
      <w:r w:rsidR="00354C55">
        <w:rPr>
          <w:noProof/>
        </w:rPr>
        <w:fldChar w:fldCharType="end"/>
      </w:r>
      <w:r>
        <w:t xml:space="preserve"> : Sự tương tác giữa OpenCV, Arduino và Servo</w:t>
      </w:r>
      <w:r w:rsidR="00A852B8">
        <w:t>.</w:t>
      </w:r>
      <w:bookmarkEnd w:id="28"/>
    </w:p>
    <w:p w14:paraId="115220C0" w14:textId="77777777" w:rsidR="00D0057D" w:rsidRDefault="00D0057D" w:rsidP="00682A1E">
      <w:pPr>
        <w:spacing w:line="360" w:lineRule="auto"/>
        <w:jc w:val="both"/>
        <w:rPr>
          <w:sz w:val="26"/>
          <w:szCs w:val="26"/>
        </w:rPr>
      </w:pPr>
    </w:p>
    <w:p w14:paraId="1EBCEF0D" w14:textId="77777777" w:rsidR="008657CA" w:rsidRDefault="008657CA" w:rsidP="00682A1E">
      <w:pPr>
        <w:spacing w:line="360" w:lineRule="auto"/>
        <w:jc w:val="both"/>
        <w:rPr>
          <w:sz w:val="26"/>
          <w:szCs w:val="26"/>
        </w:rPr>
      </w:pPr>
    </w:p>
    <w:p w14:paraId="512B8E7A" w14:textId="77777777" w:rsidR="008657CA" w:rsidRDefault="008657CA" w:rsidP="00682A1E">
      <w:pPr>
        <w:spacing w:line="360" w:lineRule="auto"/>
        <w:jc w:val="both"/>
        <w:rPr>
          <w:sz w:val="26"/>
          <w:szCs w:val="26"/>
        </w:rPr>
      </w:pPr>
    </w:p>
    <w:p w14:paraId="0F05C679" w14:textId="77777777" w:rsidR="008657CA" w:rsidRDefault="008657CA" w:rsidP="00682A1E">
      <w:pPr>
        <w:spacing w:line="360" w:lineRule="auto"/>
        <w:jc w:val="both"/>
        <w:rPr>
          <w:sz w:val="26"/>
          <w:szCs w:val="26"/>
        </w:rPr>
      </w:pPr>
    </w:p>
    <w:p w14:paraId="15C37BFC" w14:textId="77777777" w:rsidR="005B7619" w:rsidRDefault="005B7619" w:rsidP="00682A1E">
      <w:pPr>
        <w:spacing w:line="360" w:lineRule="auto"/>
        <w:jc w:val="both"/>
        <w:rPr>
          <w:sz w:val="26"/>
          <w:szCs w:val="26"/>
        </w:rPr>
      </w:pPr>
    </w:p>
    <w:p w14:paraId="25727AA4" w14:textId="77777777" w:rsidR="00396520" w:rsidRPr="00706D66" w:rsidRDefault="00396520" w:rsidP="00682A1E">
      <w:pPr>
        <w:spacing w:line="360" w:lineRule="auto"/>
        <w:jc w:val="both"/>
        <w:rPr>
          <w:sz w:val="26"/>
          <w:szCs w:val="26"/>
        </w:rPr>
      </w:pPr>
    </w:p>
    <w:p w14:paraId="7DF12384" w14:textId="01880FEE" w:rsidR="006A30AC" w:rsidRDefault="00073E12" w:rsidP="005C13B1">
      <w:pPr>
        <w:pStyle w:val="Chng"/>
      </w:pPr>
      <w:bookmarkStart w:id="29" w:name="_Toc470087520"/>
      <w:r>
        <w:t>CHƯƠNG 4 – HỆ THỐNG</w:t>
      </w:r>
      <w:bookmarkEnd w:id="29"/>
    </w:p>
    <w:p w14:paraId="453375C7" w14:textId="52AE37B6" w:rsidR="001B3DBE" w:rsidRPr="00AF2C00" w:rsidRDefault="001A79B8" w:rsidP="00AF2C00">
      <w:pPr>
        <w:pStyle w:val="Tiumccp1"/>
      </w:pPr>
      <w:bookmarkStart w:id="30" w:name="_Toc470087521"/>
      <w:r>
        <w:t>4.</w:t>
      </w:r>
      <w:r w:rsidR="005C13B1" w:rsidRPr="00AF2C00">
        <w:t>1</w:t>
      </w:r>
      <w:r w:rsidR="00052866" w:rsidRPr="00AF2C00">
        <w:t xml:space="preserve"> </w:t>
      </w:r>
      <w:r w:rsidR="006836E1">
        <w:t>Điều khiển động cơ Servo</w:t>
      </w:r>
      <w:bookmarkEnd w:id="30"/>
    </w:p>
    <w:p w14:paraId="44FA5118" w14:textId="1B98A905" w:rsidR="00F10A32" w:rsidRPr="00AF2C00" w:rsidRDefault="001A79B8" w:rsidP="00AF2C00">
      <w:pPr>
        <w:pStyle w:val="Tiumccp2"/>
      </w:pPr>
      <w:bookmarkStart w:id="31" w:name="_Toc470087522"/>
      <w:r>
        <w:t>4.</w:t>
      </w:r>
      <w:r w:rsidR="005C13B1" w:rsidRPr="00AF2C00">
        <w:t>1</w:t>
      </w:r>
      <w:r w:rsidR="00F10A32" w:rsidRPr="00AF2C00">
        <w:t>.1</w:t>
      </w:r>
      <w:r w:rsidR="00A0300D" w:rsidRPr="00AF2C00">
        <w:t xml:space="preserve"> </w:t>
      </w:r>
      <w:r w:rsidR="001718D0" w:rsidRPr="00AF2C00">
        <w:t xml:space="preserve">Thiết lập </w:t>
      </w:r>
      <w:r w:rsidR="00F10A32" w:rsidRPr="00AF2C00">
        <w:t xml:space="preserve">một số thông số </w:t>
      </w:r>
      <w:r w:rsidR="00C0226C" w:rsidRPr="00AF2C00">
        <w:t xml:space="preserve">cơ bản </w:t>
      </w:r>
      <w:r w:rsidR="00F10A32" w:rsidRPr="00AF2C00">
        <w:t>của servo</w:t>
      </w:r>
      <w:bookmarkEnd w:id="31"/>
    </w:p>
    <w:p w14:paraId="4C39C0CE" w14:textId="19935A42" w:rsidR="00F10A32" w:rsidRPr="00305D26" w:rsidRDefault="00F10A32" w:rsidP="00F10A32">
      <w:pPr>
        <w:pStyle w:val="Nidungvnbn"/>
        <w:ind w:firstLine="0"/>
      </w:pPr>
      <w:r w:rsidRPr="00305D26">
        <w:t>#include &lt;Servo.h&gt;</w:t>
      </w:r>
    </w:p>
    <w:p w14:paraId="5EA66F3C" w14:textId="77777777" w:rsidR="00F10A32" w:rsidRPr="00305D26" w:rsidRDefault="00F10A32" w:rsidP="00F10A32">
      <w:pPr>
        <w:pStyle w:val="Nidungvnbn"/>
        <w:ind w:firstLine="0"/>
      </w:pPr>
      <w:r w:rsidRPr="00305D26">
        <w:t>// Title:   Đồ Án 2 - Hệ Thống Camera Xoay Theo Chuyển Động</w:t>
      </w:r>
    </w:p>
    <w:p w14:paraId="320626D1" w14:textId="77777777" w:rsidR="00F10A32" w:rsidRPr="00305D26" w:rsidRDefault="00F10A32" w:rsidP="00F10A32">
      <w:pPr>
        <w:pStyle w:val="Nidungvnbn"/>
        <w:ind w:firstLine="0"/>
      </w:pPr>
      <w:r w:rsidRPr="00305D26">
        <w:t>// Subject: Điều khiển hai động cơ servo để đưa hình ảnh vào trung tâm của màn hình.</w:t>
      </w:r>
    </w:p>
    <w:p w14:paraId="41C06E71" w14:textId="42369E9E" w:rsidR="00F10A32" w:rsidRPr="00305D26" w:rsidRDefault="00F10A32" w:rsidP="003A77FC">
      <w:pPr>
        <w:pStyle w:val="Nidungvnbn"/>
        <w:ind w:firstLine="0"/>
      </w:pPr>
      <w:r w:rsidRPr="00305D26">
        <w:t>// Date:    2016</w:t>
      </w:r>
    </w:p>
    <w:p w14:paraId="446FF5C8" w14:textId="77777777" w:rsidR="003A77FC" w:rsidRPr="00305D26" w:rsidRDefault="003A77FC" w:rsidP="003A77FC">
      <w:pPr>
        <w:pStyle w:val="Nidungvnbn"/>
        <w:ind w:firstLine="0"/>
      </w:pPr>
    </w:p>
    <w:p w14:paraId="0E59CAF5" w14:textId="7704FC69" w:rsidR="00F10A32" w:rsidRPr="00305D26" w:rsidRDefault="0006235E" w:rsidP="0006235E">
      <w:pPr>
        <w:pStyle w:val="Nidungvnbn"/>
        <w:ind w:firstLine="0"/>
      </w:pPr>
      <w:r w:rsidRPr="00305D26">
        <w:t xml:space="preserve">#define  servomaxx 180 </w:t>
      </w:r>
      <w:r w:rsidR="00F10A32" w:rsidRPr="00305D26">
        <w:t xml:space="preserve"> // Thiết lập Servo ngang (x) có</w:t>
      </w:r>
      <w:r w:rsidRPr="00305D26">
        <w:t xml:space="preserve"> thể quay được tối đa là 180 độ. </w:t>
      </w:r>
    </w:p>
    <w:p w14:paraId="25CBCDAE" w14:textId="2401C588" w:rsidR="00F10A32" w:rsidRPr="00305D26" w:rsidRDefault="0006235E" w:rsidP="0006235E">
      <w:pPr>
        <w:pStyle w:val="Nidungvnbn"/>
        <w:ind w:firstLine="0"/>
      </w:pPr>
      <w:r w:rsidRPr="00305D26">
        <w:t>#define  servomaxy</w:t>
      </w:r>
      <w:r w:rsidR="00F10A32" w:rsidRPr="00305D26">
        <w:t xml:space="preserve"> 180</w:t>
      </w:r>
      <w:r w:rsidRPr="00305D26">
        <w:t xml:space="preserve">  </w:t>
      </w:r>
      <w:r w:rsidR="00F10A32" w:rsidRPr="00305D26">
        <w:t>// Thiết lập Servo dọc (y) có</w:t>
      </w:r>
      <w:r w:rsidRPr="00305D26">
        <w:t xml:space="preserve"> thể quay được tối đa là 180 độ.</w:t>
      </w:r>
    </w:p>
    <w:p w14:paraId="169E5A4A" w14:textId="77777777" w:rsidR="00F10A32" w:rsidRPr="00305D26" w:rsidRDefault="00F10A32" w:rsidP="00A67B6F">
      <w:pPr>
        <w:pStyle w:val="Nidungvnbn"/>
        <w:ind w:firstLine="0"/>
      </w:pPr>
      <w:r w:rsidRPr="00305D26">
        <w:t>#define  screenmaxx   320   // Độ phân giải chiều rộng của màn hình là 320</w:t>
      </w:r>
    </w:p>
    <w:p w14:paraId="53FA86B3" w14:textId="77777777" w:rsidR="00F10A32" w:rsidRPr="00305D26" w:rsidRDefault="00F10A32" w:rsidP="00A67B6F">
      <w:pPr>
        <w:pStyle w:val="Nidungvnbn"/>
        <w:ind w:firstLine="0"/>
      </w:pPr>
      <w:r w:rsidRPr="00305D26">
        <w:t>#define  screenmaxy   240    // Độ phân giải chiều dọc của màn hình là 240</w:t>
      </w:r>
    </w:p>
    <w:p w14:paraId="4D0E553F" w14:textId="77777777" w:rsidR="00F10A32" w:rsidRPr="00305D26" w:rsidRDefault="00F10A32" w:rsidP="00A67B6F">
      <w:pPr>
        <w:pStyle w:val="Nidungvnbn"/>
        <w:ind w:firstLine="0"/>
      </w:pPr>
      <w:r w:rsidRPr="00305D26">
        <w:t>#define  servocenterx   90  // Thiết lập vị trị ban đầu của Servo X là 90</w:t>
      </w:r>
    </w:p>
    <w:p w14:paraId="39E93205" w14:textId="77777777" w:rsidR="00F10A32" w:rsidRPr="00305D26" w:rsidRDefault="00F10A32" w:rsidP="00A67B6F">
      <w:pPr>
        <w:pStyle w:val="Nidungvnbn"/>
        <w:ind w:firstLine="0"/>
      </w:pPr>
      <w:r w:rsidRPr="00305D26">
        <w:t>#define  servocentery   90  // Thiết lập vị trị ban đầu của Servo Y là 90</w:t>
      </w:r>
    </w:p>
    <w:p w14:paraId="4230C561" w14:textId="77777777" w:rsidR="00F10A32" w:rsidRPr="00305D26" w:rsidRDefault="00F10A32" w:rsidP="00A67B6F">
      <w:pPr>
        <w:pStyle w:val="Nidungvnbn"/>
        <w:ind w:firstLine="0"/>
      </w:pPr>
      <w:r w:rsidRPr="00305D26">
        <w:t>#define  servopinx   9   // Thiết lập chân điều khiển cho Servo X trong arduino là 9</w:t>
      </w:r>
    </w:p>
    <w:p w14:paraId="6410F2BA" w14:textId="77777777" w:rsidR="00F10A32" w:rsidRPr="00305D26" w:rsidRDefault="00F10A32" w:rsidP="00A67B6F">
      <w:pPr>
        <w:pStyle w:val="Nidungvnbn"/>
        <w:ind w:firstLine="0"/>
      </w:pPr>
      <w:r w:rsidRPr="00305D26">
        <w:t>#define  servopiny   10  // Thiết lập chân điều khiển cho Servo Y trong arduino là 10</w:t>
      </w:r>
    </w:p>
    <w:p w14:paraId="793CB743" w14:textId="14C5184B" w:rsidR="00F10A32" w:rsidRPr="00305D26" w:rsidRDefault="00F10A32" w:rsidP="00A67B6F">
      <w:pPr>
        <w:pStyle w:val="Nidungvnbn"/>
        <w:ind w:firstLine="0"/>
      </w:pPr>
      <w:r w:rsidRPr="00305D26">
        <w:t xml:space="preserve">#define  baudrate 57600  // Tốc độ của cổng com. Phải thiết lập trùng với setting </w:t>
      </w:r>
      <w:r w:rsidR="007C27DE">
        <w:t>với code của xử lý ảnh bên</w:t>
      </w:r>
      <w:r w:rsidRPr="00305D26">
        <w:t xml:space="preserve"> C++.</w:t>
      </w:r>
    </w:p>
    <w:p w14:paraId="294F828C" w14:textId="77777777" w:rsidR="00F10A32" w:rsidRPr="00305D26" w:rsidRDefault="00F10A32" w:rsidP="00A67B6F">
      <w:pPr>
        <w:pStyle w:val="Nidungvnbn"/>
        <w:ind w:firstLine="0"/>
      </w:pPr>
      <w:r w:rsidRPr="00305D26">
        <w:t>#define distancex 1  // Bước xoay của Servo X</w:t>
      </w:r>
    </w:p>
    <w:p w14:paraId="623A2CD5" w14:textId="6A4FFC6A" w:rsidR="001B3DBE" w:rsidRPr="00305D26" w:rsidRDefault="00F10A32" w:rsidP="00A67B6F">
      <w:pPr>
        <w:pStyle w:val="Nidungvnbn"/>
        <w:ind w:firstLine="0"/>
      </w:pPr>
      <w:r w:rsidRPr="00305D26">
        <w:t>#define distancey 1  // Bước xoay của Servo Y</w:t>
      </w:r>
    </w:p>
    <w:p w14:paraId="26EC8813" w14:textId="77777777" w:rsidR="006A30AC" w:rsidRPr="00305D26" w:rsidRDefault="006A30AC" w:rsidP="00BC620A">
      <w:pPr>
        <w:pStyle w:val="Nidungvnbn"/>
        <w:jc w:val="center"/>
      </w:pPr>
    </w:p>
    <w:p w14:paraId="5B2D03F6" w14:textId="77777777" w:rsidR="006A30AC" w:rsidRPr="00305D26" w:rsidRDefault="006A30AC" w:rsidP="00BC620A">
      <w:pPr>
        <w:pStyle w:val="Nidungvnbn"/>
        <w:jc w:val="center"/>
      </w:pPr>
    </w:p>
    <w:p w14:paraId="68FDE402" w14:textId="77777777" w:rsidR="006A30AC" w:rsidRPr="00305D26" w:rsidRDefault="006A30AC" w:rsidP="00BC620A">
      <w:pPr>
        <w:pStyle w:val="Nidungvnbn"/>
        <w:jc w:val="center"/>
      </w:pPr>
    </w:p>
    <w:p w14:paraId="6F21134A" w14:textId="77777777" w:rsidR="006A30AC" w:rsidRPr="00305D26" w:rsidRDefault="006A30AC" w:rsidP="00BC620A">
      <w:pPr>
        <w:pStyle w:val="Nidungvnbn"/>
        <w:jc w:val="center"/>
      </w:pPr>
    </w:p>
    <w:p w14:paraId="62EDF3AB" w14:textId="77777777" w:rsidR="006A30AC" w:rsidRPr="00305D26" w:rsidRDefault="006A30AC" w:rsidP="00BC620A">
      <w:pPr>
        <w:pStyle w:val="Nidungvnbn"/>
        <w:jc w:val="center"/>
      </w:pPr>
    </w:p>
    <w:p w14:paraId="7EB1514E" w14:textId="77777777" w:rsidR="00B6128A" w:rsidRPr="00305D26" w:rsidRDefault="00B6128A" w:rsidP="00B6128A">
      <w:pPr>
        <w:pStyle w:val="Tiumccp2"/>
      </w:pPr>
    </w:p>
    <w:p w14:paraId="7A0C4439" w14:textId="77777777" w:rsidR="00AC4532" w:rsidRPr="00305D26" w:rsidRDefault="00AC4532" w:rsidP="00AC4532">
      <w:pPr>
        <w:pStyle w:val="Nidungvnbn"/>
      </w:pPr>
      <w:r w:rsidRPr="00305D26">
        <w:t>void setup() {</w:t>
      </w:r>
    </w:p>
    <w:p w14:paraId="43A242CE" w14:textId="77777777" w:rsidR="00AC4532" w:rsidRPr="00305D26" w:rsidRDefault="00AC4532" w:rsidP="00AC4532">
      <w:pPr>
        <w:pStyle w:val="Nidungvnbn"/>
        <w:jc w:val="center"/>
      </w:pPr>
    </w:p>
    <w:p w14:paraId="42E9BBAB" w14:textId="5FBD89F5" w:rsidR="00AC4532" w:rsidRPr="00305D26" w:rsidRDefault="00AC4532" w:rsidP="00AC4532">
      <w:pPr>
        <w:pStyle w:val="Nidungvnbn"/>
      </w:pPr>
      <w:r w:rsidRPr="00305D26">
        <w:t>Serial.begin(baudrate);        // Mở cổng giao tiếp Serial tại baudrate = 57600</w:t>
      </w:r>
    </w:p>
    <w:p w14:paraId="1BD15901" w14:textId="01BA3630" w:rsidR="00AC4532" w:rsidRPr="00305D26" w:rsidRDefault="00AC4532" w:rsidP="00AC4532">
      <w:pPr>
        <w:pStyle w:val="Nidungvnbn"/>
      </w:pPr>
      <w:r w:rsidRPr="00305D26">
        <w:t>Serial.println("Starting Cam-servo Face tracker");</w:t>
      </w:r>
    </w:p>
    <w:p w14:paraId="49503296" w14:textId="77777777" w:rsidR="00AC4532" w:rsidRPr="00305D26" w:rsidRDefault="00AC4532" w:rsidP="00AC4532">
      <w:pPr>
        <w:pStyle w:val="Nidungvnbn"/>
        <w:jc w:val="center"/>
      </w:pPr>
    </w:p>
    <w:p w14:paraId="24B17950" w14:textId="3B300E10" w:rsidR="00AC4532" w:rsidRPr="00305D26" w:rsidRDefault="00AC4532" w:rsidP="00AC4532">
      <w:pPr>
        <w:pStyle w:val="Nidungvnbn"/>
      </w:pPr>
      <w:r w:rsidRPr="00305D26">
        <w:t>pinMode(servopinx,OUTPUT);    // Thông báo đèn trên Arduino cho servo x</w:t>
      </w:r>
    </w:p>
    <w:p w14:paraId="3D72C7F0" w14:textId="6F30AF6B" w:rsidR="00AC4532" w:rsidRDefault="00AC4532" w:rsidP="008F216C">
      <w:pPr>
        <w:pStyle w:val="Nidungvnbn"/>
      </w:pPr>
      <w:r w:rsidRPr="00305D26">
        <w:t>pinMode(servopiny,OUTPUT);    // Thông báo đèn trên Arduino cho servo y</w:t>
      </w:r>
    </w:p>
    <w:p w14:paraId="39C68359" w14:textId="77777777" w:rsidR="008F216C" w:rsidRPr="00305D26" w:rsidRDefault="008F216C" w:rsidP="008F216C">
      <w:pPr>
        <w:pStyle w:val="Nidungvnbn"/>
      </w:pPr>
    </w:p>
    <w:p w14:paraId="16EDDC89" w14:textId="77777777" w:rsidR="00AC4532" w:rsidRPr="00305D26" w:rsidRDefault="00AC4532" w:rsidP="00AC4532">
      <w:pPr>
        <w:pStyle w:val="Nidungvnbn"/>
      </w:pPr>
      <w:r w:rsidRPr="00305D26">
        <w:t xml:space="preserve">servoy.attach(servopiny); </w:t>
      </w:r>
    </w:p>
    <w:p w14:paraId="776D1DAC" w14:textId="3E322FB6" w:rsidR="00AC4532" w:rsidRPr="00305D26" w:rsidRDefault="00AC4532" w:rsidP="00AC4532">
      <w:pPr>
        <w:pStyle w:val="Nidungvnbn"/>
      </w:pPr>
      <w:r w:rsidRPr="00305D26">
        <w:t>//Cài đặt chức năng điều khiển cho chân servopiny(10)</w:t>
      </w:r>
    </w:p>
    <w:p w14:paraId="265D3EF2" w14:textId="7D6D9EBD" w:rsidR="00AC4532" w:rsidRPr="00305D26" w:rsidRDefault="00AC4532" w:rsidP="00AC4532">
      <w:pPr>
        <w:pStyle w:val="Nidungvnbn"/>
      </w:pPr>
      <w:r w:rsidRPr="00305D26">
        <w:t xml:space="preserve">servox.attach(servopinx); </w:t>
      </w:r>
    </w:p>
    <w:p w14:paraId="3018475F" w14:textId="62449DFB" w:rsidR="00AC4532" w:rsidRPr="00305D26" w:rsidRDefault="00AC4532" w:rsidP="00AC4532">
      <w:pPr>
        <w:pStyle w:val="Nidungvnbn"/>
      </w:pPr>
      <w:r w:rsidRPr="00305D26">
        <w:t>//Cài đặt chức năng điều khiển cho chân servopinx(9)</w:t>
      </w:r>
    </w:p>
    <w:p w14:paraId="44E18388" w14:textId="77777777" w:rsidR="00AC4532" w:rsidRPr="00305D26" w:rsidRDefault="00AC4532" w:rsidP="00AC4532">
      <w:pPr>
        <w:pStyle w:val="Nidungvnbn"/>
        <w:ind w:firstLine="0"/>
      </w:pPr>
    </w:p>
    <w:p w14:paraId="716FC2D3" w14:textId="6A7FDEED" w:rsidR="00AC4532" w:rsidRPr="00305D26" w:rsidRDefault="00AC4532" w:rsidP="00AC4532">
      <w:pPr>
        <w:pStyle w:val="Nidungvnbn"/>
      </w:pPr>
      <w:r w:rsidRPr="00305D26">
        <w:t xml:space="preserve"> servox.write(servocenterx); </w:t>
      </w:r>
    </w:p>
    <w:p w14:paraId="1A7FCB6E" w14:textId="6963E5BE" w:rsidR="00AC4532" w:rsidRPr="00305D26" w:rsidRDefault="00106BBB" w:rsidP="00AC4532">
      <w:pPr>
        <w:pStyle w:val="Nidungvnbn"/>
      </w:pPr>
      <w:r>
        <w:t>// Cho servo quay một góc là s</w:t>
      </w:r>
      <w:r w:rsidR="00AC4532" w:rsidRPr="00305D26">
        <w:t>ervocenterx (90 độ)</w:t>
      </w:r>
    </w:p>
    <w:p w14:paraId="33ABF854" w14:textId="512F785C" w:rsidR="00AC4532" w:rsidRPr="00305D26" w:rsidRDefault="00AC4532" w:rsidP="00AC4532">
      <w:pPr>
        <w:pStyle w:val="Nidungvnbn"/>
      </w:pPr>
      <w:r w:rsidRPr="00305D26">
        <w:t>delay(200);</w:t>
      </w:r>
    </w:p>
    <w:p w14:paraId="252951BE" w14:textId="727A5BD5" w:rsidR="00AC4532" w:rsidRPr="00305D26" w:rsidRDefault="00AC4532" w:rsidP="00AC4532">
      <w:pPr>
        <w:pStyle w:val="Nidungvnbn"/>
      </w:pPr>
      <w:r w:rsidRPr="00305D26">
        <w:t>servoy.write(servocentery);</w:t>
      </w:r>
    </w:p>
    <w:p w14:paraId="67627F49" w14:textId="0FEA3059" w:rsidR="00AC4532" w:rsidRPr="00305D26" w:rsidRDefault="00106BBB" w:rsidP="00AC4532">
      <w:pPr>
        <w:pStyle w:val="Nidungvnbn"/>
      </w:pPr>
      <w:r>
        <w:t xml:space="preserve"> // Cho servo quay một góc là s</w:t>
      </w:r>
      <w:r w:rsidR="00AC4532" w:rsidRPr="00305D26">
        <w:t>ervocentery (90 độ)</w:t>
      </w:r>
    </w:p>
    <w:p w14:paraId="48BA0C61" w14:textId="42C46008" w:rsidR="00AC4532" w:rsidRPr="00305D26" w:rsidRDefault="00AC4532" w:rsidP="00AC4532">
      <w:pPr>
        <w:pStyle w:val="Nidungvnbn"/>
      </w:pPr>
      <w:r w:rsidRPr="00305D26">
        <w:t>delay(200);</w:t>
      </w:r>
    </w:p>
    <w:p w14:paraId="39B6AEAD" w14:textId="2479BE8E" w:rsidR="00142451" w:rsidRDefault="00AC4532" w:rsidP="00AC4532">
      <w:pPr>
        <w:pStyle w:val="Nidungvnbn"/>
      </w:pPr>
      <w:r w:rsidRPr="00305D26">
        <w:t>}</w:t>
      </w:r>
    </w:p>
    <w:p w14:paraId="0D645D6F" w14:textId="77777777" w:rsidR="00FE5657" w:rsidRDefault="00FE5657" w:rsidP="00AF2C00">
      <w:pPr>
        <w:pStyle w:val="Tiumccp2"/>
      </w:pPr>
    </w:p>
    <w:p w14:paraId="5E611821" w14:textId="77777777" w:rsidR="00FE5657" w:rsidRDefault="00FE5657" w:rsidP="00AF2C00">
      <w:pPr>
        <w:pStyle w:val="Tiumccp2"/>
      </w:pPr>
    </w:p>
    <w:p w14:paraId="4DE79BA7" w14:textId="77777777" w:rsidR="00FE5657" w:rsidRDefault="00FE5657" w:rsidP="00AF2C00">
      <w:pPr>
        <w:pStyle w:val="Tiumccp2"/>
      </w:pPr>
    </w:p>
    <w:p w14:paraId="083A181D" w14:textId="77777777" w:rsidR="00DA6C21" w:rsidRDefault="00DA6C21" w:rsidP="00AF2C00">
      <w:pPr>
        <w:pStyle w:val="Tiumccp2"/>
      </w:pPr>
    </w:p>
    <w:p w14:paraId="0A4CD424" w14:textId="77777777" w:rsidR="002E5F4E" w:rsidRDefault="002E5F4E" w:rsidP="00AF2C00">
      <w:pPr>
        <w:pStyle w:val="Tiumccp2"/>
      </w:pPr>
    </w:p>
    <w:p w14:paraId="5CB2977A" w14:textId="084CD3D5" w:rsidR="00064F6F" w:rsidRPr="00AF2C00" w:rsidRDefault="003458D7" w:rsidP="00AF2C00">
      <w:pPr>
        <w:pStyle w:val="Tiumccp2"/>
      </w:pPr>
      <w:bookmarkStart w:id="32" w:name="_Toc470087523"/>
      <w:r>
        <w:lastRenderedPageBreak/>
        <w:t>4.</w:t>
      </w:r>
      <w:r w:rsidR="00064F6F" w:rsidRPr="00AF2C00">
        <w:t>1.2 Xác định vị trí của khuôn mặt để điều khiển Servos</w:t>
      </w:r>
      <w:bookmarkEnd w:id="32"/>
      <w:r w:rsidR="00064F6F" w:rsidRPr="00AF2C00">
        <w:t xml:space="preserve"> </w:t>
      </w:r>
    </w:p>
    <w:p w14:paraId="3A159561" w14:textId="77777777" w:rsidR="00064F6F" w:rsidRDefault="00064F6F" w:rsidP="00064F6F">
      <w:pPr>
        <w:pStyle w:val="Nidungvnbn"/>
      </w:pPr>
      <w:r>
        <w:t>// Đọc vị trí mới nhất của servo</w:t>
      </w:r>
    </w:p>
    <w:p w14:paraId="69107790" w14:textId="77777777" w:rsidR="00064F6F" w:rsidRDefault="00064F6F" w:rsidP="00064F6F">
      <w:pPr>
        <w:pStyle w:val="Nidungvnbn"/>
      </w:pPr>
      <w:r>
        <w:t xml:space="preserve">    posx = servox.read(); </w:t>
      </w:r>
    </w:p>
    <w:p w14:paraId="06EDDEB4" w14:textId="76D682C2" w:rsidR="00D2334B" w:rsidRDefault="00064F6F" w:rsidP="00A77572">
      <w:pPr>
        <w:pStyle w:val="Nidungvnbn"/>
      </w:pPr>
      <w:r>
        <w:t xml:space="preserve">    posy = servoy.read();</w:t>
      </w:r>
    </w:p>
    <w:p w14:paraId="1E6347E3" w14:textId="77777777" w:rsidR="00A77572" w:rsidRDefault="00A77572" w:rsidP="00A77572">
      <w:pPr>
        <w:pStyle w:val="Nidungvnbn"/>
      </w:pPr>
    </w:p>
    <w:p w14:paraId="70631E20" w14:textId="77777777" w:rsidR="00064F6F" w:rsidRDefault="00064F6F" w:rsidP="00064F6F">
      <w:pPr>
        <w:pStyle w:val="Nidungvnbn"/>
      </w:pPr>
      <w:r>
        <w:t xml:space="preserve">    //Kiểm tra vị trí của khuôn mặt bị lệch qua bên trái so với vị trí trung tâm.</w:t>
      </w:r>
    </w:p>
    <w:p w14:paraId="2587B068" w14:textId="77777777" w:rsidR="00064F6F" w:rsidRDefault="00064F6F" w:rsidP="00064F6F">
      <w:pPr>
        <w:pStyle w:val="Nidungvnbn"/>
      </w:pPr>
      <w:r>
        <w:t xml:space="preserve">    if(valx &lt; (screenmaxx/2 - incx)){</w:t>
      </w:r>
    </w:p>
    <w:p w14:paraId="61874625" w14:textId="3A2FAA5F" w:rsidR="00064F6F" w:rsidRDefault="00064F6F" w:rsidP="00EA2B41">
      <w:pPr>
        <w:pStyle w:val="Nidungvnbn"/>
      </w:pPr>
      <w:r>
        <w:t xml:space="preserve">      posx += distancex; //</w:t>
      </w:r>
      <w:r w:rsidR="00E61651">
        <w:t>Di</w:t>
      </w:r>
      <w:r>
        <w:t xml:space="preserve"> chuyển servo sang trái.   </w:t>
      </w:r>
    </w:p>
    <w:p w14:paraId="1D9AD468" w14:textId="77777777" w:rsidR="00064F6F" w:rsidRDefault="00064F6F" w:rsidP="00064F6F">
      <w:pPr>
        <w:pStyle w:val="Nidungvnbn"/>
      </w:pPr>
      <w:r>
        <w:t xml:space="preserve">    }</w:t>
      </w:r>
    </w:p>
    <w:p w14:paraId="1E1612A8" w14:textId="77777777" w:rsidR="002A60D5" w:rsidRDefault="002A60D5" w:rsidP="00064F6F">
      <w:pPr>
        <w:pStyle w:val="Nidungvnbn"/>
      </w:pPr>
    </w:p>
    <w:p w14:paraId="57D360E3" w14:textId="77777777" w:rsidR="00064F6F" w:rsidRDefault="00064F6F" w:rsidP="00064F6F">
      <w:pPr>
        <w:pStyle w:val="Nidungvnbn"/>
      </w:pPr>
      <w:r>
        <w:t xml:space="preserve">    //Kiểm tra vị trí của khuôn mặt bị lệch qua bên phải so với vị trí trung tâm.</w:t>
      </w:r>
    </w:p>
    <w:p w14:paraId="6338CCC3" w14:textId="77777777" w:rsidR="00064F6F" w:rsidRDefault="00064F6F" w:rsidP="00064F6F">
      <w:pPr>
        <w:pStyle w:val="Nidungvnbn"/>
      </w:pPr>
      <w:r>
        <w:t xml:space="preserve">    else if(valx &gt; screenmaxx/2 + incx){</w:t>
      </w:r>
    </w:p>
    <w:p w14:paraId="15144F0D" w14:textId="3843B3E8" w:rsidR="00064F6F" w:rsidRDefault="00064F6F" w:rsidP="00064F6F">
      <w:pPr>
        <w:pStyle w:val="Nidungvnbn"/>
      </w:pPr>
      <w:r>
        <w:t xml:space="preserve">      posx -=distancex; //</w:t>
      </w:r>
      <w:r w:rsidR="00ED751B">
        <w:t>Di</w:t>
      </w:r>
      <w:r>
        <w:t xml:space="preserve"> chuyển servo sang phải.  </w:t>
      </w:r>
    </w:p>
    <w:p w14:paraId="47296304" w14:textId="77777777" w:rsidR="00064F6F" w:rsidRDefault="00064F6F" w:rsidP="00064F6F">
      <w:pPr>
        <w:pStyle w:val="Nidungvnbn"/>
      </w:pPr>
      <w:r>
        <w:t xml:space="preserve">    }</w:t>
      </w:r>
    </w:p>
    <w:p w14:paraId="19C85A43" w14:textId="77777777" w:rsidR="00064F6F" w:rsidRDefault="00064F6F" w:rsidP="00064F6F">
      <w:pPr>
        <w:pStyle w:val="Nidungvnbn"/>
      </w:pPr>
    </w:p>
    <w:p w14:paraId="363B6C98" w14:textId="77777777" w:rsidR="00064F6F" w:rsidRDefault="00064F6F" w:rsidP="00064F6F">
      <w:pPr>
        <w:pStyle w:val="Nidungvnbn"/>
      </w:pPr>
      <w:r>
        <w:t xml:space="preserve">     //Kiểm tra vị trí của khuôn mặt bị lệch lên trên so với vị trí trung tâm.</w:t>
      </w:r>
    </w:p>
    <w:p w14:paraId="20C1DC29" w14:textId="77777777" w:rsidR="00064F6F" w:rsidRDefault="00064F6F" w:rsidP="00064F6F">
      <w:pPr>
        <w:pStyle w:val="Nidungvnbn"/>
      </w:pPr>
      <w:r>
        <w:t xml:space="preserve">    if(valy &lt; (screenmaxy/2 - incy)){</w:t>
      </w:r>
    </w:p>
    <w:p w14:paraId="4827DBAC" w14:textId="4C0324CE" w:rsidR="00064F6F" w:rsidRDefault="00064F6F" w:rsidP="00064F6F">
      <w:pPr>
        <w:pStyle w:val="Nidungvnbn"/>
      </w:pPr>
      <w:r>
        <w:t xml:space="preserve">      posy += distancey; //Di chuyển servo lên trên.</w:t>
      </w:r>
    </w:p>
    <w:p w14:paraId="3C2339F7" w14:textId="77777777" w:rsidR="00064F6F" w:rsidRDefault="00064F6F" w:rsidP="00064F6F">
      <w:pPr>
        <w:pStyle w:val="Nidungvnbn"/>
      </w:pPr>
      <w:r>
        <w:t xml:space="preserve">    }</w:t>
      </w:r>
    </w:p>
    <w:p w14:paraId="2E738276" w14:textId="77777777" w:rsidR="00064F6F" w:rsidRDefault="00064F6F" w:rsidP="00064F6F">
      <w:pPr>
        <w:pStyle w:val="Nidungvnbn"/>
      </w:pPr>
      <w:r>
        <w:t xml:space="preserve">    //Kiểm tra vị trí của khuôn mặt bị lệch xuống dưới so với vị trí trung tâm.</w:t>
      </w:r>
    </w:p>
    <w:p w14:paraId="2060B885" w14:textId="77777777" w:rsidR="00064F6F" w:rsidRDefault="00064F6F" w:rsidP="00064F6F">
      <w:pPr>
        <w:pStyle w:val="Nidungvnbn"/>
      </w:pPr>
      <w:r>
        <w:t xml:space="preserve">    else if(valy &gt; (screenmaxy/2 + incy)){</w:t>
      </w:r>
    </w:p>
    <w:p w14:paraId="39937D04" w14:textId="6410239E" w:rsidR="00064F6F" w:rsidRDefault="00064F6F" w:rsidP="00064F6F">
      <w:pPr>
        <w:pStyle w:val="Nidungvnbn"/>
      </w:pPr>
      <w:r>
        <w:t xml:space="preserve">      posy -= distancey; //Di chuyển servo xuống dưới.</w:t>
      </w:r>
    </w:p>
    <w:p w14:paraId="46D2D58F" w14:textId="4752C0D8" w:rsidR="00064F6F" w:rsidRDefault="00064F6F" w:rsidP="00A27B69">
      <w:pPr>
        <w:pStyle w:val="Nidungvnbn"/>
      </w:pPr>
      <w:r>
        <w:t xml:space="preserve">    }</w:t>
      </w:r>
    </w:p>
    <w:p w14:paraId="2157AD49" w14:textId="77777777" w:rsidR="00064F6F" w:rsidRDefault="00064F6F" w:rsidP="00064F6F">
      <w:pPr>
        <w:pStyle w:val="Nidungvnbn"/>
      </w:pPr>
      <w:r>
        <w:t xml:space="preserve">    // Servos sẽ xoay cho phù hợp</w:t>
      </w:r>
    </w:p>
    <w:p w14:paraId="3B9F974C" w14:textId="77777777" w:rsidR="00064F6F" w:rsidRDefault="00064F6F" w:rsidP="00064F6F">
      <w:pPr>
        <w:pStyle w:val="Nidungvnbn"/>
      </w:pPr>
      <w:r>
        <w:t xml:space="preserve">    servox.write(posx);</w:t>
      </w:r>
    </w:p>
    <w:p w14:paraId="3C458E5C" w14:textId="77F13CB2" w:rsidR="00E347B4" w:rsidRDefault="00064F6F" w:rsidP="00CB72EE">
      <w:pPr>
        <w:pStyle w:val="Nidungvnbn"/>
      </w:pPr>
      <w:r>
        <w:t xml:space="preserve">    servoy.write(posy);</w:t>
      </w:r>
      <w:r w:rsidR="008949BC">
        <w:t xml:space="preserve"> }</w:t>
      </w:r>
    </w:p>
    <w:p w14:paraId="407317AF" w14:textId="77777777" w:rsidR="002E5F4E" w:rsidRDefault="002E5F4E" w:rsidP="00CB72EE">
      <w:pPr>
        <w:pStyle w:val="Nidungvnbn"/>
      </w:pPr>
    </w:p>
    <w:p w14:paraId="2B458B1E" w14:textId="1832D432" w:rsidR="003F3F0A" w:rsidRPr="00AF2C00" w:rsidRDefault="00FC1679" w:rsidP="00AF2C00">
      <w:pPr>
        <w:pStyle w:val="Tiumccp2"/>
      </w:pPr>
      <w:bookmarkStart w:id="33" w:name="_Toc470087524"/>
      <w:r>
        <w:lastRenderedPageBreak/>
        <w:t>4</w:t>
      </w:r>
      <w:r w:rsidR="002E42F4">
        <w:t>.</w:t>
      </w:r>
      <w:r w:rsidR="0090056B">
        <w:t>1.3</w:t>
      </w:r>
      <w:r w:rsidR="003F3F0A" w:rsidRPr="00AF2C00">
        <w:t xml:space="preserve"> Nạp code vào Arduino</w:t>
      </w:r>
      <w:bookmarkEnd w:id="33"/>
    </w:p>
    <w:p w14:paraId="41F2968A" w14:textId="604A9218" w:rsidR="007B37DC" w:rsidRPr="00C24B41" w:rsidRDefault="00A749DA" w:rsidP="00C24B41">
      <w:pPr>
        <w:rPr>
          <w:sz w:val="26"/>
          <w:szCs w:val="26"/>
        </w:rPr>
      </w:pPr>
      <w:r w:rsidRPr="00C24B41">
        <w:rPr>
          <w:sz w:val="26"/>
          <w:szCs w:val="26"/>
        </w:rPr>
        <w:t>-</w:t>
      </w:r>
      <w:r w:rsidR="00B8145A" w:rsidRPr="00C24B41">
        <w:rPr>
          <w:sz w:val="26"/>
          <w:szCs w:val="26"/>
        </w:rPr>
        <w:t xml:space="preserve">Đầu tiên, </w:t>
      </w:r>
      <w:r w:rsidR="007B37DC" w:rsidRPr="00C24B41">
        <w:rPr>
          <w:sz w:val="26"/>
          <w:szCs w:val="26"/>
        </w:rPr>
        <w:t>phải kiểm tra cổng kết nối giữa máy tính với Arduino</w:t>
      </w:r>
      <w:r w:rsidR="004F3060" w:rsidRPr="00C24B41">
        <w:rPr>
          <w:sz w:val="26"/>
          <w:szCs w:val="26"/>
        </w:rPr>
        <w:t>.</w:t>
      </w:r>
    </w:p>
    <w:p w14:paraId="678A1092" w14:textId="43CA7943" w:rsidR="000C138B" w:rsidRPr="00C24B41" w:rsidRDefault="000E0FE5" w:rsidP="00C24B41">
      <w:pPr>
        <w:rPr>
          <w:sz w:val="26"/>
          <w:szCs w:val="26"/>
        </w:rPr>
      </w:pPr>
      <w:r w:rsidRPr="00C24B41">
        <w:rPr>
          <w:sz w:val="26"/>
          <w:szCs w:val="26"/>
        </w:rPr>
        <w:t>-</w:t>
      </w:r>
      <w:r w:rsidR="00E34091" w:rsidRPr="00C24B41">
        <w:rPr>
          <w:sz w:val="26"/>
          <w:szCs w:val="26"/>
        </w:rPr>
        <w:t xml:space="preserve">Khi Arduino </w:t>
      </w:r>
      <w:r w:rsidR="000C138B" w:rsidRPr="00C24B41">
        <w:rPr>
          <w:sz w:val="26"/>
          <w:szCs w:val="26"/>
        </w:rPr>
        <w:t xml:space="preserve">kết nối với máy tính, nó sẽ sử dụng một cổng COM (Communication port - cổng dữ liệu ảo) để máy tính và bo mạch có thể truyền tải dữ liệu qua lại thông qua cổng này. Windows có thể quản lí đến 256 cổng COM. </w:t>
      </w:r>
      <w:r w:rsidR="00DF1472" w:rsidRPr="00C24B41">
        <w:rPr>
          <w:sz w:val="26"/>
          <w:szCs w:val="26"/>
        </w:rPr>
        <w:t xml:space="preserve">Ở đây, mặc định đó là cổng COM3. </w:t>
      </w:r>
    </w:p>
    <w:p w14:paraId="5633240F" w14:textId="2B89ABC4" w:rsidR="00117626" w:rsidRPr="00C24B41" w:rsidRDefault="00212E8A" w:rsidP="00C24B41">
      <w:pPr>
        <w:rPr>
          <w:sz w:val="26"/>
          <w:szCs w:val="26"/>
        </w:rPr>
      </w:pPr>
      <w:r w:rsidRPr="00C24B41">
        <w:rPr>
          <w:sz w:val="26"/>
          <w:szCs w:val="26"/>
        </w:rPr>
        <w:t>-</w:t>
      </w:r>
      <w:r w:rsidR="009E3F8C" w:rsidRPr="00C24B41">
        <w:rPr>
          <w:sz w:val="26"/>
          <w:szCs w:val="26"/>
        </w:rPr>
        <w:t xml:space="preserve">Để kiểm tra, </w:t>
      </w:r>
      <w:r w:rsidR="00DF1472" w:rsidRPr="00C24B41">
        <w:rPr>
          <w:sz w:val="26"/>
          <w:szCs w:val="26"/>
        </w:rPr>
        <w:t>v</w:t>
      </w:r>
      <w:r w:rsidR="00117626" w:rsidRPr="00C24B41">
        <w:rPr>
          <w:sz w:val="26"/>
          <w:szCs w:val="26"/>
        </w:rPr>
        <w:t xml:space="preserve">ào Tools </w:t>
      </w:r>
      <w:r w:rsidR="00117626" w:rsidRPr="00C24B41">
        <w:rPr>
          <w:sz w:val="26"/>
          <w:szCs w:val="26"/>
        </w:rPr>
        <w:sym w:font="Wingdings" w:char="F0E0"/>
      </w:r>
      <w:r w:rsidR="00117626" w:rsidRPr="00C24B41">
        <w:rPr>
          <w:sz w:val="26"/>
          <w:szCs w:val="26"/>
        </w:rPr>
        <w:t xml:space="preserve"> Port </w:t>
      </w:r>
      <w:r w:rsidR="00117626" w:rsidRPr="00C24B41">
        <w:rPr>
          <w:sz w:val="26"/>
          <w:szCs w:val="26"/>
        </w:rPr>
        <w:sym w:font="Wingdings" w:char="F0E0"/>
      </w:r>
      <w:r w:rsidR="00DB412F" w:rsidRPr="00C24B41">
        <w:rPr>
          <w:sz w:val="26"/>
          <w:szCs w:val="26"/>
        </w:rPr>
        <w:t xml:space="preserve"> </w:t>
      </w:r>
      <w:r w:rsidR="00310E16" w:rsidRPr="00C24B41">
        <w:rPr>
          <w:sz w:val="26"/>
          <w:szCs w:val="26"/>
        </w:rPr>
        <w:t>Thấy cổng</w:t>
      </w:r>
      <w:r w:rsidR="00117626" w:rsidRPr="00C24B41">
        <w:rPr>
          <w:sz w:val="26"/>
          <w:szCs w:val="26"/>
        </w:rPr>
        <w:t xml:space="preserve"> COM3 </w:t>
      </w:r>
      <w:r w:rsidR="00A46D89" w:rsidRPr="00C24B41">
        <w:rPr>
          <w:sz w:val="26"/>
          <w:szCs w:val="26"/>
        </w:rPr>
        <w:t>đã</w:t>
      </w:r>
      <w:r w:rsidR="00117626" w:rsidRPr="00C24B41">
        <w:rPr>
          <w:sz w:val="26"/>
          <w:szCs w:val="26"/>
        </w:rPr>
        <w:t xml:space="preserve"> kết nối với Arduino.</w:t>
      </w:r>
      <w:r w:rsidR="00A15718" w:rsidRPr="00C24B41">
        <w:rPr>
          <w:sz w:val="26"/>
          <w:szCs w:val="26"/>
        </w:rPr>
        <w:t>(Hoặc</w:t>
      </w:r>
      <w:r w:rsidR="00D5466E" w:rsidRPr="00C24B41">
        <w:rPr>
          <w:sz w:val="26"/>
          <w:szCs w:val="26"/>
        </w:rPr>
        <w:t xml:space="preserve"> có thể kiểm tra ở góc phải màn hình của Arduino IDE “Arduino/Genuino Uno on COM3).</w:t>
      </w:r>
    </w:p>
    <w:p w14:paraId="3FA64A3F" w14:textId="56533A6C" w:rsidR="00865FBC" w:rsidRPr="00305D26" w:rsidRDefault="00092A5B" w:rsidP="00092A5B">
      <w:r>
        <w:rPr>
          <w:noProof/>
        </w:rPr>
        <w:drawing>
          <wp:inline distT="0" distB="0" distL="0" distR="0" wp14:anchorId="51F51DC5" wp14:editId="3857B9DB">
            <wp:extent cx="5791835" cy="5457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5457190"/>
                    </a:xfrm>
                    <a:prstGeom prst="rect">
                      <a:avLst/>
                    </a:prstGeom>
                  </pic:spPr>
                </pic:pic>
              </a:graphicData>
            </a:graphic>
          </wp:inline>
        </w:drawing>
      </w:r>
    </w:p>
    <w:p w14:paraId="16AE4CA5" w14:textId="77777777" w:rsidR="00612EF8" w:rsidRDefault="00612EF8" w:rsidP="00092A5B">
      <w:pPr>
        <w:pStyle w:val="Caption"/>
      </w:pPr>
    </w:p>
    <w:p w14:paraId="5D06D5D8" w14:textId="08A1912A" w:rsidR="006A30AC" w:rsidRDefault="00092A5B" w:rsidP="00092A5B">
      <w:pPr>
        <w:pStyle w:val="Caption"/>
      </w:pPr>
      <w:bookmarkStart w:id="34" w:name="_Toc470087537"/>
      <w:r>
        <w:t xml:space="preserve">Hình </w:t>
      </w:r>
      <w:r w:rsidR="00354C55">
        <w:fldChar w:fldCharType="begin"/>
      </w:r>
      <w:r w:rsidR="00354C55">
        <w:instrText xml:space="preserve"> SEQ Hình \* ARABIC </w:instrText>
      </w:r>
      <w:r w:rsidR="00354C55">
        <w:fldChar w:fldCharType="separate"/>
      </w:r>
      <w:r w:rsidR="00246E65">
        <w:rPr>
          <w:noProof/>
        </w:rPr>
        <w:t>6</w:t>
      </w:r>
      <w:r w:rsidR="00354C55">
        <w:rPr>
          <w:noProof/>
        </w:rPr>
        <w:fldChar w:fldCharType="end"/>
      </w:r>
      <w:r>
        <w:t>: Thiết lập cổng kết nối COM3 cho Arduino</w:t>
      </w:r>
      <w:r w:rsidR="00106FFC">
        <w:t>.</w:t>
      </w:r>
      <w:bookmarkEnd w:id="34"/>
    </w:p>
    <w:p w14:paraId="12AF3C4B" w14:textId="6DF2C31F" w:rsidR="00AE4961" w:rsidRPr="00AE4961" w:rsidRDefault="00430CEE" w:rsidP="00A479D9">
      <w:pPr>
        <w:rPr>
          <w:sz w:val="26"/>
          <w:szCs w:val="26"/>
        </w:rPr>
      </w:pPr>
      <w:r>
        <w:rPr>
          <w:sz w:val="26"/>
          <w:szCs w:val="26"/>
        </w:rPr>
        <w:lastRenderedPageBreak/>
        <w:t>-</w:t>
      </w:r>
      <w:r w:rsidR="00AE4961">
        <w:rPr>
          <w:sz w:val="26"/>
          <w:szCs w:val="26"/>
        </w:rPr>
        <w:t xml:space="preserve">Tiếp đó, vào Tools </w:t>
      </w:r>
      <w:r w:rsidR="00AE4961" w:rsidRPr="00AE4961">
        <w:rPr>
          <w:sz w:val="26"/>
          <w:szCs w:val="26"/>
        </w:rPr>
        <w:sym w:font="Wingdings" w:char="F0E0"/>
      </w:r>
      <w:r w:rsidR="00AE4961">
        <w:rPr>
          <w:sz w:val="26"/>
          <w:szCs w:val="26"/>
        </w:rPr>
        <w:t xml:space="preserve"> Board:”Arduino/Genuino Uno” </w:t>
      </w:r>
      <w:r w:rsidR="00AE4961" w:rsidRPr="00AE4961">
        <w:rPr>
          <w:sz w:val="26"/>
          <w:szCs w:val="26"/>
        </w:rPr>
        <w:sym w:font="Wingdings" w:char="F0E0"/>
      </w:r>
      <w:r w:rsidR="00AE4961">
        <w:rPr>
          <w:sz w:val="26"/>
          <w:szCs w:val="26"/>
        </w:rPr>
        <w:t xml:space="preserve"> Chọn Arduino/Genuino Uno</w:t>
      </w:r>
      <w:r w:rsidR="005C0920">
        <w:rPr>
          <w:sz w:val="26"/>
          <w:szCs w:val="26"/>
        </w:rPr>
        <w:t>.</w:t>
      </w:r>
    </w:p>
    <w:p w14:paraId="76A73B79" w14:textId="714D4A8D" w:rsidR="00106FFC" w:rsidRPr="00106FFC" w:rsidRDefault="00AE4961" w:rsidP="00106FFC">
      <w:r>
        <w:rPr>
          <w:noProof/>
        </w:rPr>
        <w:drawing>
          <wp:inline distT="0" distB="0" distL="0" distR="0" wp14:anchorId="3D31ED2C" wp14:editId="0E489CAC">
            <wp:extent cx="5791835" cy="518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Arduino.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5189220"/>
                    </a:xfrm>
                    <a:prstGeom prst="rect">
                      <a:avLst/>
                    </a:prstGeom>
                  </pic:spPr>
                </pic:pic>
              </a:graphicData>
            </a:graphic>
          </wp:inline>
        </w:drawing>
      </w:r>
    </w:p>
    <w:p w14:paraId="11126EEE" w14:textId="77777777" w:rsidR="00152963" w:rsidRDefault="00152963" w:rsidP="003C0107">
      <w:pPr>
        <w:pStyle w:val="Caption"/>
      </w:pPr>
    </w:p>
    <w:p w14:paraId="6A46A85E" w14:textId="0F9442C9" w:rsidR="006A30AC" w:rsidRPr="00305D26" w:rsidRDefault="003C0107" w:rsidP="003C0107">
      <w:pPr>
        <w:pStyle w:val="Caption"/>
      </w:pPr>
      <w:bookmarkStart w:id="35" w:name="_Toc470087538"/>
      <w:r>
        <w:t xml:space="preserve">Hình </w:t>
      </w:r>
      <w:r w:rsidR="00354C55">
        <w:fldChar w:fldCharType="begin"/>
      </w:r>
      <w:r w:rsidR="00354C55">
        <w:instrText xml:space="preserve"> SEQ Hình \* ARABIC </w:instrText>
      </w:r>
      <w:r w:rsidR="00354C55">
        <w:fldChar w:fldCharType="separate"/>
      </w:r>
      <w:r w:rsidR="00246E65">
        <w:rPr>
          <w:noProof/>
        </w:rPr>
        <w:t>7</w:t>
      </w:r>
      <w:r w:rsidR="00354C55">
        <w:rPr>
          <w:noProof/>
        </w:rPr>
        <w:fldChar w:fldCharType="end"/>
      </w:r>
      <w:r>
        <w:t xml:space="preserve"> : Chọn Board Ardunio trong Arduino IDE</w:t>
      </w:r>
      <w:r w:rsidR="00D06FDF">
        <w:t>.</w:t>
      </w:r>
      <w:bookmarkEnd w:id="35"/>
    </w:p>
    <w:p w14:paraId="33B60361" w14:textId="77777777" w:rsidR="006A30AC" w:rsidRDefault="006A30AC" w:rsidP="00BC620A">
      <w:pPr>
        <w:pStyle w:val="Nidungvnbn"/>
        <w:jc w:val="center"/>
      </w:pPr>
    </w:p>
    <w:p w14:paraId="6EB3373A" w14:textId="77777777" w:rsidR="00152963" w:rsidRDefault="00152963" w:rsidP="00BC620A">
      <w:pPr>
        <w:pStyle w:val="Nidungvnbn"/>
        <w:jc w:val="center"/>
      </w:pPr>
    </w:p>
    <w:p w14:paraId="609D4FA6" w14:textId="77777777" w:rsidR="006D750D" w:rsidRDefault="006D750D" w:rsidP="00BC620A">
      <w:pPr>
        <w:pStyle w:val="Nidungvnbn"/>
        <w:jc w:val="center"/>
      </w:pPr>
    </w:p>
    <w:p w14:paraId="0E057C0F" w14:textId="77777777" w:rsidR="006D750D" w:rsidRDefault="006D750D" w:rsidP="00BC620A">
      <w:pPr>
        <w:pStyle w:val="Nidungvnbn"/>
        <w:jc w:val="center"/>
      </w:pPr>
    </w:p>
    <w:p w14:paraId="3A02E02B" w14:textId="77777777" w:rsidR="006D750D" w:rsidRDefault="006D750D" w:rsidP="00BC620A">
      <w:pPr>
        <w:pStyle w:val="Nidungvnbn"/>
        <w:jc w:val="center"/>
      </w:pPr>
    </w:p>
    <w:p w14:paraId="2BDC5EBA" w14:textId="6A97AE32" w:rsidR="006D750D" w:rsidRDefault="007D0055" w:rsidP="00EE3AFD">
      <w:pPr>
        <w:pStyle w:val="Nidungvnbn"/>
      </w:pPr>
      <w:r>
        <w:lastRenderedPageBreak/>
        <w:t>-</w:t>
      </w:r>
      <w:r w:rsidR="00346E60">
        <w:t>Bước cuối cùng, đ</w:t>
      </w:r>
      <w:r w:rsidR="006D750D">
        <w:t xml:space="preserve">ể tiến hành nạp code cho Arduino, chúng ta nhấn vào Upload (mũi tên ở trên), khi màn hình thông báo hiển thị Done Uploading nghĩa là chúng ta đã nạp code thành công cho Arduino. </w:t>
      </w:r>
    </w:p>
    <w:p w14:paraId="1B5E9DAD" w14:textId="75A57D38" w:rsidR="006D750D" w:rsidRDefault="00F517EC" w:rsidP="00BC620A">
      <w:pPr>
        <w:pStyle w:val="Nidungvnbn"/>
        <w:jc w:val="center"/>
      </w:pPr>
      <w:r>
        <w:rPr>
          <w:noProof/>
        </w:rPr>
        <w:drawing>
          <wp:inline distT="0" distB="0" distL="0" distR="0" wp14:anchorId="68C1CC32" wp14:editId="0142B9A3">
            <wp:extent cx="4933333" cy="5885714"/>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eUpload.png"/>
                    <pic:cNvPicPr/>
                  </pic:nvPicPr>
                  <pic:blipFill>
                    <a:blip r:embed="rId24">
                      <a:extLst>
                        <a:ext uri="{28A0092B-C50C-407E-A947-70E740481C1C}">
                          <a14:useLocalDpi xmlns:a14="http://schemas.microsoft.com/office/drawing/2010/main" val="0"/>
                        </a:ext>
                      </a:extLst>
                    </a:blip>
                    <a:stretch>
                      <a:fillRect/>
                    </a:stretch>
                  </pic:blipFill>
                  <pic:spPr>
                    <a:xfrm>
                      <a:off x="0" y="0"/>
                      <a:ext cx="4933333" cy="5885714"/>
                    </a:xfrm>
                    <a:prstGeom prst="rect">
                      <a:avLst/>
                    </a:prstGeom>
                  </pic:spPr>
                </pic:pic>
              </a:graphicData>
            </a:graphic>
          </wp:inline>
        </w:drawing>
      </w:r>
    </w:p>
    <w:p w14:paraId="1E6E7AFD" w14:textId="1AA274A3" w:rsidR="00C4563D" w:rsidRDefault="00C4563D" w:rsidP="00C4563D">
      <w:pPr>
        <w:pStyle w:val="Caption"/>
      </w:pPr>
      <w:bookmarkStart w:id="36" w:name="_Toc470087539"/>
      <w:r>
        <w:t xml:space="preserve">Hình </w:t>
      </w:r>
      <w:r w:rsidR="00354C55">
        <w:fldChar w:fldCharType="begin"/>
      </w:r>
      <w:r w:rsidR="00354C55">
        <w:instrText xml:space="preserve"> SEQ Hình \* ARABIC </w:instrText>
      </w:r>
      <w:r w:rsidR="00354C55">
        <w:fldChar w:fldCharType="separate"/>
      </w:r>
      <w:r w:rsidR="00246E65">
        <w:rPr>
          <w:noProof/>
        </w:rPr>
        <w:t>8</w:t>
      </w:r>
      <w:r w:rsidR="00354C55">
        <w:rPr>
          <w:noProof/>
        </w:rPr>
        <w:fldChar w:fldCharType="end"/>
      </w:r>
      <w:r>
        <w:t xml:space="preserve"> : Tải chương trình lên mạch Arduino</w:t>
      </w:r>
      <w:r w:rsidR="003A7DAD">
        <w:t>.</w:t>
      </w:r>
      <w:bookmarkEnd w:id="36"/>
    </w:p>
    <w:p w14:paraId="6C5AAD18" w14:textId="77777777" w:rsidR="00152963" w:rsidRDefault="00152963" w:rsidP="00BC620A">
      <w:pPr>
        <w:pStyle w:val="Nidungvnbn"/>
        <w:jc w:val="center"/>
      </w:pPr>
    </w:p>
    <w:p w14:paraId="58C79FF3" w14:textId="1C68F964" w:rsidR="00D74291" w:rsidRPr="00305D26" w:rsidRDefault="00FC0A71" w:rsidP="000E09AF">
      <w:pPr>
        <w:pStyle w:val="Nidungvnbn"/>
        <w:jc w:val="left"/>
      </w:pPr>
      <w:r>
        <w:t>-</w:t>
      </w:r>
      <w:r w:rsidR="00D3156A">
        <w:t>Vậy là hoàn thành quá trình nạp code cho Arduino.</w:t>
      </w:r>
    </w:p>
    <w:p w14:paraId="344A6F56" w14:textId="4D8AE6BA" w:rsidR="006A30AC" w:rsidRPr="00AF2C00" w:rsidRDefault="002B0F7E" w:rsidP="00AF2C00">
      <w:pPr>
        <w:pStyle w:val="Tiumccp1"/>
      </w:pPr>
      <w:bookmarkStart w:id="37" w:name="_Toc470087525"/>
      <w:r>
        <w:lastRenderedPageBreak/>
        <w:t>4.</w:t>
      </w:r>
      <w:r w:rsidR="00C8714C" w:rsidRPr="00AF2C00">
        <w:t>2 Nhận diện khuôn mặt bằng OpenCV</w:t>
      </w:r>
      <w:bookmarkEnd w:id="37"/>
    </w:p>
    <w:p w14:paraId="18B2E8A9" w14:textId="77777777" w:rsidR="002C16D9" w:rsidRPr="00FD1FB0" w:rsidRDefault="002C16D9" w:rsidP="002C16D9">
      <w:pPr>
        <w:ind w:firstLine="720"/>
        <w:jc w:val="both"/>
        <w:rPr>
          <w:sz w:val="26"/>
          <w:szCs w:val="26"/>
        </w:rPr>
      </w:pPr>
      <w:bookmarkStart w:id="38" w:name="_Toc451766115"/>
      <w:r w:rsidRPr="00FD1FB0">
        <w:rPr>
          <w:sz w:val="26"/>
          <w:szCs w:val="26"/>
        </w:rPr>
        <w:t>-Giới thiệu phương pháp nhận diện</w:t>
      </w:r>
      <w:r>
        <w:rPr>
          <w:sz w:val="26"/>
          <w:szCs w:val="26"/>
        </w:rPr>
        <w:t xml:space="preserve"> khuôn mặt dựa vào đặc trưng H</w:t>
      </w:r>
      <w:r w:rsidRPr="00FD1FB0">
        <w:rPr>
          <w:sz w:val="26"/>
          <w:szCs w:val="26"/>
        </w:rPr>
        <w:t>aar-like.Các đặc trưng Haar-Like(Haar-Like feature) là những hình chữ nhật được phân thành các vùng khác nhau như hình sau :</w:t>
      </w:r>
    </w:p>
    <w:p w14:paraId="2294535E" w14:textId="77777777" w:rsidR="002C16D9" w:rsidRDefault="002C16D9" w:rsidP="002C16D9">
      <w:pPr>
        <w:pStyle w:val="NormalWeb"/>
        <w:shd w:val="clear" w:color="auto" w:fill="FFFFFF"/>
        <w:spacing w:before="0" w:beforeAutospacing="0" w:after="360" w:afterAutospacing="0" w:line="360" w:lineRule="atLeast"/>
        <w:jc w:val="center"/>
        <w:textAlignment w:val="baseline"/>
        <w:rPr>
          <w:color w:val="444444"/>
          <w:sz w:val="21"/>
          <w:szCs w:val="21"/>
        </w:rPr>
      </w:pPr>
      <w:r w:rsidRPr="00305D26">
        <w:rPr>
          <w:noProof/>
        </w:rPr>
        <w:drawing>
          <wp:inline distT="0" distB="0" distL="0" distR="0" wp14:anchorId="63647776" wp14:editId="2047CB20">
            <wp:extent cx="3719058" cy="2466975"/>
            <wp:effectExtent l="0" t="0" r="0" b="0"/>
            <wp:docPr id="2" name="Picture 2" descr="haar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4806" cy="2477421"/>
                    </a:xfrm>
                    <a:prstGeom prst="rect">
                      <a:avLst/>
                    </a:prstGeom>
                    <a:noFill/>
                    <a:ln>
                      <a:noFill/>
                    </a:ln>
                  </pic:spPr>
                </pic:pic>
              </a:graphicData>
            </a:graphic>
          </wp:inline>
        </w:drawing>
      </w:r>
    </w:p>
    <w:p w14:paraId="2F4F0AED" w14:textId="77777777" w:rsidR="002C16D9" w:rsidRPr="00305D26" w:rsidRDefault="002C16D9" w:rsidP="002C16D9">
      <w:pPr>
        <w:pStyle w:val="Caption"/>
        <w:rPr>
          <w:color w:val="444444"/>
          <w:sz w:val="21"/>
          <w:szCs w:val="21"/>
        </w:rPr>
      </w:pPr>
      <w:bookmarkStart w:id="39" w:name="_Toc470039114"/>
      <w:bookmarkStart w:id="40" w:name="_Toc470087540"/>
      <w:r>
        <w:t xml:space="preserve">Hình </w:t>
      </w:r>
      <w:r w:rsidR="00354C55">
        <w:fldChar w:fldCharType="begin"/>
      </w:r>
      <w:r w:rsidR="00354C55">
        <w:instrText xml:space="preserve"> SEQ Hình \* ARABIC </w:instrText>
      </w:r>
      <w:r w:rsidR="00354C55">
        <w:fldChar w:fldCharType="separate"/>
      </w:r>
      <w:r w:rsidR="00246E65">
        <w:rPr>
          <w:noProof/>
        </w:rPr>
        <w:t>9</w:t>
      </w:r>
      <w:r w:rsidR="00354C55">
        <w:rPr>
          <w:noProof/>
        </w:rPr>
        <w:fldChar w:fldCharType="end"/>
      </w:r>
      <w:r>
        <w:t xml:space="preserve"> : Nhận diện dựa vào đặc trưng Haar-like</w:t>
      </w:r>
      <w:bookmarkEnd w:id="39"/>
      <w:bookmarkEnd w:id="40"/>
    </w:p>
    <w:p w14:paraId="0662EE68" w14:textId="3AD17D69" w:rsidR="002C16D9" w:rsidRPr="00305D26" w:rsidRDefault="006D4723" w:rsidP="006D4723">
      <w:pPr>
        <w:spacing w:line="360" w:lineRule="auto"/>
        <w:ind w:firstLine="720"/>
        <w:rPr>
          <w:color w:val="000000" w:themeColor="text1"/>
          <w:sz w:val="26"/>
          <w:szCs w:val="26"/>
          <w:shd w:val="clear" w:color="auto" w:fill="FFFFFF"/>
        </w:rPr>
      </w:pPr>
      <w:r>
        <w:rPr>
          <w:color w:val="000000" w:themeColor="text1"/>
          <w:sz w:val="26"/>
          <w:szCs w:val="26"/>
          <w:shd w:val="clear" w:color="auto" w:fill="FFFFFF"/>
        </w:rPr>
        <w:t>-</w:t>
      </w:r>
      <w:r w:rsidR="002C16D9" w:rsidRPr="00305D26">
        <w:rPr>
          <w:color w:val="000000" w:themeColor="text1"/>
          <w:sz w:val="26"/>
          <w:szCs w:val="26"/>
          <w:shd w:val="clear" w:color="auto" w:fill="FFFFFF"/>
        </w:rPr>
        <w:t>Để nhận dạn</w:t>
      </w:r>
      <w:r w:rsidR="002C16D9">
        <w:rPr>
          <w:color w:val="000000" w:themeColor="text1"/>
          <w:sz w:val="26"/>
          <w:szCs w:val="26"/>
          <w:shd w:val="clear" w:color="auto" w:fill="FFFFFF"/>
        </w:rPr>
        <w:t xml:space="preserve">g khuôn mặt bằng đặc trưng Haar </w:t>
      </w:r>
      <w:r w:rsidR="002C16D9" w:rsidRPr="00305D26">
        <w:rPr>
          <w:color w:val="000000" w:themeColor="text1"/>
          <w:sz w:val="26"/>
          <w:szCs w:val="26"/>
          <w:shd w:val="clear" w:color="auto" w:fill="FFFFFF"/>
        </w:rPr>
        <w:t xml:space="preserve">like thì đầu tiên ta phải đưa ảnh về xám hóa: </w:t>
      </w:r>
    </w:p>
    <w:p w14:paraId="1C60CA20" w14:textId="77777777" w:rsidR="002C16D9" w:rsidRPr="002D72C0" w:rsidRDefault="002C16D9" w:rsidP="002C16D9">
      <w:pPr>
        <w:autoSpaceDE w:val="0"/>
        <w:autoSpaceDN w:val="0"/>
        <w:adjustRightInd w:val="0"/>
        <w:rPr>
          <w:rFonts w:ascii="Consolas" w:eastAsiaTheme="minorHAnsi" w:hAnsi="Consolas" w:cs="Consolas"/>
          <w:color w:val="000000"/>
          <w:sz w:val="21"/>
          <w:szCs w:val="21"/>
        </w:rPr>
      </w:pPr>
      <w:r w:rsidRPr="002D72C0">
        <w:rPr>
          <w:rFonts w:ascii="Consolas" w:eastAsiaTheme="minorHAnsi" w:hAnsi="Consolas" w:cs="Consolas"/>
          <w:color w:val="008000"/>
          <w:sz w:val="21"/>
          <w:szCs w:val="21"/>
        </w:rPr>
        <w:t>/**Chuyển đổi hình ảnh từ BGR sang định dạng Grayscale,</w:t>
      </w:r>
    </w:p>
    <w:p w14:paraId="4836E5E5" w14:textId="77777777" w:rsidR="002C16D9" w:rsidRPr="002D72C0" w:rsidRDefault="002C16D9" w:rsidP="002C16D9">
      <w:pPr>
        <w:autoSpaceDE w:val="0"/>
        <w:autoSpaceDN w:val="0"/>
        <w:adjustRightInd w:val="0"/>
        <w:rPr>
          <w:rFonts w:ascii="Consolas" w:eastAsiaTheme="minorHAnsi" w:hAnsi="Consolas" w:cs="Consolas"/>
          <w:color w:val="000000"/>
          <w:sz w:val="21"/>
          <w:szCs w:val="21"/>
        </w:rPr>
      </w:pPr>
      <w:r w:rsidRPr="002D72C0">
        <w:rPr>
          <w:rFonts w:ascii="Consolas" w:eastAsiaTheme="minorHAnsi" w:hAnsi="Consolas" w:cs="Consolas"/>
          <w:color w:val="008000"/>
          <w:sz w:val="21"/>
          <w:szCs w:val="21"/>
        </w:rPr>
        <w:tab/>
        <w:t>có nghĩa là chuyển từ ảnh có 3 kênh màu thông dụng Red,Green,Blue</w:t>
      </w:r>
    </w:p>
    <w:p w14:paraId="7D1E6BD6" w14:textId="77777777" w:rsidR="002C16D9" w:rsidRPr="002D72C0" w:rsidRDefault="002C16D9" w:rsidP="002C16D9">
      <w:pPr>
        <w:autoSpaceDE w:val="0"/>
        <w:autoSpaceDN w:val="0"/>
        <w:adjustRightInd w:val="0"/>
        <w:rPr>
          <w:rFonts w:ascii="Consolas" w:eastAsiaTheme="minorHAnsi" w:hAnsi="Consolas" w:cs="Consolas"/>
          <w:color w:val="000000"/>
          <w:sz w:val="21"/>
          <w:szCs w:val="21"/>
        </w:rPr>
      </w:pPr>
      <w:r w:rsidRPr="002D72C0">
        <w:rPr>
          <w:rFonts w:ascii="Consolas" w:eastAsiaTheme="minorHAnsi" w:hAnsi="Consolas" w:cs="Consolas"/>
          <w:color w:val="008000"/>
          <w:sz w:val="21"/>
          <w:szCs w:val="21"/>
        </w:rPr>
        <w:tab/>
        <w:t>thành  ảnh 8 bits Grayscale, dùng hàm: cvtColor(InputArray, OutputArray, int code(code là mã màu)) */</w:t>
      </w:r>
    </w:p>
    <w:p w14:paraId="131BF54B" w14:textId="77777777" w:rsidR="002C16D9" w:rsidRPr="002D72C0" w:rsidRDefault="002C16D9" w:rsidP="002C16D9">
      <w:pPr>
        <w:spacing w:line="360" w:lineRule="auto"/>
        <w:rPr>
          <w:rFonts w:ascii="Consolas" w:eastAsiaTheme="minorHAnsi" w:hAnsi="Consolas" w:cs="Consolas"/>
          <w:color w:val="000000"/>
          <w:sz w:val="21"/>
          <w:szCs w:val="21"/>
        </w:rPr>
      </w:pPr>
      <w:r w:rsidRPr="002D72C0">
        <w:rPr>
          <w:rFonts w:ascii="Consolas" w:eastAsiaTheme="minorHAnsi" w:hAnsi="Consolas" w:cs="Consolas"/>
          <w:color w:val="000000"/>
          <w:sz w:val="21"/>
          <w:szCs w:val="21"/>
        </w:rPr>
        <w:tab/>
        <w:t>cvtColor(</w:t>
      </w:r>
      <w:r w:rsidRPr="002D72C0">
        <w:rPr>
          <w:rFonts w:ascii="Consolas" w:eastAsiaTheme="minorHAnsi" w:hAnsi="Consolas" w:cs="Consolas"/>
          <w:color w:val="808080"/>
          <w:sz w:val="21"/>
          <w:szCs w:val="21"/>
        </w:rPr>
        <w:t>frame</w:t>
      </w:r>
      <w:r w:rsidRPr="002D72C0">
        <w:rPr>
          <w:rFonts w:ascii="Consolas" w:eastAsiaTheme="minorHAnsi" w:hAnsi="Consolas" w:cs="Consolas"/>
          <w:color w:val="000000"/>
          <w:sz w:val="21"/>
          <w:szCs w:val="21"/>
        </w:rPr>
        <w:t xml:space="preserve">, frame_gray, </w:t>
      </w:r>
      <w:r w:rsidRPr="002D72C0">
        <w:rPr>
          <w:rFonts w:ascii="Consolas" w:eastAsiaTheme="minorHAnsi" w:hAnsi="Consolas" w:cs="Consolas"/>
          <w:color w:val="2F4F4F"/>
          <w:sz w:val="21"/>
          <w:szCs w:val="21"/>
        </w:rPr>
        <w:t>CV_BGR2GRAY</w:t>
      </w:r>
      <w:r w:rsidRPr="002D72C0">
        <w:rPr>
          <w:rFonts w:ascii="Consolas" w:eastAsiaTheme="minorHAnsi" w:hAnsi="Consolas" w:cs="Consolas"/>
          <w:color w:val="000000"/>
          <w:sz w:val="21"/>
          <w:szCs w:val="21"/>
        </w:rPr>
        <w:t>);</w:t>
      </w:r>
    </w:p>
    <w:p w14:paraId="329DFE29" w14:textId="676463F8" w:rsidR="002C16D9" w:rsidRPr="00305D26" w:rsidRDefault="002C16D9" w:rsidP="0042005C">
      <w:pPr>
        <w:spacing w:line="360" w:lineRule="auto"/>
        <w:ind w:firstLine="720"/>
        <w:rPr>
          <w:color w:val="000000" w:themeColor="text1"/>
          <w:sz w:val="26"/>
          <w:szCs w:val="26"/>
          <w:shd w:val="clear" w:color="auto" w:fill="FFFFFF"/>
        </w:rPr>
      </w:pPr>
      <w:r w:rsidRPr="00305D26">
        <w:rPr>
          <w:color w:val="444444"/>
          <w:sz w:val="21"/>
          <w:szCs w:val="21"/>
          <w:shd w:val="clear" w:color="auto" w:fill="FFFFFF"/>
        </w:rPr>
        <w:t xml:space="preserve"> </w:t>
      </w:r>
      <w:r w:rsidR="0042005C">
        <w:rPr>
          <w:color w:val="444444"/>
          <w:sz w:val="21"/>
          <w:szCs w:val="21"/>
          <w:shd w:val="clear" w:color="auto" w:fill="FFFFFF"/>
        </w:rPr>
        <w:t>-</w:t>
      </w:r>
      <w:r w:rsidRPr="00305D26">
        <w:rPr>
          <w:color w:val="000000" w:themeColor="text1"/>
          <w:sz w:val="26"/>
          <w:szCs w:val="26"/>
          <w:shd w:val="clear" w:color="auto" w:fill="FFFFFF"/>
        </w:rPr>
        <w:t>Sau đó cho các đặc trưng haar</w:t>
      </w:r>
      <w:r>
        <w:rPr>
          <w:color w:val="000000" w:themeColor="text1"/>
          <w:sz w:val="26"/>
          <w:szCs w:val="26"/>
          <w:shd w:val="clear" w:color="auto" w:fill="FFFFFF"/>
        </w:rPr>
        <w:t>-</w:t>
      </w:r>
      <w:r w:rsidRPr="00305D26">
        <w:rPr>
          <w:color w:val="000000" w:themeColor="text1"/>
          <w:sz w:val="26"/>
          <w:szCs w:val="26"/>
          <w:shd w:val="clear" w:color="auto" w:fill="FFFFFF"/>
        </w:rPr>
        <w:t>like chạy khắp bức ảnh, những khu vực so sánh được cho là giống với nhiều đặc chưng haar like nhất sẽ được đánh dấu lại. Đây chính là phương pháp cơ bản để nhận dạng khuôn mặt.</w:t>
      </w:r>
    </w:p>
    <w:p w14:paraId="722C4268" w14:textId="77777777" w:rsidR="002C16D9" w:rsidRPr="00305D26" w:rsidRDefault="002C16D9" w:rsidP="002C16D9">
      <w:pPr>
        <w:spacing w:line="360" w:lineRule="auto"/>
        <w:rPr>
          <w:color w:val="444444"/>
          <w:sz w:val="21"/>
          <w:szCs w:val="21"/>
          <w:shd w:val="clear" w:color="auto" w:fill="FFFFFF"/>
        </w:rPr>
      </w:pPr>
      <w:r w:rsidRPr="00305D26">
        <w:rPr>
          <w:color w:val="000000" w:themeColor="text1"/>
          <w:sz w:val="26"/>
          <w:szCs w:val="26"/>
        </w:rPr>
        <w:br/>
      </w:r>
      <w:r w:rsidRPr="00305D26">
        <w:rPr>
          <w:color w:val="000000" w:themeColor="text1"/>
          <w:sz w:val="26"/>
          <w:szCs w:val="26"/>
        </w:rPr>
        <w:br/>
      </w:r>
    </w:p>
    <w:p w14:paraId="26FC95FB" w14:textId="77777777" w:rsidR="002C16D9" w:rsidRDefault="002C16D9" w:rsidP="002C16D9">
      <w:pPr>
        <w:pStyle w:val="NormalWeb"/>
        <w:keepNext/>
        <w:shd w:val="clear" w:color="auto" w:fill="FFFFFF"/>
        <w:spacing w:before="0" w:beforeAutospacing="0" w:after="360" w:afterAutospacing="0" w:line="360" w:lineRule="atLeast"/>
        <w:jc w:val="center"/>
        <w:textAlignment w:val="baseline"/>
      </w:pPr>
      <w:r w:rsidRPr="00305D26">
        <w:rPr>
          <w:noProof/>
        </w:rPr>
        <w:lastRenderedPageBreak/>
        <w:drawing>
          <wp:inline distT="0" distB="0" distL="0" distR="0" wp14:anchorId="7D485B9E" wp14:editId="5BEFCA29">
            <wp:extent cx="3228975" cy="262823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2257" cy="2655326"/>
                    </a:xfrm>
                    <a:prstGeom prst="rect">
                      <a:avLst/>
                    </a:prstGeom>
                  </pic:spPr>
                </pic:pic>
              </a:graphicData>
            </a:graphic>
          </wp:inline>
        </w:drawing>
      </w:r>
    </w:p>
    <w:p w14:paraId="43127DF3" w14:textId="77777777" w:rsidR="002C16D9" w:rsidRPr="00305D26" w:rsidRDefault="002C16D9" w:rsidP="002C16D9">
      <w:pPr>
        <w:pStyle w:val="Caption"/>
        <w:rPr>
          <w:color w:val="444444"/>
          <w:sz w:val="21"/>
          <w:szCs w:val="21"/>
        </w:rPr>
      </w:pPr>
      <w:bookmarkStart w:id="41" w:name="_Toc470039115"/>
      <w:bookmarkStart w:id="42" w:name="_Toc470087541"/>
      <w:r>
        <w:t xml:space="preserve">Hình </w:t>
      </w:r>
      <w:r w:rsidR="00354C55">
        <w:fldChar w:fldCharType="begin"/>
      </w:r>
      <w:r w:rsidR="00354C55">
        <w:instrText xml:space="preserve"> SEQ Hình \* ARABIC </w:instrText>
      </w:r>
      <w:r w:rsidR="00354C55">
        <w:fldChar w:fldCharType="separate"/>
      </w:r>
      <w:r w:rsidR="00246E65">
        <w:rPr>
          <w:noProof/>
        </w:rPr>
        <w:t>10</w:t>
      </w:r>
      <w:r w:rsidR="00354C55">
        <w:rPr>
          <w:noProof/>
        </w:rPr>
        <w:fldChar w:fldCharType="end"/>
      </w:r>
      <w:r>
        <w:t>: Ví dụ nhận diện ảnh dựa vào đặc trưng Haar-like</w:t>
      </w:r>
      <w:bookmarkEnd w:id="41"/>
      <w:bookmarkEnd w:id="42"/>
    </w:p>
    <w:p w14:paraId="37769CDC" w14:textId="77777777" w:rsidR="002C16D9" w:rsidRPr="00305D26" w:rsidRDefault="002C16D9" w:rsidP="002C16D9">
      <w:pPr>
        <w:pStyle w:val="NormalWeb"/>
        <w:shd w:val="clear" w:color="auto" w:fill="FFFFFF"/>
        <w:spacing w:before="0" w:beforeAutospacing="0" w:after="360" w:afterAutospacing="0" w:line="360" w:lineRule="atLeast"/>
        <w:textAlignment w:val="baseline"/>
        <w:rPr>
          <w:color w:val="444444"/>
          <w:sz w:val="21"/>
          <w:szCs w:val="21"/>
        </w:rPr>
      </w:pPr>
    </w:p>
    <w:p w14:paraId="5C6C65A2" w14:textId="77777777" w:rsidR="002C16D9" w:rsidRDefault="002C16D9" w:rsidP="002C16D9">
      <w:pPr>
        <w:pStyle w:val="NormalWeb"/>
        <w:shd w:val="clear" w:color="auto" w:fill="FFFFFF"/>
        <w:spacing w:before="0" w:beforeAutospacing="0" w:after="360" w:afterAutospacing="0" w:line="360" w:lineRule="atLeast"/>
        <w:jc w:val="center"/>
        <w:textAlignment w:val="baseline"/>
        <w:rPr>
          <w:color w:val="444444"/>
          <w:sz w:val="21"/>
          <w:szCs w:val="21"/>
        </w:rPr>
      </w:pPr>
      <w:r w:rsidRPr="00305D26">
        <w:rPr>
          <w:noProof/>
        </w:rPr>
        <w:drawing>
          <wp:inline distT="0" distB="0" distL="0" distR="0" wp14:anchorId="192B7A36" wp14:editId="33FC3200">
            <wp:extent cx="3228975" cy="239875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2242" cy="2445752"/>
                    </a:xfrm>
                    <a:prstGeom prst="rect">
                      <a:avLst/>
                    </a:prstGeom>
                  </pic:spPr>
                </pic:pic>
              </a:graphicData>
            </a:graphic>
          </wp:inline>
        </w:drawing>
      </w:r>
    </w:p>
    <w:p w14:paraId="4583DD28" w14:textId="77777777" w:rsidR="002C16D9" w:rsidRPr="00305D26" w:rsidRDefault="002C16D9" w:rsidP="002C16D9">
      <w:pPr>
        <w:pStyle w:val="Caption"/>
        <w:rPr>
          <w:color w:val="444444"/>
          <w:sz w:val="21"/>
          <w:szCs w:val="21"/>
        </w:rPr>
      </w:pPr>
      <w:bookmarkStart w:id="43" w:name="_Toc470039116"/>
      <w:bookmarkStart w:id="44" w:name="_Toc470087542"/>
      <w:r>
        <w:t xml:space="preserve">Hình </w:t>
      </w:r>
      <w:r w:rsidR="00354C55">
        <w:fldChar w:fldCharType="begin"/>
      </w:r>
      <w:r w:rsidR="00354C55">
        <w:instrText xml:space="preserve"> SEQ Hình \* ARABIC </w:instrText>
      </w:r>
      <w:r w:rsidR="00354C55">
        <w:fldChar w:fldCharType="separate"/>
      </w:r>
      <w:r w:rsidR="00246E65">
        <w:rPr>
          <w:noProof/>
        </w:rPr>
        <w:t>11</w:t>
      </w:r>
      <w:r w:rsidR="00354C55">
        <w:rPr>
          <w:noProof/>
        </w:rPr>
        <w:fldChar w:fldCharType="end"/>
      </w:r>
      <w:r>
        <w:t>:</w:t>
      </w:r>
      <w:r w:rsidRPr="00FB0098">
        <w:t xml:space="preserve"> </w:t>
      </w:r>
      <w:r>
        <w:t>Ví dụ nhận diện ảnh dựa vào đặc trưng Haar-like</w:t>
      </w:r>
      <w:bookmarkEnd w:id="43"/>
      <w:bookmarkEnd w:id="44"/>
    </w:p>
    <w:p w14:paraId="6EC8112F" w14:textId="77777777" w:rsidR="002C16D9" w:rsidRDefault="002C16D9" w:rsidP="002C16D9">
      <w:pPr>
        <w:pStyle w:val="NormalWeb"/>
        <w:keepNext/>
        <w:shd w:val="clear" w:color="auto" w:fill="FFFFFF"/>
        <w:spacing w:before="0" w:beforeAutospacing="0" w:after="360" w:afterAutospacing="0" w:line="360" w:lineRule="atLeast"/>
        <w:jc w:val="center"/>
        <w:textAlignment w:val="baseline"/>
      </w:pPr>
      <w:r w:rsidRPr="00305D26">
        <w:rPr>
          <w:noProof/>
        </w:rPr>
        <w:lastRenderedPageBreak/>
        <w:drawing>
          <wp:inline distT="0" distB="0" distL="0" distR="0" wp14:anchorId="6D16EF4E" wp14:editId="23E78437">
            <wp:extent cx="3248025" cy="221977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2374" cy="2250079"/>
                    </a:xfrm>
                    <a:prstGeom prst="rect">
                      <a:avLst/>
                    </a:prstGeom>
                  </pic:spPr>
                </pic:pic>
              </a:graphicData>
            </a:graphic>
          </wp:inline>
        </w:drawing>
      </w:r>
    </w:p>
    <w:p w14:paraId="0C48271F" w14:textId="77777777" w:rsidR="002C16D9" w:rsidRDefault="002C16D9" w:rsidP="002C16D9">
      <w:pPr>
        <w:pStyle w:val="Caption"/>
        <w:rPr>
          <w:color w:val="444444"/>
          <w:sz w:val="21"/>
          <w:szCs w:val="21"/>
        </w:rPr>
      </w:pPr>
      <w:bookmarkStart w:id="45" w:name="_Toc470039117"/>
      <w:bookmarkStart w:id="46" w:name="_Toc470087543"/>
      <w:r>
        <w:t xml:space="preserve">Hình </w:t>
      </w:r>
      <w:r w:rsidR="00354C55">
        <w:fldChar w:fldCharType="begin"/>
      </w:r>
      <w:r w:rsidR="00354C55">
        <w:instrText xml:space="preserve"> SEQ Hình \* ARABIC </w:instrText>
      </w:r>
      <w:r w:rsidR="00354C55">
        <w:fldChar w:fldCharType="separate"/>
      </w:r>
      <w:r w:rsidR="00246E65">
        <w:rPr>
          <w:noProof/>
        </w:rPr>
        <w:t>12</w:t>
      </w:r>
      <w:r w:rsidR="00354C55">
        <w:rPr>
          <w:noProof/>
        </w:rPr>
        <w:fldChar w:fldCharType="end"/>
      </w:r>
      <w:r>
        <w:t xml:space="preserve"> : Nhận diện ảnh dựa vào đặc trung Haar-like</w:t>
      </w:r>
      <w:bookmarkEnd w:id="45"/>
      <w:bookmarkEnd w:id="46"/>
    </w:p>
    <w:p w14:paraId="47118B3B" w14:textId="77777777" w:rsidR="002C16D9" w:rsidRPr="00305D26" w:rsidRDefault="002C16D9" w:rsidP="002C16D9">
      <w:pPr>
        <w:pStyle w:val="NormalWeb"/>
        <w:shd w:val="clear" w:color="auto" w:fill="FFFFFF"/>
        <w:spacing w:before="0" w:beforeAutospacing="0" w:after="360" w:afterAutospacing="0" w:line="360" w:lineRule="atLeast"/>
        <w:jc w:val="center"/>
        <w:textAlignment w:val="baseline"/>
        <w:rPr>
          <w:color w:val="444444"/>
          <w:sz w:val="21"/>
          <w:szCs w:val="21"/>
        </w:rPr>
      </w:pPr>
    </w:p>
    <w:p w14:paraId="07172E67" w14:textId="09A686EA" w:rsidR="002C16D9" w:rsidRPr="00970454" w:rsidRDefault="00A148A2" w:rsidP="00970454">
      <w:pPr>
        <w:jc w:val="both"/>
        <w:rPr>
          <w:sz w:val="26"/>
          <w:szCs w:val="26"/>
        </w:rPr>
      </w:pPr>
      <w:r w:rsidRPr="00970454">
        <w:rPr>
          <w:sz w:val="26"/>
          <w:szCs w:val="26"/>
        </w:rPr>
        <w:t>-</w:t>
      </w:r>
      <w:r w:rsidR="002C16D9" w:rsidRPr="00970454">
        <w:rPr>
          <w:sz w:val="26"/>
          <w:szCs w:val="26"/>
        </w:rPr>
        <w:t>Hiểu một cách đơn giản: Phương pháp này sẽ chèn đặc trưng Haar-like lên toàn bộ bức hình. Khu vực nào giống thì sẽ nhận diện ở đó là khuôn mặt. Vậy nên có rất nhiều khu vực trong hình nó sẽ nhận là khuôn mặt. Sau đó nó sẽ dùng các ảnh ko giống để loại trừ các vùng này. Cho nên trong quá trình training một bộ nhận dạng của Adaboost, số lượng ảnh sai luôn phải</w:t>
      </w:r>
      <w:r w:rsidR="00E973EF" w:rsidRPr="00970454">
        <w:rPr>
          <w:sz w:val="26"/>
          <w:szCs w:val="26"/>
        </w:rPr>
        <w:t xml:space="preserve"> tương đối nhiều để nó loại trừ</w:t>
      </w:r>
      <w:r w:rsidR="002E0076">
        <w:rPr>
          <w:sz w:val="26"/>
          <w:szCs w:val="26"/>
        </w:rPr>
        <w:t xml:space="preserve">. </w:t>
      </w:r>
      <w:r w:rsidR="002C16D9" w:rsidRPr="00970454">
        <w:rPr>
          <w:sz w:val="26"/>
          <w:szCs w:val="26"/>
        </w:rPr>
        <w:t>Mean shift là thuật toán tracking. Tức là sau khi nó phát hiện được đối tượng nằm đâu nó chỉ theo dõi chuyển động của đối tượng đó. Ở đây là khuôn mặt, sau khi xác định khuôn mặt, nếu khuôn mặt có lắc lư thì nó cũng sẽ theo dõi, chứ ko phải dùng lại thuật toán để nhận dạng.</w:t>
      </w:r>
    </w:p>
    <w:p w14:paraId="1F5BE256" w14:textId="1950A557" w:rsidR="002C16D9" w:rsidRPr="00CF3FDD" w:rsidRDefault="00CC29F7" w:rsidP="00CF3FDD">
      <w:pPr>
        <w:jc w:val="both"/>
        <w:rPr>
          <w:sz w:val="26"/>
          <w:szCs w:val="26"/>
        </w:rPr>
      </w:pPr>
      <w:r w:rsidRPr="00CF3FDD">
        <w:rPr>
          <w:sz w:val="26"/>
          <w:szCs w:val="26"/>
        </w:rPr>
        <w:t>-</w:t>
      </w:r>
      <w:r w:rsidR="002C16D9" w:rsidRPr="00CF3FDD">
        <w:rPr>
          <w:sz w:val="26"/>
          <w:szCs w:val="26"/>
        </w:rPr>
        <w:t>Các đặc trưng Haar-like sau khi huấn luyện sẽ được lưu vào file xml. Thư viện OpenCV đã có sẵn bộ huấn luyện nhận dạng khuôn mặt vì thế chúng ta không cần phải xây dựng thêm nữa.</w:t>
      </w:r>
    </w:p>
    <w:p w14:paraId="2306CA92" w14:textId="61A3AC33" w:rsidR="002C16D9" w:rsidRPr="00CF3FDD" w:rsidRDefault="00332858" w:rsidP="00CF3FDD">
      <w:pPr>
        <w:jc w:val="both"/>
        <w:rPr>
          <w:sz w:val="26"/>
          <w:szCs w:val="26"/>
        </w:rPr>
      </w:pPr>
      <w:r>
        <w:rPr>
          <w:sz w:val="26"/>
          <w:szCs w:val="26"/>
        </w:rPr>
        <w:t>-</w:t>
      </w:r>
      <w:r w:rsidR="002C16D9" w:rsidRPr="00CF3FDD">
        <w:rPr>
          <w:sz w:val="26"/>
          <w:szCs w:val="26"/>
        </w:rPr>
        <w:t>Để chạy được chương trình này cần copy file haarcascade_frontalface_alt.xml vào cùng thư mục với file thực thi hoặc sao chép đường dẫn từ máy tính.</w:t>
      </w:r>
    </w:p>
    <w:p w14:paraId="569607E6" w14:textId="77777777" w:rsidR="002C16D9" w:rsidRDefault="002C16D9" w:rsidP="002C16D9">
      <w:pPr>
        <w:rPr>
          <w:color w:val="336633"/>
          <w:sz w:val="21"/>
          <w:szCs w:val="21"/>
          <w:shd w:val="clear" w:color="auto" w:fill="F2F6FA"/>
        </w:rPr>
      </w:pPr>
    </w:p>
    <w:p w14:paraId="7592D9B8" w14:textId="77777777" w:rsidR="00A90034" w:rsidRDefault="00A90034" w:rsidP="002C16D9">
      <w:pPr>
        <w:rPr>
          <w:color w:val="336633"/>
          <w:sz w:val="21"/>
          <w:szCs w:val="21"/>
          <w:shd w:val="clear" w:color="auto" w:fill="F2F6FA"/>
        </w:rPr>
      </w:pPr>
    </w:p>
    <w:p w14:paraId="1DB75013" w14:textId="77777777" w:rsidR="00A90034" w:rsidRDefault="00A90034" w:rsidP="002C16D9">
      <w:pPr>
        <w:rPr>
          <w:color w:val="336633"/>
          <w:sz w:val="21"/>
          <w:szCs w:val="21"/>
          <w:shd w:val="clear" w:color="auto" w:fill="F2F6FA"/>
        </w:rPr>
      </w:pPr>
    </w:p>
    <w:p w14:paraId="1C879DE1" w14:textId="77777777" w:rsidR="00A90034" w:rsidRDefault="00A90034" w:rsidP="002C16D9">
      <w:pPr>
        <w:rPr>
          <w:color w:val="336633"/>
          <w:sz w:val="21"/>
          <w:szCs w:val="21"/>
          <w:shd w:val="clear" w:color="auto" w:fill="F2F6FA"/>
        </w:rPr>
      </w:pPr>
    </w:p>
    <w:p w14:paraId="19C08454" w14:textId="77777777" w:rsidR="00A90034" w:rsidRDefault="00A90034" w:rsidP="002C16D9">
      <w:pPr>
        <w:rPr>
          <w:color w:val="336633"/>
          <w:sz w:val="21"/>
          <w:szCs w:val="21"/>
          <w:shd w:val="clear" w:color="auto" w:fill="F2F6FA"/>
        </w:rPr>
      </w:pPr>
    </w:p>
    <w:p w14:paraId="09A137DA" w14:textId="77777777" w:rsidR="00A90034" w:rsidRDefault="00A90034" w:rsidP="002C16D9">
      <w:pPr>
        <w:rPr>
          <w:color w:val="336633"/>
          <w:sz w:val="21"/>
          <w:szCs w:val="21"/>
          <w:shd w:val="clear" w:color="auto" w:fill="F2F6FA"/>
        </w:rPr>
      </w:pPr>
    </w:p>
    <w:p w14:paraId="08E8558E" w14:textId="77777777" w:rsidR="00A90034" w:rsidRDefault="00A90034" w:rsidP="002C16D9">
      <w:pPr>
        <w:rPr>
          <w:color w:val="336633"/>
          <w:sz w:val="21"/>
          <w:szCs w:val="21"/>
          <w:shd w:val="clear" w:color="auto" w:fill="F2F6FA"/>
        </w:rPr>
      </w:pPr>
    </w:p>
    <w:p w14:paraId="5426D445" w14:textId="77777777" w:rsidR="00A90034" w:rsidRDefault="00A90034" w:rsidP="002C16D9">
      <w:pPr>
        <w:rPr>
          <w:color w:val="336633"/>
          <w:sz w:val="21"/>
          <w:szCs w:val="21"/>
          <w:shd w:val="clear" w:color="auto" w:fill="F2F6FA"/>
        </w:rPr>
      </w:pPr>
    </w:p>
    <w:p w14:paraId="70AA30EE" w14:textId="77777777" w:rsidR="00A90034" w:rsidRDefault="00A90034" w:rsidP="002C16D9">
      <w:pPr>
        <w:rPr>
          <w:color w:val="336633"/>
          <w:sz w:val="21"/>
          <w:szCs w:val="21"/>
          <w:shd w:val="clear" w:color="auto" w:fill="F2F6FA"/>
        </w:rPr>
      </w:pPr>
    </w:p>
    <w:p w14:paraId="4C2420CF" w14:textId="77777777" w:rsidR="00A90034" w:rsidRDefault="00A90034" w:rsidP="002C16D9">
      <w:pPr>
        <w:rPr>
          <w:color w:val="336633"/>
          <w:sz w:val="21"/>
          <w:szCs w:val="21"/>
          <w:shd w:val="clear" w:color="auto" w:fill="F2F6FA"/>
        </w:rPr>
      </w:pPr>
    </w:p>
    <w:p w14:paraId="210B72E7" w14:textId="77777777" w:rsidR="00A90034" w:rsidRPr="00305D26" w:rsidRDefault="00A90034" w:rsidP="002C16D9">
      <w:pPr>
        <w:rPr>
          <w:color w:val="336633"/>
          <w:sz w:val="21"/>
          <w:szCs w:val="21"/>
          <w:shd w:val="clear" w:color="auto" w:fill="F2F6FA"/>
        </w:rPr>
      </w:pPr>
    </w:p>
    <w:p w14:paraId="54B9D99F" w14:textId="5FBEEDD1" w:rsidR="002C16D9" w:rsidRPr="009C65D9" w:rsidRDefault="002C1FFB" w:rsidP="009C65D9">
      <w:pPr>
        <w:ind w:firstLine="720"/>
        <w:rPr>
          <w:sz w:val="26"/>
          <w:szCs w:val="26"/>
        </w:rPr>
      </w:pPr>
      <w:r w:rsidRPr="009C65D9">
        <w:rPr>
          <w:sz w:val="26"/>
          <w:szCs w:val="26"/>
        </w:rPr>
        <w:lastRenderedPageBreak/>
        <w:t>-</w:t>
      </w:r>
      <w:r w:rsidR="002C16D9" w:rsidRPr="009C65D9">
        <w:rPr>
          <w:sz w:val="26"/>
          <w:szCs w:val="26"/>
        </w:rPr>
        <w:t>Dưới đây là to</w:t>
      </w:r>
      <w:r w:rsidR="009C65D9">
        <w:rPr>
          <w:sz w:val="26"/>
          <w:szCs w:val="26"/>
        </w:rPr>
        <w:t>àn bộ code nhận diện khuôn mặt.</w:t>
      </w:r>
    </w:p>
    <w:p w14:paraId="78DE8525" w14:textId="4A31901F" w:rsidR="002C16D9" w:rsidRPr="009C65D9" w:rsidRDefault="00BD1232" w:rsidP="009C65D9">
      <w:pPr>
        <w:ind w:firstLine="720"/>
        <w:rPr>
          <w:sz w:val="26"/>
          <w:szCs w:val="26"/>
        </w:rPr>
      </w:pPr>
      <w:bookmarkStart w:id="47" w:name="_Toc470039118"/>
      <w:r w:rsidRPr="009C65D9">
        <w:rPr>
          <w:sz w:val="26"/>
          <w:szCs w:val="26"/>
        </w:rPr>
        <w:t>-</w:t>
      </w:r>
      <w:r w:rsidR="002C16D9" w:rsidRPr="009C65D9">
        <w:rPr>
          <w:sz w:val="26"/>
          <w:szCs w:val="26"/>
        </w:rPr>
        <w:t>Khai báo thư viện.</w:t>
      </w:r>
      <w:bookmarkEnd w:id="47"/>
    </w:p>
    <w:p w14:paraId="0BA6DB39"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#include "opencv2/objdetect/objdetect.hpp"</w:t>
      </w:r>
    </w:p>
    <w:p w14:paraId="1B34DA13"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#include "opencv2/highgui/highgui.hpp"</w:t>
      </w:r>
    </w:p>
    <w:p w14:paraId="559EBF80"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#include "opencv2/imgproc/imgproc.hpp"</w:t>
      </w:r>
    </w:p>
    <w:p w14:paraId="46257EF8"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#include &lt;iostream&gt;</w:t>
      </w:r>
    </w:p>
    <w:p w14:paraId="2784D865"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#include "Tserial.h"</w:t>
      </w:r>
    </w:p>
    <w:p w14:paraId="2E6E6E8A"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p>
    <w:p w14:paraId="5D93616C"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using namespace std;</w:t>
      </w:r>
    </w:p>
    <w:p w14:paraId="7A0D5C66"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using namespace cv;</w:t>
      </w:r>
    </w:p>
    <w:p w14:paraId="6D9EB208"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 Hàm detectAndDisplay là hàm dùng để nhận dạng tọa độ của khuôn mặt và hiển thị ra màn hình*/</w:t>
      </w:r>
    </w:p>
    <w:p w14:paraId="7C20DC35"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 Function Headers */</w:t>
      </w:r>
    </w:p>
    <w:p w14:paraId="13ACCE79"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void detectAndDisplay(Mat frame);</w:t>
      </w:r>
    </w:p>
    <w:p w14:paraId="6779BD1D"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p>
    <w:p w14:paraId="4458F47A"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 Global variables (Các biến toàn cục) */</w:t>
      </w:r>
    </w:p>
    <w:p w14:paraId="23A7B83A"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 Sao chép đường dẫn file haarcascade_frontalface_alt.xml từ opencv/data/haarscascades trên máy tính của bạn, */</w:t>
      </w:r>
    </w:p>
    <w:p w14:paraId="74533C9E"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 Note, either copy these  files from opencv/data/haarscascades to your current folder, or change these locations</w:t>
      </w:r>
    </w:p>
    <w:p w14:paraId="38497867"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String face_cascade_name = "E:\\Arduino IDE\\openvc3\\opencv\\sources\\data\\haarcascades\\haarcascade_frontalface_alt.xml";</w:t>
      </w:r>
    </w:p>
    <w:p w14:paraId="759CDCC2" w14:textId="5A0814C7" w:rsidR="002C16D9" w:rsidRPr="00D6122E" w:rsidRDefault="00B368A6" w:rsidP="00B368A6">
      <w:pPr>
        <w:pStyle w:val="Caption"/>
        <w:ind w:left="720"/>
        <w:jc w:val="left"/>
        <w:rPr>
          <w:color w:val="000000" w:themeColor="text1"/>
        </w:rPr>
      </w:pPr>
      <w:bookmarkStart w:id="48" w:name="_Toc470039119"/>
      <w:r w:rsidRPr="00D6122E">
        <w:rPr>
          <w:color w:val="000000" w:themeColor="text1"/>
        </w:rPr>
        <w:t>-</w:t>
      </w:r>
      <w:r w:rsidR="002C16D9" w:rsidRPr="00D6122E">
        <w:rPr>
          <w:color w:val="000000" w:themeColor="text1"/>
        </w:rPr>
        <w:t>Khai báo biến</w:t>
      </w:r>
      <w:bookmarkEnd w:id="48"/>
      <w:r w:rsidR="0019180D" w:rsidRPr="00D6122E">
        <w:rPr>
          <w:color w:val="000000" w:themeColor="text1"/>
        </w:rPr>
        <w:t>.</w:t>
      </w:r>
    </w:p>
    <w:p w14:paraId="1DCDFA69"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/**Sử dụng lớp CascadeClassifier để phát hiện các đối tượng trong một luồng video. Chúng ta sẽ sử dụng hàm</w:t>
      </w:r>
    </w:p>
    <w:p w14:paraId="020C5269"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detectMultiScale để tải hình ảnh lên và thực hiện việc phát hiện*/</w:t>
      </w:r>
    </w:p>
    <w:p w14:paraId="2DC22577"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CascadeClassifier face_cascade;</w:t>
      </w:r>
    </w:p>
    <w:p w14:paraId="0C241D3A"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p>
    <w:p w14:paraId="60820020"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//Name of Window (tên của cửa sổ camera)</w:t>
      </w:r>
    </w:p>
    <w:p w14:paraId="764BC575"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string window_name = "Capture - Face detection";</w:t>
      </w:r>
    </w:p>
    <w:p w14:paraId="53E300AE"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p>
    <w:p w14:paraId="469DF1B2"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 Serial to Arduino global declarations (khai báo cổng nối tiếp toàn cục của Arduino)</w:t>
      </w:r>
    </w:p>
    <w:p w14:paraId="344E1561"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int arduino_command;</w:t>
      </w:r>
    </w:p>
    <w:p w14:paraId="3296EA4E"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Tserial *arduino_com;</w:t>
      </w:r>
    </w:p>
    <w:p w14:paraId="62A7716C"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unsigned char MSB = 0;</w:t>
      </w:r>
    </w:p>
    <w:p w14:paraId="4CB73A30" w14:textId="77777777" w:rsidR="002C16D9" w:rsidRPr="00D6122E" w:rsidRDefault="002C16D9" w:rsidP="002C16D9">
      <w:pPr>
        <w:autoSpaceDE w:val="0"/>
        <w:autoSpaceDN w:val="0"/>
        <w:adjustRightInd w:val="0"/>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unsigned char LSB = 0;</w:t>
      </w:r>
    </w:p>
    <w:p w14:paraId="2C402A3E" w14:textId="77777777" w:rsidR="002C16D9" w:rsidRPr="00D6122E" w:rsidRDefault="002C16D9" w:rsidP="002C16D9">
      <w:pPr>
        <w:keepNext/>
        <w:rPr>
          <w:rFonts w:ascii="Consolas" w:eastAsiaTheme="minorHAnsi" w:hAnsi="Consolas" w:cs="Consolas"/>
          <w:color w:val="000000" w:themeColor="text1"/>
          <w:sz w:val="21"/>
          <w:szCs w:val="21"/>
        </w:rPr>
      </w:pPr>
      <w:r w:rsidRPr="00D6122E">
        <w:rPr>
          <w:rFonts w:ascii="Consolas" w:eastAsiaTheme="minorHAnsi" w:hAnsi="Consolas" w:cs="Consolas"/>
          <w:color w:val="000000" w:themeColor="text1"/>
          <w:sz w:val="21"/>
          <w:szCs w:val="21"/>
        </w:rPr>
        <w:t>short MSBLSB = 0;</w:t>
      </w:r>
    </w:p>
    <w:p w14:paraId="34A14818" w14:textId="77777777" w:rsidR="002C16D9" w:rsidRPr="002D72C0" w:rsidRDefault="002C16D9" w:rsidP="002C16D9">
      <w:pPr>
        <w:keepNext/>
        <w:rPr>
          <w:sz w:val="21"/>
          <w:szCs w:val="21"/>
        </w:rPr>
      </w:pPr>
    </w:p>
    <w:p w14:paraId="2A5783B5" w14:textId="57AA60E2" w:rsidR="002C16D9" w:rsidRDefault="00FD07F0" w:rsidP="00FD07F0">
      <w:pPr>
        <w:ind w:firstLine="720"/>
        <w:jc w:val="both"/>
        <w:rPr>
          <w:sz w:val="26"/>
          <w:szCs w:val="26"/>
        </w:rPr>
      </w:pPr>
      <w:r>
        <w:rPr>
          <w:sz w:val="26"/>
          <w:szCs w:val="26"/>
        </w:rPr>
        <w:t>-</w:t>
      </w:r>
      <w:r w:rsidR="002C16D9">
        <w:rPr>
          <w:sz w:val="26"/>
          <w:szCs w:val="26"/>
        </w:rPr>
        <w:t>Qua 2 đoạn code</w:t>
      </w:r>
      <w:r w:rsidR="002C16D9" w:rsidRPr="00305D26">
        <w:rPr>
          <w:sz w:val="26"/>
          <w:szCs w:val="26"/>
        </w:rPr>
        <w:t xml:space="preserve"> trên chúng ta đã khai báo các biến toàn cục cần thiết để chạy chương trình</w:t>
      </w:r>
      <w:r w:rsidR="00C35DA9">
        <w:rPr>
          <w:sz w:val="26"/>
          <w:szCs w:val="26"/>
        </w:rPr>
        <w:t>.</w:t>
      </w:r>
    </w:p>
    <w:p w14:paraId="3A8A7AD9" w14:textId="77777777" w:rsidR="00FD07F0" w:rsidRDefault="00FD07F0" w:rsidP="002C16D9">
      <w:pPr>
        <w:jc w:val="both"/>
        <w:rPr>
          <w:sz w:val="26"/>
          <w:szCs w:val="26"/>
        </w:rPr>
      </w:pPr>
    </w:p>
    <w:p w14:paraId="6D979804" w14:textId="77777777" w:rsidR="00FD07F0" w:rsidRDefault="00FD07F0" w:rsidP="002C16D9">
      <w:pPr>
        <w:jc w:val="both"/>
        <w:rPr>
          <w:sz w:val="26"/>
          <w:szCs w:val="26"/>
        </w:rPr>
      </w:pPr>
    </w:p>
    <w:p w14:paraId="6BAFD2B4" w14:textId="77777777" w:rsidR="00FD07F0" w:rsidRDefault="00FD07F0" w:rsidP="002C16D9">
      <w:pPr>
        <w:jc w:val="both"/>
        <w:rPr>
          <w:sz w:val="26"/>
          <w:szCs w:val="26"/>
        </w:rPr>
      </w:pPr>
    </w:p>
    <w:p w14:paraId="00E414B4" w14:textId="77777777" w:rsidR="005E10A0" w:rsidRPr="00305D26" w:rsidRDefault="005E10A0" w:rsidP="002C16D9">
      <w:pPr>
        <w:jc w:val="both"/>
        <w:rPr>
          <w:sz w:val="26"/>
          <w:szCs w:val="26"/>
        </w:rPr>
      </w:pPr>
    </w:p>
    <w:p w14:paraId="7A647910" w14:textId="764E7D84" w:rsidR="002C16D9" w:rsidRDefault="00770558" w:rsidP="00770558">
      <w:pPr>
        <w:ind w:firstLine="720"/>
        <w:jc w:val="both"/>
        <w:rPr>
          <w:sz w:val="26"/>
          <w:szCs w:val="26"/>
        </w:rPr>
      </w:pPr>
      <w:r>
        <w:rPr>
          <w:sz w:val="26"/>
          <w:szCs w:val="26"/>
        </w:rPr>
        <w:lastRenderedPageBreak/>
        <w:t>-</w:t>
      </w:r>
      <w:r w:rsidR="007D14E9">
        <w:rPr>
          <w:sz w:val="26"/>
          <w:szCs w:val="26"/>
        </w:rPr>
        <w:t>Sau đây sẽ là hàm quan trọ</w:t>
      </w:r>
      <w:r w:rsidR="002C16D9" w:rsidRPr="00305D26">
        <w:rPr>
          <w:sz w:val="26"/>
          <w:szCs w:val="26"/>
        </w:rPr>
        <w:t>ng nhất</w:t>
      </w:r>
      <w:r w:rsidR="006A5C49">
        <w:rPr>
          <w:sz w:val="26"/>
          <w:szCs w:val="26"/>
        </w:rPr>
        <w:t>, hàm xử lý</w:t>
      </w:r>
      <w:r w:rsidR="00337CE6">
        <w:rPr>
          <w:sz w:val="26"/>
          <w:szCs w:val="26"/>
        </w:rPr>
        <w:t xml:space="preserve"> nhận diện khuôn mặt.</w:t>
      </w:r>
    </w:p>
    <w:p w14:paraId="0CC86EFB" w14:textId="77777777" w:rsidR="002C16D9" w:rsidRDefault="002C16D9" w:rsidP="002C16D9">
      <w:pPr>
        <w:jc w:val="both"/>
        <w:rPr>
          <w:sz w:val="26"/>
          <w:szCs w:val="26"/>
        </w:rPr>
      </w:pPr>
    </w:p>
    <w:p w14:paraId="005638CD"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void detectAndDisplay(Mat frame)</w:t>
      </w:r>
    </w:p>
    <w:p w14:paraId="06CDCAFF"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w:t>
      </w:r>
    </w:p>
    <w:p w14:paraId="1FF146CC" w14:textId="77777777" w:rsidR="002C16D9" w:rsidRPr="00AF0A74" w:rsidRDefault="002C16D9" w:rsidP="002C16D9">
      <w:pPr>
        <w:autoSpaceDE w:val="0"/>
        <w:autoSpaceDN w:val="0"/>
        <w:adjustRightInd w:val="0"/>
        <w:spacing w:line="360" w:lineRule="auto"/>
        <w:ind w:left="720"/>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 xml:space="preserve">std::vector&lt;Rect&gt; faces;//Khai báo 1 mảng để lưu các giá trị tọa độ x và y </w:t>
      </w:r>
    </w:p>
    <w:p w14:paraId="0635BDC5"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Mat frame_gray; //Đọc vào đối tượng Mat của OpenCV</w:t>
      </w:r>
    </w:p>
    <w:p w14:paraId="56BDE59A"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4E1E1B86"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/**Chuyển đổi hình ảnh từ BGR sang định dạng Grayscale,</w:t>
      </w:r>
    </w:p>
    <w:p w14:paraId="7412CC47"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có nghĩa là chuyển từ ảnh có 3 kênh màu thông dụng Red,Green,Blue</w:t>
      </w:r>
    </w:p>
    <w:p w14:paraId="1033AF84" w14:textId="77777777" w:rsidR="002C16D9" w:rsidRPr="00AF0A74" w:rsidRDefault="002C16D9" w:rsidP="002C16D9">
      <w:pPr>
        <w:autoSpaceDE w:val="0"/>
        <w:autoSpaceDN w:val="0"/>
        <w:adjustRightInd w:val="0"/>
        <w:spacing w:line="360" w:lineRule="auto"/>
        <w:ind w:left="720"/>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thành  ảnh 8 bits Grayscale, dùng hàm: cvtColor(InputArray, OutputArray, int code(code là mã màu)) */</w:t>
      </w:r>
    </w:p>
    <w:p w14:paraId="29E107D6"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cvtColor(frame, frame_gray, CV_BGR2GRAY);</w:t>
      </w:r>
    </w:p>
    <w:p w14:paraId="38F66F04"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610DB0DC"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/**cân bằng biểu đồ của một hình ảnh màu xám, đầu vào là 1 ảnh</w:t>
      </w:r>
    </w:p>
    <w:p w14:paraId="6546E1E7"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màu xám 8 bit. Chức năng của nó là sử dụng các thuật toán để</w:t>
      </w:r>
    </w:p>
    <w:p w14:paraId="6B555007"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bình thường hóa độ sáng và tăng độ tương phản của hình ảnh*/</w:t>
      </w:r>
    </w:p>
    <w:p w14:paraId="42EC1913"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equalizeHist(frame_gray, frame_gray);</w:t>
      </w:r>
    </w:p>
    <w:p w14:paraId="768AC38B"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447C9CF0"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 Detect faces (nhận dạng khuôn mặt)</w:t>
      </w:r>
    </w:p>
    <w:p w14:paraId="7B9D7D53"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 hàm detectMultiScale: Phát hiện các đối tượng kích thước</w:t>
      </w:r>
    </w:p>
    <w:p w14:paraId="63DDC6B2"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khác nhau trong hình ảnh nhập vào. Phát hiện các đối tượng được</w:t>
      </w:r>
    </w:p>
    <w:p w14:paraId="4E1C8A15"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trả về như là một danh sách các hình chữ nhật.*/</w:t>
      </w:r>
    </w:p>
    <w:p w14:paraId="37EA254A" w14:textId="77777777" w:rsidR="002C16D9" w:rsidRPr="00AF0A74" w:rsidRDefault="002C16D9" w:rsidP="002C16D9">
      <w:pPr>
        <w:autoSpaceDE w:val="0"/>
        <w:autoSpaceDN w:val="0"/>
        <w:adjustRightInd w:val="0"/>
        <w:spacing w:line="360" w:lineRule="auto"/>
        <w:ind w:left="720"/>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face_cascade.detectMultiScale(frame_gray, faces, 1.1, 3, 0 | CV_HAAR_SCALE_IMAGE, Size(30, 30));</w:t>
      </w:r>
    </w:p>
    <w:p w14:paraId="2CA563AC"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5FED8484"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for (int i = 0; i &lt; faces.size(); i++)</w:t>
      </w:r>
    </w:p>
    <w:p w14:paraId="36019D49"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w:t>
      </w:r>
    </w:p>
    <w:p w14:paraId="76FBD17B"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//hàm Point cung cấp tọa đô trung tâm x,y của hình cung</w:t>
      </w:r>
    </w:p>
    <w:p w14:paraId="35A06554"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/*Point center;</w:t>
      </w:r>
    </w:p>
    <w:p w14:paraId="655C14EA"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center.x = faces[i].x + (int)faces[i].width / 2;</w:t>
      </w:r>
    </w:p>
    <w:p w14:paraId="189B4734"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center.y = faces[i].y + (int)faces[i].height / 2;*/</w:t>
      </w:r>
    </w:p>
    <w:p w14:paraId="1807427A" w14:textId="77777777" w:rsidR="002C16D9" w:rsidRPr="00AF0A74" w:rsidRDefault="002C16D9" w:rsidP="002C16D9">
      <w:pPr>
        <w:autoSpaceDE w:val="0"/>
        <w:autoSpaceDN w:val="0"/>
        <w:adjustRightInd w:val="0"/>
        <w:spacing w:line="360" w:lineRule="auto"/>
        <w:ind w:left="1440"/>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lastRenderedPageBreak/>
        <w:t>Point center(faces[i].x + (int)faces[i].width*0.5, faces[i].y + (int)faces[i].height*0.5);</w:t>
      </w:r>
    </w:p>
    <w:p w14:paraId="698DF8B7"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068B7FBE"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//hàm vẽ 1 vòng cung đơn giản đặt ngay chỗ khuôn mặt của bạn</w:t>
      </w:r>
    </w:p>
    <w:p w14:paraId="30B047C8" w14:textId="77777777" w:rsidR="002C16D9" w:rsidRPr="00AF0A74" w:rsidRDefault="002C16D9" w:rsidP="002C16D9">
      <w:pPr>
        <w:autoSpaceDE w:val="0"/>
        <w:autoSpaceDN w:val="0"/>
        <w:adjustRightInd w:val="0"/>
        <w:spacing w:line="360" w:lineRule="auto"/>
        <w:ind w:left="1440"/>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ellipse(frame, center, Size(faces[i].width*0.5, faces[i].height*0.5), 0, 0, 360, Scalar(155, 100, 65), 2, 8, 0);</w:t>
      </w:r>
    </w:p>
    <w:p w14:paraId="75BEA07D"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cout &lt;&lt; "X:" &lt;&lt; faces[i].x &lt;&lt; "  y:" &lt;&lt; faces[i].y &lt;&lt; endl;</w:t>
      </w:r>
    </w:p>
    <w:p w14:paraId="2D1FDDA3"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3A86845E" w14:textId="77777777" w:rsidR="002C16D9" w:rsidRPr="00AF0A74" w:rsidRDefault="002C16D9" w:rsidP="002C16D9">
      <w:pPr>
        <w:autoSpaceDE w:val="0"/>
        <w:autoSpaceDN w:val="0"/>
        <w:adjustRightInd w:val="0"/>
        <w:spacing w:line="360" w:lineRule="auto"/>
        <w:ind w:left="1440"/>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 send X,Y of face center to serial com port (gửi x,y của trung tâm khuôn mặt tới cổng nối)</w:t>
      </w:r>
    </w:p>
    <w:p w14:paraId="5590CEEE"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 send X axis (gửi trục x)</w:t>
      </w:r>
    </w:p>
    <w:p w14:paraId="2F5F76ED"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 read least significant byte (đọc những byte gần nhất)</w:t>
      </w:r>
    </w:p>
    <w:p w14:paraId="7C621C3D"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LSB = faces[i].x &amp; 0xff;</w:t>
      </w:r>
    </w:p>
    <w:p w14:paraId="5AE24E90"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36ECD4A3"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 read next significant byte (đọc những byte tiếp theo)</w:t>
      </w:r>
    </w:p>
    <w:p w14:paraId="36A64164"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MSB = (faces[i].x &gt;&gt; 8) &amp; 0xff;</w:t>
      </w:r>
    </w:p>
    <w:p w14:paraId="23275A71"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arduino_com-&gt;sendChar(MSB);</w:t>
      </w:r>
    </w:p>
    <w:p w14:paraId="37C574F9"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arduino_com-&gt;sendChar(LSB);</w:t>
      </w:r>
    </w:p>
    <w:p w14:paraId="2D2538B8"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07FDB088"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 Send Y axis (gửi trục y) nó cũng hoạt động tương tự trục x</w:t>
      </w:r>
    </w:p>
    <w:p w14:paraId="2A6A0209"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LSB = faces[i].y &amp; 0xff;// he 16 (hex)</w:t>
      </w:r>
    </w:p>
    <w:p w14:paraId="3FDCE8B0"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MSB = (faces[i].y &gt;&gt; 8) &amp; 0xff;</w:t>
      </w:r>
    </w:p>
    <w:p w14:paraId="18D7847A"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arduino_com-&gt;sendChar(MSB);</w:t>
      </w:r>
    </w:p>
    <w:p w14:paraId="1F01FC50"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arduino_com-&gt;sendChar(LSB);</w:t>
      </w:r>
    </w:p>
    <w:p w14:paraId="2A39412F"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718683C9"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 serial com port send</w:t>
      </w:r>
      <w:r w:rsidRPr="00AF0A74">
        <w:rPr>
          <w:rFonts w:ascii="Consolas" w:eastAsiaTheme="minorHAnsi" w:hAnsi="Consolas" w:cs="Consolas"/>
          <w:color w:val="000000" w:themeColor="text1"/>
          <w:sz w:val="21"/>
          <w:szCs w:val="21"/>
        </w:rPr>
        <w:tab/>
        <w:t xml:space="preserve"> </w:t>
      </w:r>
    </w:p>
    <w:p w14:paraId="507A9C72"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r>
      <w:r w:rsidRPr="00AF0A74">
        <w:rPr>
          <w:rFonts w:ascii="Consolas" w:eastAsiaTheme="minorHAnsi" w:hAnsi="Consolas" w:cs="Consolas"/>
          <w:color w:val="000000" w:themeColor="text1"/>
          <w:sz w:val="21"/>
          <w:szCs w:val="21"/>
        </w:rPr>
        <w:tab/>
        <w:t>Mat faceROI = frame_gray(faces[i]);</w:t>
      </w:r>
    </w:p>
    <w:p w14:paraId="0AD0A6F2"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w:t>
      </w:r>
    </w:p>
    <w:p w14:paraId="01A14A1D"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//hiển thị ảnh</w:t>
      </w:r>
    </w:p>
    <w:p w14:paraId="23A4F6DB" w14:textId="77777777" w:rsidR="002C16D9" w:rsidRPr="00AF0A74"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ab/>
        <w:t>imshow(window_name, frame);</w:t>
      </w:r>
    </w:p>
    <w:p w14:paraId="0A9EEB82" w14:textId="77777777" w:rsidR="002C16D9" w:rsidRDefault="002C16D9" w:rsidP="002C16D9">
      <w:pPr>
        <w:spacing w:line="360" w:lineRule="auto"/>
        <w:jc w:val="both"/>
        <w:rPr>
          <w:rFonts w:ascii="Consolas" w:eastAsiaTheme="minorHAnsi" w:hAnsi="Consolas" w:cs="Consolas"/>
          <w:color w:val="000000" w:themeColor="text1"/>
          <w:sz w:val="21"/>
          <w:szCs w:val="21"/>
        </w:rPr>
      </w:pPr>
      <w:r w:rsidRPr="00AF0A74">
        <w:rPr>
          <w:rFonts w:ascii="Consolas" w:eastAsiaTheme="minorHAnsi" w:hAnsi="Consolas" w:cs="Consolas"/>
          <w:color w:val="000000" w:themeColor="text1"/>
          <w:sz w:val="21"/>
          <w:szCs w:val="21"/>
        </w:rPr>
        <w:t>}</w:t>
      </w:r>
      <w:bookmarkStart w:id="49" w:name="_Toc470039120"/>
    </w:p>
    <w:p w14:paraId="5ABAA3B6" w14:textId="77777777" w:rsidR="00F900DD" w:rsidRDefault="00F900DD" w:rsidP="002C16D9">
      <w:pPr>
        <w:spacing w:line="360" w:lineRule="auto"/>
        <w:jc w:val="both"/>
        <w:rPr>
          <w:rFonts w:ascii="Consolas" w:eastAsiaTheme="minorHAnsi" w:hAnsi="Consolas" w:cs="Consolas"/>
          <w:color w:val="000000" w:themeColor="text1"/>
          <w:sz w:val="21"/>
          <w:szCs w:val="21"/>
        </w:rPr>
      </w:pPr>
    </w:p>
    <w:p w14:paraId="6478FCE9" w14:textId="77777777" w:rsidR="00F900DD" w:rsidRPr="00AF0A74" w:rsidRDefault="00F900DD" w:rsidP="002C16D9">
      <w:pPr>
        <w:spacing w:line="360" w:lineRule="auto"/>
        <w:jc w:val="both"/>
        <w:rPr>
          <w:rFonts w:ascii="Consolas" w:eastAsiaTheme="minorHAnsi" w:hAnsi="Consolas" w:cs="Consolas"/>
          <w:color w:val="000000" w:themeColor="text1"/>
          <w:sz w:val="21"/>
          <w:szCs w:val="21"/>
        </w:rPr>
      </w:pPr>
    </w:p>
    <w:p w14:paraId="0DBD7ED5" w14:textId="62546094" w:rsidR="002C16D9" w:rsidRPr="00E17D33" w:rsidRDefault="005C5271" w:rsidP="002C16D9">
      <w:pPr>
        <w:spacing w:line="360" w:lineRule="auto"/>
        <w:jc w:val="both"/>
        <w:rPr>
          <w:rFonts w:eastAsiaTheme="minorHAnsi"/>
          <w:b/>
          <w:color w:val="000000"/>
          <w:sz w:val="26"/>
          <w:szCs w:val="26"/>
        </w:rPr>
      </w:pPr>
      <w:r>
        <w:rPr>
          <w:rFonts w:eastAsiaTheme="minorHAnsi"/>
          <w:b/>
          <w:color w:val="000000"/>
          <w:sz w:val="26"/>
          <w:szCs w:val="26"/>
        </w:rPr>
        <w:lastRenderedPageBreak/>
        <w:t>-</w:t>
      </w:r>
      <w:r w:rsidR="002C16D9" w:rsidRPr="00E17D33">
        <w:rPr>
          <w:rFonts w:eastAsiaTheme="minorHAnsi"/>
          <w:b/>
          <w:color w:val="000000"/>
          <w:sz w:val="26"/>
          <w:szCs w:val="26"/>
        </w:rPr>
        <w:t>Giả</w:t>
      </w:r>
      <w:r>
        <w:rPr>
          <w:rFonts w:eastAsiaTheme="minorHAnsi"/>
          <w:b/>
          <w:color w:val="000000"/>
          <w:sz w:val="26"/>
          <w:szCs w:val="26"/>
        </w:rPr>
        <w:t>i thích</w:t>
      </w:r>
      <w:r w:rsidR="002C16D9" w:rsidRPr="00E17D33">
        <w:rPr>
          <w:rFonts w:eastAsiaTheme="minorHAnsi"/>
          <w:b/>
          <w:color w:val="000000"/>
          <w:sz w:val="26"/>
          <w:szCs w:val="26"/>
        </w:rPr>
        <w:t>:</w:t>
      </w:r>
    </w:p>
    <w:bookmarkEnd w:id="49"/>
    <w:p w14:paraId="39B76DBC" w14:textId="07F338A5" w:rsidR="002C16D9" w:rsidRPr="00324F19" w:rsidRDefault="00B11576" w:rsidP="009A4715">
      <w:pPr>
        <w:spacing w:line="360" w:lineRule="auto"/>
        <w:ind w:firstLine="720"/>
        <w:jc w:val="both"/>
        <w:rPr>
          <w:sz w:val="26"/>
          <w:szCs w:val="26"/>
        </w:rPr>
      </w:pPr>
      <w:r>
        <w:rPr>
          <w:sz w:val="26"/>
          <w:szCs w:val="26"/>
        </w:rPr>
        <w:t>-</w:t>
      </w:r>
      <w:r w:rsidR="002C16D9" w:rsidRPr="00324F19">
        <w:rPr>
          <w:sz w:val="26"/>
          <w:szCs w:val="26"/>
        </w:rPr>
        <w:t>Hàm</w:t>
      </w:r>
      <w:r w:rsidR="002C16D9" w:rsidRPr="00324F19">
        <w:rPr>
          <w:b/>
          <w:sz w:val="26"/>
          <w:szCs w:val="26"/>
        </w:rPr>
        <w:t xml:space="preserve"> </w:t>
      </w:r>
      <w:r w:rsidR="002C16D9" w:rsidRPr="00B6173E">
        <w:rPr>
          <w:sz w:val="26"/>
          <w:szCs w:val="26"/>
        </w:rPr>
        <w:t>ctvColor:</w:t>
      </w:r>
    </w:p>
    <w:p w14:paraId="4CF997E8" w14:textId="77777777" w:rsidR="002C16D9" w:rsidRPr="00B324B7"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 xml:space="preserve">std::vector&lt;Rect&gt; faces;//Khai báo 1 mảng để lưu các giá trị tọa độ x và y </w:t>
      </w:r>
    </w:p>
    <w:p w14:paraId="1E456FE8" w14:textId="77777777" w:rsidR="002C16D9" w:rsidRPr="00B324B7"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ab/>
        <w:t>Mat frame_gray; //Đọc vào đối tượng Mat của OpenCV</w:t>
      </w:r>
    </w:p>
    <w:p w14:paraId="68E2DBD7" w14:textId="77777777" w:rsidR="002C16D9" w:rsidRPr="00B324B7"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6218A8A9" w14:textId="77777777" w:rsidR="002C16D9" w:rsidRPr="00B324B7"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ab/>
        <w:t>/**Chuyển đổi hình ảnh từ BGR sang định dạng Grayscale,</w:t>
      </w:r>
    </w:p>
    <w:p w14:paraId="670B4843" w14:textId="77777777" w:rsidR="002C16D9" w:rsidRPr="00B324B7"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ab/>
        <w:t>có nghĩa là chuyển từ ảnh có 3 kênh màu thông dụng Red,Green,Blue</w:t>
      </w:r>
    </w:p>
    <w:p w14:paraId="36E02F9F" w14:textId="77777777" w:rsidR="002C16D9" w:rsidRPr="00B324B7"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ab/>
        <w:t>thành  ảnh 8 bits Grayscale, dùng hàm: cvtColor(InputArray, OutputArray, int code(code là mã màu)) */</w:t>
      </w:r>
    </w:p>
    <w:p w14:paraId="518FB536" w14:textId="77777777" w:rsidR="002C16D9" w:rsidRPr="00B324B7" w:rsidRDefault="002C16D9" w:rsidP="002C16D9">
      <w:pPr>
        <w:keepNext/>
        <w:spacing w:line="360" w:lineRule="auto"/>
        <w:rPr>
          <w:color w:val="000000" w:themeColor="text1"/>
          <w:sz w:val="21"/>
          <w:szCs w:val="21"/>
        </w:rPr>
      </w:pPr>
      <w:r w:rsidRPr="00B324B7">
        <w:rPr>
          <w:rFonts w:ascii="Consolas" w:eastAsiaTheme="minorHAnsi" w:hAnsi="Consolas" w:cs="Consolas"/>
          <w:color w:val="000000" w:themeColor="text1"/>
          <w:sz w:val="21"/>
          <w:szCs w:val="21"/>
        </w:rPr>
        <w:tab/>
        <w:t>cvtColor(frame, frame_gray, CV_BGR2GRAY);</w:t>
      </w:r>
    </w:p>
    <w:p w14:paraId="1127B947" w14:textId="77777777" w:rsidR="002C16D9" w:rsidRPr="00E17D33" w:rsidRDefault="002C16D9" w:rsidP="00B534E0">
      <w:pPr>
        <w:jc w:val="both"/>
      </w:pPr>
    </w:p>
    <w:p w14:paraId="3BFB9868" w14:textId="77777777" w:rsidR="002C16D9" w:rsidRPr="00E17D33" w:rsidRDefault="002C16D9" w:rsidP="00B534E0">
      <w:pPr>
        <w:spacing w:line="360" w:lineRule="auto"/>
        <w:ind w:firstLine="720"/>
        <w:jc w:val="both"/>
        <w:rPr>
          <w:sz w:val="26"/>
          <w:szCs w:val="26"/>
        </w:rPr>
      </w:pPr>
      <w:r>
        <w:rPr>
          <w:sz w:val="26"/>
          <w:szCs w:val="26"/>
        </w:rPr>
        <w:t>-</w:t>
      </w:r>
      <w:r w:rsidRPr="00305D26">
        <w:rPr>
          <w:sz w:val="26"/>
          <w:szCs w:val="26"/>
        </w:rPr>
        <w:t>Ở đoạn code trên chúng ta đã chuyển đổi hình ảnh từ BGR sang định dạng ảnh xám để áp dụng thuật toán tra</w:t>
      </w:r>
      <w:r>
        <w:rPr>
          <w:sz w:val="26"/>
          <w:szCs w:val="26"/>
        </w:rPr>
        <w:t>i</w:t>
      </w:r>
      <w:r w:rsidRPr="00305D26">
        <w:rPr>
          <w:sz w:val="26"/>
          <w:szCs w:val="26"/>
        </w:rPr>
        <w:t>nning. Dưới đây sẽ là code nhận diện kh</w:t>
      </w:r>
      <w:r>
        <w:rPr>
          <w:sz w:val="26"/>
          <w:szCs w:val="26"/>
        </w:rPr>
        <w:t>uôn mặt:</w:t>
      </w:r>
    </w:p>
    <w:p w14:paraId="68BB5B7C" w14:textId="14D22123" w:rsidR="00A5320E" w:rsidRPr="00A5320E" w:rsidRDefault="00B616B5" w:rsidP="00A5320E">
      <w:pPr>
        <w:pStyle w:val="Caption"/>
        <w:ind w:firstLine="720"/>
        <w:jc w:val="left"/>
      </w:pPr>
      <w:bookmarkStart w:id="50" w:name="_Toc470039121"/>
      <w:r>
        <w:t>-</w:t>
      </w:r>
      <w:r w:rsidR="002C16D9" w:rsidRPr="00B616B5">
        <w:t>Hàm dectectMultiScale</w:t>
      </w:r>
      <w:bookmarkEnd w:id="50"/>
      <w:r w:rsidR="00A5320E">
        <w:t>:</w:t>
      </w:r>
    </w:p>
    <w:p w14:paraId="6DEEA256" w14:textId="77777777" w:rsidR="002C16D9" w:rsidRPr="00B324B7" w:rsidRDefault="002C16D9" w:rsidP="002C16D9">
      <w:pPr>
        <w:autoSpaceDE w:val="0"/>
        <w:autoSpaceDN w:val="0"/>
        <w:adjustRightInd w:val="0"/>
        <w:spacing w:line="360" w:lineRule="auto"/>
        <w:ind w:left="360" w:firstLine="360"/>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 Detect faces (nhận dạng khuôn mặt)</w:t>
      </w:r>
    </w:p>
    <w:p w14:paraId="76D6A1CB" w14:textId="77777777" w:rsidR="002C16D9" w:rsidRPr="00B324B7"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ab/>
        <w:t>/** hàm detectMultiScale: Phát hiện các đối tượng kích thước</w:t>
      </w:r>
    </w:p>
    <w:p w14:paraId="2309DFF6" w14:textId="77777777" w:rsidR="002C16D9" w:rsidRPr="00B324B7"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ab/>
        <w:t>khác nhau trong hình ảnh nhập vào. Phát hiện các đối tượng được</w:t>
      </w:r>
    </w:p>
    <w:p w14:paraId="4CE1938B" w14:textId="77777777" w:rsidR="002C16D9" w:rsidRPr="00B324B7"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ab/>
        <w:t>trả về như là một danh sách các hình chữ nhật.*/</w:t>
      </w:r>
    </w:p>
    <w:p w14:paraId="04E617A9" w14:textId="77777777" w:rsidR="002C16D9" w:rsidRPr="00B324B7" w:rsidRDefault="002C16D9" w:rsidP="002C16D9">
      <w:pPr>
        <w:spacing w:line="360" w:lineRule="auto"/>
        <w:ind w:left="720"/>
        <w:rPr>
          <w:rFonts w:ascii="Consolas" w:eastAsiaTheme="minorHAnsi" w:hAnsi="Consolas" w:cs="Consolas"/>
          <w:color w:val="000000" w:themeColor="text1"/>
          <w:sz w:val="21"/>
          <w:szCs w:val="21"/>
        </w:rPr>
      </w:pPr>
      <w:r w:rsidRPr="00B324B7">
        <w:rPr>
          <w:rFonts w:ascii="Consolas" w:eastAsiaTheme="minorHAnsi" w:hAnsi="Consolas" w:cs="Consolas"/>
          <w:color w:val="000000" w:themeColor="text1"/>
          <w:sz w:val="21"/>
          <w:szCs w:val="21"/>
        </w:rPr>
        <w:t>face_cascade.detectMultiScale(frame_gray, faces, 1.1, 3, 0 | CV_HAAR_SCALE_IMAGE, Size(30, 30));</w:t>
      </w:r>
    </w:p>
    <w:p w14:paraId="0A2671E9" w14:textId="77777777" w:rsidR="002C16D9" w:rsidRPr="00E17D33" w:rsidRDefault="002C16D9" w:rsidP="002C16D9">
      <w:pPr>
        <w:ind w:left="720"/>
        <w:rPr>
          <w:sz w:val="21"/>
          <w:szCs w:val="21"/>
        </w:rPr>
      </w:pPr>
    </w:p>
    <w:p w14:paraId="7FEC9E01" w14:textId="3A1F6F5C" w:rsidR="002C16D9" w:rsidRPr="00305D26" w:rsidRDefault="00462D51" w:rsidP="00A11EF0">
      <w:pPr>
        <w:spacing w:line="360" w:lineRule="auto"/>
        <w:ind w:firstLine="720"/>
        <w:jc w:val="both"/>
        <w:rPr>
          <w:color w:val="000000" w:themeColor="text1"/>
          <w:sz w:val="26"/>
          <w:szCs w:val="26"/>
          <w:shd w:val="clear" w:color="auto" w:fill="FFFFFF" w:themeFill="background1"/>
          <w:lang w:val="vi-VN"/>
        </w:rPr>
      </w:pPr>
      <w:r>
        <w:rPr>
          <w:sz w:val="26"/>
          <w:szCs w:val="26"/>
        </w:rPr>
        <w:t>-</w:t>
      </w:r>
      <w:r w:rsidR="002C16D9" w:rsidRPr="00305D26">
        <w:rPr>
          <w:sz w:val="26"/>
          <w:szCs w:val="26"/>
        </w:rPr>
        <w:t xml:space="preserve">Chức năng của hàm </w:t>
      </w:r>
      <w:r w:rsidR="002C16D9" w:rsidRPr="00305D26">
        <w:rPr>
          <w:b/>
          <w:sz w:val="26"/>
          <w:szCs w:val="26"/>
        </w:rPr>
        <w:t>detectMultiScale</w:t>
      </w:r>
      <w:r w:rsidR="002C16D9" w:rsidRPr="00305D26">
        <w:rPr>
          <w:sz w:val="26"/>
          <w:szCs w:val="26"/>
        </w:rPr>
        <w:t xml:space="preserve">: </w:t>
      </w:r>
      <w:r w:rsidR="002C16D9" w:rsidRPr="00305D26">
        <w:rPr>
          <w:color w:val="000000" w:themeColor="text1"/>
          <w:sz w:val="26"/>
          <w:szCs w:val="26"/>
          <w:shd w:val="clear" w:color="auto" w:fill="FFFFFF" w:themeFill="background1"/>
          <w:lang w:val="vi-VN"/>
        </w:rPr>
        <w:t>Phát hiện các đối tượng kích thước khác nhau trong hình ảnh nhập vào.</w:t>
      </w:r>
      <w:r w:rsidR="002C16D9" w:rsidRPr="00305D26">
        <w:rPr>
          <w:rStyle w:val="apple-converted-space"/>
          <w:color w:val="000000" w:themeColor="text1"/>
          <w:sz w:val="26"/>
          <w:szCs w:val="26"/>
          <w:shd w:val="clear" w:color="auto" w:fill="FFFFFF" w:themeFill="background1"/>
          <w:lang w:val="vi-VN"/>
        </w:rPr>
        <w:t> </w:t>
      </w:r>
      <w:r w:rsidR="002C16D9" w:rsidRPr="00305D26">
        <w:rPr>
          <w:color w:val="000000" w:themeColor="text1"/>
          <w:sz w:val="26"/>
          <w:szCs w:val="26"/>
          <w:shd w:val="clear" w:color="auto" w:fill="FFFFFF" w:themeFill="background1"/>
          <w:lang w:val="vi-VN"/>
        </w:rPr>
        <w:t>Phát hiện các đối tượng được trả về như là một danh sách các hình chữ nhật.</w:t>
      </w:r>
    </w:p>
    <w:p w14:paraId="33768C91" w14:textId="77777777" w:rsidR="002C16D9" w:rsidRPr="00305D26" w:rsidRDefault="002C16D9" w:rsidP="002C16D9">
      <w:pPr>
        <w:pStyle w:val="ListParagraph"/>
        <w:numPr>
          <w:ilvl w:val="0"/>
          <w:numId w:val="4"/>
        </w:numPr>
        <w:spacing w:after="160" w:line="360" w:lineRule="auto"/>
        <w:rPr>
          <w:color w:val="000000" w:themeColor="text1"/>
          <w:sz w:val="26"/>
          <w:szCs w:val="26"/>
          <w:shd w:val="clear" w:color="auto" w:fill="FFFFFF" w:themeFill="background1"/>
        </w:rPr>
      </w:pPr>
      <w:r w:rsidRPr="00305D26">
        <w:rPr>
          <w:color w:val="000000" w:themeColor="text1"/>
          <w:sz w:val="26"/>
          <w:szCs w:val="26"/>
          <w:shd w:val="clear" w:color="auto" w:fill="FFFFFF" w:themeFill="background1"/>
        </w:rPr>
        <w:t>frame_gray</w:t>
      </w:r>
      <w:r w:rsidRPr="00305D26">
        <w:rPr>
          <w:color w:val="000000"/>
          <w:sz w:val="27"/>
          <w:szCs w:val="27"/>
          <w:shd w:val="clear" w:color="auto" w:fill="FFFFFF"/>
        </w:rPr>
        <w:t xml:space="preserve">: </w:t>
      </w:r>
      <w:r w:rsidRPr="00305D26">
        <w:rPr>
          <w:color w:val="000000" w:themeColor="text1"/>
          <w:sz w:val="26"/>
          <w:szCs w:val="26"/>
          <w:shd w:val="clear" w:color="auto" w:fill="FFFFFF" w:themeFill="background1"/>
        </w:rPr>
        <w:t>ma trận thuộc kiểu CV_8U có chứa một hình ảnh của các đối tượng được phát hiện, đọc đối tượng từ camera</w:t>
      </w:r>
    </w:p>
    <w:p w14:paraId="65FB686C" w14:textId="77777777" w:rsidR="002C16D9" w:rsidRPr="00305D26" w:rsidRDefault="002C16D9" w:rsidP="002C16D9">
      <w:pPr>
        <w:pStyle w:val="ListParagraph"/>
        <w:numPr>
          <w:ilvl w:val="0"/>
          <w:numId w:val="4"/>
        </w:numPr>
        <w:shd w:val="clear" w:color="auto" w:fill="FFFFFF" w:themeFill="background1"/>
        <w:spacing w:after="160" w:line="360" w:lineRule="auto"/>
        <w:rPr>
          <w:color w:val="000000" w:themeColor="text1"/>
          <w:sz w:val="26"/>
          <w:szCs w:val="26"/>
          <w:shd w:val="clear" w:color="auto" w:fill="FFFFFF" w:themeFill="background1"/>
        </w:rPr>
      </w:pPr>
      <w:r w:rsidRPr="00305D26">
        <w:rPr>
          <w:color w:val="000000" w:themeColor="text1"/>
          <w:sz w:val="26"/>
          <w:szCs w:val="26"/>
          <w:shd w:val="clear" w:color="auto" w:fill="FFFFFF" w:themeFill="background1"/>
        </w:rPr>
        <w:t>faces:</w:t>
      </w:r>
      <w:r w:rsidRPr="00305D26">
        <w:rPr>
          <w:color w:val="000000" w:themeColor="text1"/>
          <w:sz w:val="26"/>
          <w:szCs w:val="26"/>
          <w:shd w:val="clear" w:color="auto" w:fill="F2F6FA"/>
        </w:rPr>
        <w:t xml:space="preserve"> </w:t>
      </w:r>
      <w:r w:rsidRPr="00305D26">
        <w:rPr>
          <w:color w:val="000000" w:themeColor="text1"/>
          <w:sz w:val="26"/>
          <w:szCs w:val="26"/>
          <w:shd w:val="clear" w:color="auto" w:fill="FFFFFF" w:themeFill="background1"/>
        </w:rPr>
        <w:t>Vector mảng của các hình chữ nhật mà mỗi hình chữ nhật có chứa các đối tượng được phát hiện.</w:t>
      </w:r>
    </w:p>
    <w:p w14:paraId="78E1D797" w14:textId="77777777" w:rsidR="002C16D9" w:rsidRPr="00305D26" w:rsidRDefault="002C16D9" w:rsidP="002C16D9">
      <w:pPr>
        <w:spacing w:line="360" w:lineRule="auto"/>
        <w:ind w:left="360"/>
        <w:rPr>
          <w:color w:val="000000" w:themeColor="text1"/>
          <w:sz w:val="26"/>
          <w:szCs w:val="26"/>
          <w:shd w:val="clear" w:color="auto" w:fill="FFFFFF" w:themeFill="background1"/>
        </w:rPr>
      </w:pPr>
      <w:r w:rsidRPr="00305D26">
        <w:rPr>
          <w:noProof/>
        </w:rPr>
        <w:lastRenderedPageBreak/>
        <w:drawing>
          <wp:inline distT="0" distB="0" distL="0" distR="0" wp14:anchorId="03C7F5A5" wp14:editId="29276F3E">
            <wp:extent cx="4305300" cy="2590477"/>
            <wp:effectExtent l="0" t="0" r="0" b="635"/>
            <wp:docPr id="40" name="Picture 40" descr="../../../_images/haar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haarfeatu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7107" cy="2639700"/>
                    </a:xfrm>
                    <a:prstGeom prst="rect">
                      <a:avLst/>
                    </a:prstGeom>
                    <a:noFill/>
                    <a:ln>
                      <a:noFill/>
                    </a:ln>
                  </pic:spPr>
                </pic:pic>
              </a:graphicData>
            </a:graphic>
          </wp:inline>
        </w:drawing>
      </w:r>
    </w:p>
    <w:p w14:paraId="0B18AC54" w14:textId="77777777" w:rsidR="002C16D9" w:rsidRPr="00305D26" w:rsidRDefault="002C16D9" w:rsidP="002C16D9">
      <w:pPr>
        <w:pStyle w:val="ListParagraph"/>
        <w:numPr>
          <w:ilvl w:val="0"/>
          <w:numId w:val="5"/>
        </w:numPr>
        <w:shd w:val="clear" w:color="auto" w:fill="FFFFFF" w:themeFill="background1"/>
        <w:spacing w:after="160" w:line="360" w:lineRule="auto"/>
        <w:jc w:val="both"/>
        <w:rPr>
          <w:color w:val="000000" w:themeColor="text1"/>
          <w:sz w:val="26"/>
          <w:szCs w:val="26"/>
          <w:shd w:val="clear" w:color="auto" w:fill="FFFFFF" w:themeFill="background1"/>
        </w:rPr>
      </w:pPr>
      <w:r w:rsidRPr="00305D26">
        <w:rPr>
          <w:color w:val="000000" w:themeColor="text1"/>
          <w:sz w:val="26"/>
          <w:szCs w:val="26"/>
          <w:shd w:val="clear" w:color="auto" w:fill="FFFFFF" w:themeFill="background1"/>
        </w:rPr>
        <w:t>1.1: Các yếu tố mà cửa sổ tìm kiếm được chia tỷ lệ giữa các lần quét tiếp theo, 1,1 có nghĩa là cửa sổ ngày càng tăng 10%</w:t>
      </w:r>
    </w:p>
    <w:p w14:paraId="4C97B85B" w14:textId="77777777" w:rsidR="002C16D9" w:rsidRPr="00305D26" w:rsidRDefault="002C16D9" w:rsidP="002C16D9">
      <w:pPr>
        <w:pStyle w:val="ListParagraph"/>
        <w:numPr>
          <w:ilvl w:val="0"/>
          <w:numId w:val="5"/>
        </w:numPr>
        <w:shd w:val="clear" w:color="auto" w:fill="FFFFFF" w:themeFill="background1"/>
        <w:spacing w:after="160" w:line="360" w:lineRule="auto"/>
        <w:jc w:val="both"/>
        <w:rPr>
          <w:color w:val="000000" w:themeColor="text1"/>
          <w:sz w:val="26"/>
          <w:szCs w:val="26"/>
          <w:shd w:val="clear" w:color="auto" w:fill="FFFFFF" w:themeFill="background1"/>
        </w:rPr>
      </w:pPr>
      <w:r w:rsidRPr="00305D26">
        <w:rPr>
          <w:color w:val="000000" w:themeColor="text1"/>
          <w:sz w:val="26"/>
          <w:szCs w:val="26"/>
          <w:shd w:val="clear" w:color="auto" w:fill="FFFFFF" w:themeFill="background1"/>
        </w:rPr>
        <w:t>3:</w:t>
      </w:r>
      <w:r w:rsidRPr="00305D26">
        <w:rPr>
          <w:color w:val="000000" w:themeColor="text1"/>
          <w:sz w:val="26"/>
          <w:szCs w:val="26"/>
          <w:shd w:val="clear" w:color="auto" w:fill="F2F6FA"/>
        </w:rPr>
        <w:t xml:space="preserve"> </w:t>
      </w:r>
      <w:r w:rsidRPr="00305D26">
        <w:rPr>
          <w:color w:val="000000" w:themeColor="text1"/>
          <w:sz w:val="26"/>
          <w:szCs w:val="26"/>
          <w:shd w:val="clear" w:color="auto" w:fill="FFFFFF" w:themeFill="background1"/>
        </w:rPr>
        <w:t>Số lượng tối thiểu (trừ 1) hình chữ nhật gần đó để duy trì đối tượng. Nếu giá trị  là 0, hàm trả về tất cả các hình chữ nhật được phát hiện, nó sẽ chồng đề lên nhau.</w:t>
      </w:r>
    </w:p>
    <w:p w14:paraId="73884A7B" w14:textId="77777777" w:rsidR="002C16D9" w:rsidRPr="00305D26" w:rsidRDefault="002C16D9" w:rsidP="002C16D9">
      <w:pPr>
        <w:pStyle w:val="ListParagraph"/>
        <w:numPr>
          <w:ilvl w:val="0"/>
          <w:numId w:val="5"/>
        </w:numPr>
        <w:shd w:val="clear" w:color="auto" w:fill="FFFFFF" w:themeFill="background1"/>
        <w:spacing w:after="160" w:line="360" w:lineRule="auto"/>
        <w:jc w:val="both"/>
        <w:rPr>
          <w:color w:val="000000" w:themeColor="text1"/>
          <w:sz w:val="26"/>
          <w:szCs w:val="26"/>
          <w:shd w:val="clear" w:color="auto" w:fill="FFFFFF" w:themeFill="background1"/>
        </w:rPr>
      </w:pPr>
      <w:r w:rsidRPr="00305D26">
        <w:rPr>
          <w:color w:val="000000" w:themeColor="text1"/>
          <w:sz w:val="26"/>
          <w:szCs w:val="26"/>
          <w:shd w:val="clear" w:color="auto" w:fill="FFFFFF" w:themeFill="background1"/>
        </w:rPr>
        <w:t>0</w:t>
      </w:r>
      <w:r w:rsidRPr="00927062">
        <w:t>: thông</w:t>
      </w:r>
      <w:r w:rsidRPr="00305D26">
        <w:rPr>
          <w:color w:val="000000" w:themeColor="text1"/>
          <w:sz w:val="26"/>
          <w:szCs w:val="26"/>
          <w:shd w:val="clear" w:color="auto" w:fill="FFFFFF" w:themeFill="background1"/>
        </w:rPr>
        <w:t xml:space="preserve"> số với cùng 1 ý nghĩa tương tự cho một cascade cũ trong hàm cvHaarDetectObjects.</w:t>
      </w:r>
      <w:r w:rsidRPr="00305D26">
        <w:rPr>
          <w:rStyle w:val="apple-converted-space"/>
          <w:color w:val="000000" w:themeColor="text1"/>
          <w:sz w:val="26"/>
          <w:szCs w:val="26"/>
          <w:shd w:val="clear" w:color="auto" w:fill="FFFFFF" w:themeFill="background1"/>
        </w:rPr>
        <w:t> </w:t>
      </w:r>
      <w:r w:rsidRPr="00305D26">
        <w:rPr>
          <w:color w:val="000000" w:themeColor="text1"/>
          <w:sz w:val="26"/>
          <w:szCs w:val="26"/>
          <w:shd w:val="clear" w:color="auto" w:fill="FFFFFF" w:themeFill="background1"/>
        </w:rPr>
        <w:t>Nó không được sử dụng cho một cascade mới</w:t>
      </w:r>
      <w:r>
        <w:rPr>
          <w:color w:val="000000" w:themeColor="text1"/>
          <w:sz w:val="26"/>
          <w:szCs w:val="26"/>
          <w:shd w:val="clear" w:color="auto" w:fill="FFFFFF" w:themeFill="background1"/>
          <w:lang w:val="en-US"/>
        </w:rPr>
        <w:t>.</w:t>
      </w:r>
    </w:p>
    <w:p w14:paraId="4E9E3F34" w14:textId="77777777" w:rsidR="002C16D9" w:rsidRPr="00305D26" w:rsidRDefault="002C16D9" w:rsidP="002C16D9">
      <w:pPr>
        <w:pStyle w:val="ListParagraph"/>
        <w:numPr>
          <w:ilvl w:val="0"/>
          <w:numId w:val="5"/>
        </w:numPr>
        <w:shd w:val="clear" w:color="auto" w:fill="FFFFFF" w:themeFill="background1"/>
        <w:spacing w:after="160" w:line="360" w:lineRule="auto"/>
        <w:jc w:val="both"/>
        <w:rPr>
          <w:color w:val="000000" w:themeColor="text1"/>
          <w:sz w:val="26"/>
          <w:szCs w:val="26"/>
          <w:shd w:val="clear" w:color="auto" w:fill="FFFFFF" w:themeFill="background1"/>
        </w:rPr>
      </w:pPr>
      <w:r w:rsidRPr="00305D26">
        <w:rPr>
          <w:color w:val="000000" w:themeColor="text1"/>
          <w:sz w:val="26"/>
          <w:szCs w:val="26"/>
        </w:rPr>
        <w:t xml:space="preserve">CV_HAAR_SCALE_IMAGE: là phương thức tiện lợi hơn so với DMA (direct memory access </w:t>
      </w:r>
      <w:r w:rsidRPr="00305D26">
        <w:rPr>
          <w:color w:val="000000" w:themeColor="text1"/>
          <w:sz w:val="26"/>
          <w:szCs w:val="26"/>
          <w:shd w:val="clear" w:color="auto" w:fill="FFFFFF" w:themeFill="background1"/>
        </w:rPr>
        <w:t>/ truy cập bộ nhớ trực tiếp)</w:t>
      </w:r>
      <w:r w:rsidRPr="003867F2">
        <w:t xml:space="preserve"> .</w:t>
      </w:r>
      <w:r w:rsidRPr="00305D26">
        <w:rPr>
          <w:color w:val="000000" w:themeColor="text1"/>
          <w:sz w:val="26"/>
          <w:szCs w:val="26"/>
          <w:shd w:val="clear" w:color="auto" w:fill="FFFFFF" w:themeFill="background1"/>
        </w:rPr>
        <w:t xml:space="preserve"> Mặc định phương thức (CV_HAAR_DO_CANNY_PRUNING) sử dụng thuật toán để mở rộng hình ảnh hơn cả 1 máy dò (phân tích).</w:t>
      </w:r>
    </w:p>
    <w:p w14:paraId="27EB84BC" w14:textId="77777777" w:rsidR="002C16D9" w:rsidRPr="00305D26" w:rsidRDefault="002C16D9" w:rsidP="002C16D9">
      <w:pPr>
        <w:pStyle w:val="ListParagraph"/>
        <w:numPr>
          <w:ilvl w:val="0"/>
          <w:numId w:val="5"/>
        </w:numPr>
        <w:shd w:val="clear" w:color="auto" w:fill="FFFFFF" w:themeFill="background1"/>
        <w:spacing w:after="160" w:line="360" w:lineRule="auto"/>
        <w:jc w:val="both"/>
        <w:rPr>
          <w:color w:val="000000" w:themeColor="text1"/>
          <w:sz w:val="26"/>
          <w:szCs w:val="26"/>
          <w:shd w:val="clear" w:color="auto" w:fill="FFFFFF" w:themeFill="background1"/>
        </w:rPr>
      </w:pPr>
      <w:r w:rsidRPr="00305D26">
        <w:rPr>
          <w:color w:val="000000" w:themeColor="text1"/>
          <w:sz w:val="26"/>
          <w:szCs w:val="26"/>
        </w:rPr>
        <w:t xml:space="preserve">Size(Width, Heigh): </w:t>
      </w:r>
      <w:r w:rsidRPr="00305D26">
        <w:rPr>
          <w:color w:val="000000" w:themeColor="text1"/>
          <w:sz w:val="26"/>
          <w:szCs w:val="26"/>
          <w:shd w:val="clear" w:color="auto" w:fill="FFFFFF"/>
        </w:rPr>
        <w:t>Tham số cuối cùng</w:t>
      </w:r>
      <w:r w:rsidRPr="00305D26">
        <w:rPr>
          <w:rStyle w:val="apple-converted-space"/>
          <w:color w:val="000000" w:themeColor="text1"/>
          <w:sz w:val="26"/>
          <w:szCs w:val="26"/>
          <w:shd w:val="clear" w:color="auto" w:fill="FFFFFF"/>
        </w:rPr>
        <w:t> </w:t>
      </w:r>
      <w:r w:rsidRPr="00305D26">
        <w:rPr>
          <w:color w:val="000000" w:themeColor="text1"/>
          <w:sz w:val="26"/>
          <w:szCs w:val="26"/>
          <w:shd w:val="clear" w:color="auto" w:fill="FFFFFF"/>
        </w:rPr>
        <w:t>cv::Size(width, height) chính là kích thước đầu vào của các đặc trưng Haar-Like, các ảnh gần các bạn chỉnh tham số này lớn lên, và với những ảnh kích thước bé, khuôn mặt trong ảnh bé các bạn nên chỉn</w:t>
      </w:r>
      <w:r>
        <w:rPr>
          <w:color w:val="000000" w:themeColor="text1"/>
          <w:sz w:val="26"/>
          <w:szCs w:val="26"/>
          <w:shd w:val="clear" w:color="auto" w:fill="FFFFFF"/>
        </w:rPr>
        <w:t>h kích thước này nhỏ lại., số c</w:t>
      </w:r>
      <w:r>
        <w:rPr>
          <w:color w:val="000000" w:themeColor="text1"/>
          <w:sz w:val="26"/>
          <w:szCs w:val="26"/>
          <w:shd w:val="clear" w:color="auto" w:fill="FFFFFF"/>
          <w:lang w:val="en-US"/>
        </w:rPr>
        <w:t>à</w:t>
      </w:r>
      <w:r w:rsidRPr="00305D26">
        <w:rPr>
          <w:color w:val="000000" w:themeColor="text1"/>
          <w:sz w:val="26"/>
          <w:szCs w:val="26"/>
          <w:shd w:val="clear" w:color="auto" w:fill="FFFFFF"/>
        </w:rPr>
        <w:t>ng cao thì tốc độ load ảnh càng mượt nhưng khả năng nhân diện những khuôn mặt ở xa rất thấp, số càng thấp thì khả năng nhận diễn tốt nhưng tốc độ load ảnh chậm</w:t>
      </w:r>
      <w:r>
        <w:rPr>
          <w:color w:val="000000" w:themeColor="text1"/>
          <w:sz w:val="26"/>
          <w:szCs w:val="26"/>
          <w:shd w:val="clear" w:color="auto" w:fill="FFFFFF"/>
          <w:lang w:val="en-US"/>
        </w:rPr>
        <w:t>.</w:t>
      </w:r>
    </w:p>
    <w:p w14:paraId="114FE7C8" w14:textId="77777777" w:rsidR="002C16D9" w:rsidRPr="00F37081" w:rsidRDefault="002C16D9" w:rsidP="002C16D9">
      <w:pPr>
        <w:spacing w:line="360" w:lineRule="auto"/>
        <w:rPr>
          <w:color w:val="000000" w:themeColor="text1"/>
          <w:sz w:val="21"/>
          <w:szCs w:val="21"/>
        </w:rPr>
      </w:pPr>
    </w:p>
    <w:p w14:paraId="417BA212"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for (int i = 0; i &lt; faces.size(); i++)</w:t>
      </w:r>
    </w:p>
    <w:p w14:paraId="3F057224"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ab/>
        <w:t>{</w:t>
      </w:r>
    </w:p>
    <w:p w14:paraId="4EF8B49B"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ab/>
      </w:r>
      <w:r w:rsidRPr="00F37081">
        <w:rPr>
          <w:rFonts w:ascii="Consolas" w:eastAsiaTheme="minorHAnsi" w:hAnsi="Consolas" w:cs="Consolas"/>
          <w:color w:val="000000" w:themeColor="text1"/>
          <w:sz w:val="21"/>
          <w:szCs w:val="21"/>
        </w:rPr>
        <w:tab/>
        <w:t>//hàm Point cung cấp tọa đô trung tâm x,y của hình cung</w:t>
      </w:r>
    </w:p>
    <w:p w14:paraId="36357CDE"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ab/>
      </w:r>
      <w:r w:rsidRPr="00F37081">
        <w:rPr>
          <w:rFonts w:ascii="Consolas" w:eastAsiaTheme="minorHAnsi" w:hAnsi="Consolas" w:cs="Consolas"/>
          <w:color w:val="000000" w:themeColor="text1"/>
          <w:sz w:val="21"/>
          <w:szCs w:val="21"/>
        </w:rPr>
        <w:tab/>
        <w:t>/*Point center;</w:t>
      </w:r>
    </w:p>
    <w:p w14:paraId="3D043354"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ab/>
      </w:r>
      <w:r w:rsidRPr="00F37081">
        <w:rPr>
          <w:rFonts w:ascii="Consolas" w:eastAsiaTheme="minorHAnsi" w:hAnsi="Consolas" w:cs="Consolas"/>
          <w:color w:val="000000" w:themeColor="text1"/>
          <w:sz w:val="21"/>
          <w:szCs w:val="21"/>
        </w:rPr>
        <w:tab/>
        <w:t>center.x = faces[i].x + (int)faces[i].width / 2;</w:t>
      </w:r>
    </w:p>
    <w:p w14:paraId="6531FFD2"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ab/>
      </w:r>
      <w:r w:rsidRPr="00F37081">
        <w:rPr>
          <w:rFonts w:ascii="Consolas" w:eastAsiaTheme="minorHAnsi" w:hAnsi="Consolas" w:cs="Consolas"/>
          <w:color w:val="000000" w:themeColor="text1"/>
          <w:sz w:val="21"/>
          <w:szCs w:val="21"/>
        </w:rPr>
        <w:tab/>
        <w:t>center.y = faces[i].y + (int)faces[i].height / 2;*/</w:t>
      </w:r>
    </w:p>
    <w:p w14:paraId="4A30011E"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ab/>
      </w:r>
      <w:r w:rsidRPr="00F37081">
        <w:rPr>
          <w:rFonts w:ascii="Consolas" w:eastAsiaTheme="minorHAnsi" w:hAnsi="Consolas" w:cs="Consolas"/>
          <w:color w:val="000000" w:themeColor="text1"/>
          <w:sz w:val="21"/>
          <w:szCs w:val="21"/>
        </w:rPr>
        <w:tab/>
        <w:t>Point center(faces[i].x + (int)faces[i].width*0.5, faces[i].y + (int)faces[i].height*0.5);</w:t>
      </w:r>
    </w:p>
    <w:p w14:paraId="2EA7AFF8"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p>
    <w:p w14:paraId="72168F4A"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ab/>
      </w:r>
      <w:r w:rsidRPr="00F37081">
        <w:rPr>
          <w:rFonts w:ascii="Consolas" w:eastAsiaTheme="minorHAnsi" w:hAnsi="Consolas" w:cs="Consolas"/>
          <w:color w:val="000000" w:themeColor="text1"/>
          <w:sz w:val="21"/>
          <w:szCs w:val="21"/>
        </w:rPr>
        <w:tab/>
        <w:t>//hàm vẽ 1 vòng cung đơn giản đặt ngay chỗ khuôn mặt của bạn</w:t>
      </w:r>
    </w:p>
    <w:p w14:paraId="6683EDAF" w14:textId="77777777" w:rsidR="002C16D9" w:rsidRPr="00F37081" w:rsidRDefault="002C16D9" w:rsidP="002C16D9">
      <w:pPr>
        <w:autoSpaceDE w:val="0"/>
        <w:autoSpaceDN w:val="0"/>
        <w:adjustRightInd w:val="0"/>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ab/>
      </w:r>
      <w:r w:rsidRPr="00F37081">
        <w:rPr>
          <w:rFonts w:ascii="Consolas" w:eastAsiaTheme="minorHAnsi" w:hAnsi="Consolas" w:cs="Consolas"/>
          <w:color w:val="000000" w:themeColor="text1"/>
          <w:sz w:val="21"/>
          <w:szCs w:val="21"/>
        </w:rPr>
        <w:tab/>
        <w:t>ellipse(frame, center, Size(faces[i].width*0.5, faces[i].height*0.5), 0, 0, 360, Scalar(155, 100, 65), 2, 8, 0);</w:t>
      </w:r>
    </w:p>
    <w:p w14:paraId="6E4250AD" w14:textId="77777777" w:rsidR="002C16D9" w:rsidRPr="00F37081" w:rsidRDefault="002C16D9" w:rsidP="002C16D9">
      <w:pPr>
        <w:spacing w:line="360" w:lineRule="auto"/>
        <w:rPr>
          <w:rFonts w:ascii="Consolas" w:eastAsiaTheme="minorHAnsi" w:hAnsi="Consolas" w:cs="Consolas"/>
          <w:color w:val="000000" w:themeColor="text1"/>
          <w:sz w:val="21"/>
          <w:szCs w:val="21"/>
        </w:rPr>
      </w:pPr>
      <w:r w:rsidRPr="00F37081">
        <w:rPr>
          <w:rFonts w:ascii="Consolas" w:eastAsiaTheme="minorHAnsi" w:hAnsi="Consolas" w:cs="Consolas"/>
          <w:color w:val="000000" w:themeColor="text1"/>
          <w:sz w:val="21"/>
          <w:szCs w:val="21"/>
        </w:rPr>
        <w:tab/>
      </w:r>
      <w:r w:rsidRPr="00F37081">
        <w:rPr>
          <w:rFonts w:ascii="Consolas" w:eastAsiaTheme="minorHAnsi" w:hAnsi="Consolas" w:cs="Consolas"/>
          <w:color w:val="000000" w:themeColor="text1"/>
          <w:sz w:val="21"/>
          <w:szCs w:val="21"/>
        </w:rPr>
        <w:tab/>
        <w:t>cout &lt;&lt; "X:" &lt;&lt; faces[i].x &lt;&lt; "  y:" &lt;&lt; faces[i].y &lt;&lt; endl;</w:t>
      </w:r>
    </w:p>
    <w:p w14:paraId="011DF197" w14:textId="465CCCD2" w:rsidR="002C16D9" w:rsidRPr="00305D26" w:rsidRDefault="00341218" w:rsidP="00341218">
      <w:pPr>
        <w:ind w:firstLine="720"/>
        <w:jc w:val="both"/>
        <w:rPr>
          <w:color w:val="000000" w:themeColor="text1"/>
          <w:sz w:val="26"/>
          <w:szCs w:val="26"/>
          <w:shd w:val="clear" w:color="auto" w:fill="FFFFFF" w:themeFill="background1"/>
        </w:rPr>
      </w:pPr>
      <w:r>
        <w:rPr>
          <w:sz w:val="26"/>
          <w:szCs w:val="26"/>
        </w:rPr>
        <w:t>-</w:t>
      </w:r>
      <w:r w:rsidR="002C16D9" w:rsidRPr="00305D26">
        <w:rPr>
          <w:sz w:val="26"/>
          <w:szCs w:val="26"/>
        </w:rPr>
        <w:t xml:space="preserve">Ta dùng 1 vòng lặp để duyệt qua từng hình chữ nhật có trong </w:t>
      </w:r>
      <w:r w:rsidR="002C16D9" w:rsidRPr="00305D26">
        <w:rPr>
          <w:color w:val="000000" w:themeColor="text1"/>
          <w:sz w:val="26"/>
          <w:szCs w:val="26"/>
          <w:shd w:val="clear" w:color="auto" w:fill="FFFFFF" w:themeFill="background1"/>
        </w:rPr>
        <w:t>mảng của các hình chữ nhật mà mỗi hình chữ nhật có chứa các đối tượng được phát hiện.</w:t>
      </w:r>
    </w:p>
    <w:p w14:paraId="74C9E154" w14:textId="77777777" w:rsidR="002C16D9" w:rsidRPr="00305D26" w:rsidRDefault="002C16D9" w:rsidP="002C16D9">
      <w:pPr>
        <w:jc w:val="both"/>
        <w:rPr>
          <w:color w:val="000000" w:themeColor="text1"/>
          <w:sz w:val="26"/>
          <w:szCs w:val="26"/>
          <w:shd w:val="clear" w:color="auto" w:fill="FFFFFF" w:themeFill="background1"/>
        </w:rPr>
      </w:pPr>
      <w:r w:rsidRPr="00305D26">
        <w:rPr>
          <w:color w:val="000000" w:themeColor="text1"/>
          <w:sz w:val="26"/>
          <w:szCs w:val="26"/>
          <w:shd w:val="clear" w:color="auto" w:fill="FFFFFF" w:themeFill="background1"/>
        </w:rPr>
        <w:t xml:space="preserve">Giải thích các tham số truyền vào của hàm </w:t>
      </w:r>
      <w:r w:rsidRPr="00305D26">
        <w:rPr>
          <w:b/>
          <w:color w:val="000000" w:themeColor="text1"/>
          <w:sz w:val="26"/>
          <w:szCs w:val="26"/>
          <w:shd w:val="clear" w:color="auto" w:fill="FFFFFF" w:themeFill="background1"/>
        </w:rPr>
        <w:t>ellipse</w:t>
      </w:r>
      <w:r w:rsidRPr="00305D26">
        <w:rPr>
          <w:color w:val="000000" w:themeColor="text1"/>
          <w:sz w:val="26"/>
          <w:szCs w:val="26"/>
          <w:shd w:val="clear" w:color="auto" w:fill="FFFFFF" w:themeFill="background1"/>
        </w:rPr>
        <w:t>:</w:t>
      </w:r>
    </w:p>
    <w:p w14:paraId="7FD64B8C" w14:textId="77777777" w:rsidR="002C16D9" w:rsidRPr="00305D26" w:rsidRDefault="002C16D9" w:rsidP="002C16D9">
      <w:pPr>
        <w:pStyle w:val="ListParagraph"/>
        <w:numPr>
          <w:ilvl w:val="0"/>
          <w:numId w:val="6"/>
        </w:numPr>
        <w:spacing w:after="160" w:line="259" w:lineRule="auto"/>
        <w:jc w:val="both"/>
        <w:rPr>
          <w:sz w:val="26"/>
          <w:szCs w:val="26"/>
        </w:rPr>
      </w:pPr>
      <w:r w:rsidRPr="00305D26">
        <w:rPr>
          <w:sz w:val="26"/>
          <w:szCs w:val="26"/>
        </w:rPr>
        <w:t>frame: hình ảnh từ camera</w:t>
      </w:r>
    </w:p>
    <w:p w14:paraId="5B1D4526" w14:textId="77777777" w:rsidR="002C16D9" w:rsidRPr="00305D26" w:rsidRDefault="002C16D9" w:rsidP="002C16D9">
      <w:pPr>
        <w:pStyle w:val="ListParagraph"/>
        <w:numPr>
          <w:ilvl w:val="0"/>
          <w:numId w:val="6"/>
        </w:numPr>
        <w:spacing w:after="160" w:line="259" w:lineRule="auto"/>
        <w:jc w:val="both"/>
        <w:rPr>
          <w:sz w:val="26"/>
          <w:szCs w:val="26"/>
        </w:rPr>
      </w:pPr>
      <w:r w:rsidRPr="00305D26">
        <w:rPr>
          <w:sz w:val="26"/>
          <w:szCs w:val="26"/>
        </w:rPr>
        <w:t>center: tọa độ trung tâm của hình elip</w:t>
      </w:r>
    </w:p>
    <w:p w14:paraId="0CF2B66C" w14:textId="77777777" w:rsidR="002C16D9" w:rsidRPr="00305D26" w:rsidRDefault="002C16D9" w:rsidP="002C16D9">
      <w:pPr>
        <w:pStyle w:val="ListParagraph"/>
        <w:numPr>
          <w:ilvl w:val="0"/>
          <w:numId w:val="6"/>
        </w:numPr>
        <w:spacing w:after="160" w:line="259" w:lineRule="auto"/>
        <w:jc w:val="both"/>
        <w:rPr>
          <w:sz w:val="26"/>
          <w:szCs w:val="26"/>
        </w:rPr>
      </w:pPr>
      <w:r w:rsidRPr="00305D26">
        <w:rPr>
          <w:sz w:val="26"/>
          <w:szCs w:val="26"/>
        </w:rPr>
        <w:t>Size: một nữa kích thước của các trục chính trên hình elip</w:t>
      </w:r>
    </w:p>
    <w:p w14:paraId="564D0B20" w14:textId="77777777" w:rsidR="002C16D9" w:rsidRPr="00305D26" w:rsidRDefault="002C16D9" w:rsidP="002C16D9">
      <w:pPr>
        <w:pStyle w:val="ListParagraph"/>
        <w:numPr>
          <w:ilvl w:val="0"/>
          <w:numId w:val="6"/>
        </w:numPr>
        <w:spacing w:after="160" w:line="259" w:lineRule="auto"/>
        <w:jc w:val="both"/>
        <w:rPr>
          <w:sz w:val="26"/>
          <w:szCs w:val="26"/>
        </w:rPr>
      </w:pPr>
      <w:r w:rsidRPr="00305D26">
        <w:rPr>
          <w:sz w:val="26"/>
          <w:szCs w:val="26"/>
        </w:rPr>
        <w:t>0: góc quay của hình elip đơn vị là độ</w:t>
      </w:r>
    </w:p>
    <w:p w14:paraId="64B0A5D0" w14:textId="77777777" w:rsidR="002C16D9" w:rsidRPr="00305D26" w:rsidRDefault="002C16D9" w:rsidP="002C16D9">
      <w:pPr>
        <w:pStyle w:val="ListParagraph"/>
        <w:numPr>
          <w:ilvl w:val="0"/>
          <w:numId w:val="6"/>
        </w:numPr>
        <w:spacing w:after="160" w:line="259" w:lineRule="auto"/>
        <w:jc w:val="both"/>
        <w:rPr>
          <w:sz w:val="26"/>
          <w:szCs w:val="26"/>
        </w:rPr>
      </w:pPr>
      <w:r w:rsidRPr="00305D26">
        <w:rPr>
          <w:sz w:val="26"/>
          <w:szCs w:val="26"/>
        </w:rPr>
        <w:t>0: góc quay bắt đầu của vòng cung elip đơn vị là độ</w:t>
      </w:r>
    </w:p>
    <w:p w14:paraId="67D5F893" w14:textId="77777777" w:rsidR="002C16D9" w:rsidRPr="00305D26" w:rsidRDefault="002C16D9" w:rsidP="002C16D9">
      <w:pPr>
        <w:pStyle w:val="ListParagraph"/>
        <w:numPr>
          <w:ilvl w:val="0"/>
          <w:numId w:val="6"/>
        </w:numPr>
        <w:spacing w:after="160" w:line="259" w:lineRule="auto"/>
        <w:jc w:val="both"/>
        <w:rPr>
          <w:sz w:val="26"/>
          <w:szCs w:val="26"/>
        </w:rPr>
      </w:pPr>
      <w:r w:rsidRPr="00305D26">
        <w:rPr>
          <w:sz w:val="26"/>
          <w:szCs w:val="26"/>
        </w:rPr>
        <w:t xml:space="preserve">360: </w:t>
      </w:r>
      <w:r w:rsidRPr="00305D26">
        <w:rPr>
          <w:sz w:val="26"/>
          <w:szCs w:val="26"/>
          <w:lang w:val="en-US"/>
        </w:rPr>
        <w:t>G</w:t>
      </w:r>
      <w:r w:rsidRPr="00305D26">
        <w:rPr>
          <w:sz w:val="26"/>
          <w:szCs w:val="26"/>
        </w:rPr>
        <w:t>óc kết thúc của vòng cung elip đơn vị là độ</w:t>
      </w:r>
    </w:p>
    <w:p w14:paraId="16ADFB58" w14:textId="77777777" w:rsidR="002C16D9" w:rsidRPr="00305D26" w:rsidRDefault="002C16D9" w:rsidP="002C16D9">
      <w:pPr>
        <w:pStyle w:val="ListParagraph"/>
        <w:numPr>
          <w:ilvl w:val="0"/>
          <w:numId w:val="6"/>
        </w:numPr>
        <w:spacing w:after="160" w:line="259" w:lineRule="auto"/>
        <w:jc w:val="both"/>
        <w:rPr>
          <w:sz w:val="26"/>
          <w:szCs w:val="26"/>
        </w:rPr>
      </w:pPr>
      <w:r w:rsidRPr="00305D26">
        <w:rPr>
          <w:sz w:val="26"/>
          <w:szCs w:val="26"/>
        </w:rPr>
        <w:t>Scala (R, G, B): màu của hình elip bao gồm 3 tham số RED, GREEN, BLUE</w:t>
      </w:r>
    </w:p>
    <w:p w14:paraId="2B900D93" w14:textId="77777777" w:rsidR="002C16D9" w:rsidRPr="00305D26" w:rsidRDefault="002C16D9" w:rsidP="002C16D9">
      <w:pPr>
        <w:pStyle w:val="ListParagraph"/>
        <w:numPr>
          <w:ilvl w:val="0"/>
          <w:numId w:val="6"/>
        </w:numPr>
        <w:spacing w:after="160" w:line="259" w:lineRule="auto"/>
        <w:jc w:val="both"/>
        <w:rPr>
          <w:sz w:val="26"/>
          <w:szCs w:val="26"/>
        </w:rPr>
      </w:pPr>
      <w:r w:rsidRPr="00305D26">
        <w:rPr>
          <w:sz w:val="26"/>
          <w:szCs w:val="26"/>
        </w:rPr>
        <w:t xml:space="preserve">2: </w:t>
      </w:r>
      <w:r w:rsidRPr="00305D26">
        <w:rPr>
          <w:sz w:val="26"/>
          <w:szCs w:val="26"/>
          <w:lang w:val="en-US"/>
        </w:rPr>
        <w:t>Đ</w:t>
      </w:r>
      <w:r w:rsidRPr="00305D26">
        <w:rPr>
          <w:sz w:val="26"/>
          <w:szCs w:val="26"/>
        </w:rPr>
        <w:t>ộ dày của viền hình elip</w:t>
      </w:r>
    </w:p>
    <w:p w14:paraId="5065997E" w14:textId="77777777" w:rsidR="002C16D9" w:rsidRPr="00305D26" w:rsidRDefault="002C16D9" w:rsidP="002C16D9">
      <w:pPr>
        <w:pStyle w:val="ListParagraph"/>
        <w:numPr>
          <w:ilvl w:val="0"/>
          <w:numId w:val="6"/>
        </w:numPr>
        <w:spacing w:after="160" w:line="259" w:lineRule="auto"/>
        <w:jc w:val="both"/>
        <w:rPr>
          <w:sz w:val="26"/>
          <w:szCs w:val="26"/>
        </w:rPr>
      </w:pPr>
      <w:r w:rsidRPr="00305D26">
        <w:rPr>
          <w:sz w:val="26"/>
          <w:szCs w:val="26"/>
        </w:rPr>
        <w:t xml:space="preserve">8: </w:t>
      </w:r>
      <w:r w:rsidRPr="00305D26">
        <w:rPr>
          <w:sz w:val="26"/>
          <w:szCs w:val="26"/>
          <w:lang w:val="en-US"/>
        </w:rPr>
        <w:t>R</w:t>
      </w:r>
      <w:r w:rsidRPr="00305D26">
        <w:rPr>
          <w:sz w:val="26"/>
          <w:szCs w:val="26"/>
        </w:rPr>
        <w:t>anh giới của hình elip, thường là 8</w:t>
      </w:r>
    </w:p>
    <w:p w14:paraId="64BE4F7D" w14:textId="77777777" w:rsidR="002C16D9" w:rsidRDefault="002C16D9" w:rsidP="002C16D9">
      <w:pPr>
        <w:pStyle w:val="ListParagraph"/>
        <w:numPr>
          <w:ilvl w:val="0"/>
          <w:numId w:val="6"/>
        </w:numPr>
        <w:spacing w:after="160" w:line="259" w:lineRule="auto"/>
        <w:jc w:val="both"/>
        <w:rPr>
          <w:sz w:val="26"/>
          <w:szCs w:val="26"/>
        </w:rPr>
      </w:pPr>
      <w:r w:rsidRPr="00305D26">
        <w:rPr>
          <w:sz w:val="26"/>
          <w:szCs w:val="26"/>
        </w:rPr>
        <w:t xml:space="preserve">0: </w:t>
      </w:r>
      <w:r w:rsidRPr="00305D26">
        <w:rPr>
          <w:sz w:val="26"/>
          <w:szCs w:val="26"/>
          <w:lang w:val="en-US"/>
        </w:rPr>
        <w:t>S</w:t>
      </w:r>
      <w:r w:rsidRPr="00305D26">
        <w:rPr>
          <w:sz w:val="26"/>
          <w:szCs w:val="26"/>
        </w:rPr>
        <w:t>ố phân đoạn bit ở tọa độ của các trung tâm và các giá trị của trục.</w:t>
      </w:r>
    </w:p>
    <w:p w14:paraId="73FC4AA5" w14:textId="48D4DACB" w:rsidR="002C16D9" w:rsidRPr="00A06847" w:rsidRDefault="00A06847" w:rsidP="00A06847">
      <w:pPr>
        <w:spacing w:after="160" w:line="259" w:lineRule="auto"/>
        <w:ind w:firstLine="420"/>
        <w:jc w:val="both"/>
        <w:rPr>
          <w:sz w:val="26"/>
          <w:szCs w:val="26"/>
        </w:rPr>
      </w:pPr>
      <w:r>
        <w:rPr>
          <w:sz w:val="26"/>
          <w:szCs w:val="26"/>
        </w:rPr>
        <w:t>-</w:t>
      </w:r>
      <w:r w:rsidR="00542B26">
        <w:rPr>
          <w:sz w:val="26"/>
          <w:szCs w:val="26"/>
        </w:rPr>
        <w:t>Thuật toán xử lý</w:t>
      </w:r>
      <w:r w:rsidR="002C16D9" w:rsidRPr="00A06847">
        <w:rPr>
          <w:sz w:val="26"/>
          <w:szCs w:val="26"/>
        </w:rPr>
        <w:t xml:space="preserve"> lấy tọa độ trung tâm</w:t>
      </w:r>
      <w:r w:rsidR="00DF2695" w:rsidRPr="00DF2695">
        <w:rPr>
          <w:sz w:val="26"/>
          <w:szCs w:val="26"/>
        </w:rPr>
        <w:t xml:space="preserve"> </w:t>
      </w:r>
      <w:r w:rsidR="00DF2695" w:rsidRPr="00A06847">
        <w:rPr>
          <w:sz w:val="26"/>
          <w:szCs w:val="26"/>
        </w:rPr>
        <w:t>của</w:t>
      </w:r>
      <w:r w:rsidR="002C16D9" w:rsidRPr="00A06847">
        <w:rPr>
          <w:sz w:val="26"/>
          <w:szCs w:val="26"/>
        </w:rPr>
        <w:t xml:space="preserve"> khuôn mặt:</w:t>
      </w:r>
    </w:p>
    <w:p w14:paraId="30C88CC9"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E17D33">
        <w:rPr>
          <w:rFonts w:ascii="Consolas" w:eastAsiaTheme="minorHAnsi" w:hAnsi="Consolas" w:cs="Consolas"/>
          <w:color w:val="008000"/>
          <w:sz w:val="21"/>
          <w:szCs w:val="21"/>
        </w:rPr>
        <w:t>// send X,Y of face center to serial com port (gửi x,y của trung tâm khuôn mặt tới cổng nối)</w:t>
      </w:r>
    </w:p>
    <w:p w14:paraId="18CDC3C7"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r>
      <w:r w:rsidRPr="00E17D33">
        <w:rPr>
          <w:rFonts w:ascii="Consolas" w:eastAsiaTheme="minorHAnsi" w:hAnsi="Consolas" w:cs="Consolas"/>
          <w:color w:val="008000"/>
          <w:sz w:val="21"/>
          <w:szCs w:val="21"/>
        </w:rPr>
        <w:t>// send X axis (gửi trục x)</w:t>
      </w:r>
    </w:p>
    <w:p w14:paraId="28DC6B15"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r>
      <w:r w:rsidRPr="00E17D33">
        <w:rPr>
          <w:rFonts w:ascii="Consolas" w:eastAsiaTheme="minorHAnsi" w:hAnsi="Consolas" w:cs="Consolas"/>
          <w:color w:val="008000"/>
          <w:sz w:val="21"/>
          <w:szCs w:val="21"/>
        </w:rPr>
        <w:t>// read least significant byte (đọc những byte gần nhất)</w:t>
      </w:r>
    </w:p>
    <w:p w14:paraId="2B04CA8A"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t>LSB = faces</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i</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.x &amp; 0xff;</w:t>
      </w:r>
    </w:p>
    <w:p w14:paraId="71DAD5AA"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p>
    <w:p w14:paraId="7343CA2C"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r>
      <w:r w:rsidRPr="00E17D33">
        <w:rPr>
          <w:rFonts w:ascii="Consolas" w:eastAsiaTheme="minorHAnsi" w:hAnsi="Consolas" w:cs="Consolas"/>
          <w:color w:val="008000"/>
          <w:sz w:val="21"/>
          <w:szCs w:val="21"/>
        </w:rPr>
        <w:t>// read next significant byte (đọc những byte tiếp theo)</w:t>
      </w:r>
    </w:p>
    <w:p w14:paraId="0AAFFE16"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t>MSB = (faces</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i</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.x &gt;&gt; 8) &amp; 0xff;</w:t>
      </w:r>
    </w:p>
    <w:p w14:paraId="1CB34E76"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t>arduino_com-&gt;sendChar(MSB);</w:t>
      </w:r>
    </w:p>
    <w:p w14:paraId="25D5CEC0"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t>arduino_com-&gt;sendChar(LSB);</w:t>
      </w:r>
    </w:p>
    <w:p w14:paraId="166952FA"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p>
    <w:p w14:paraId="61A0EF46"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r>
      <w:r w:rsidRPr="00E17D33">
        <w:rPr>
          <w:rFonts w:ascii="Consolas" w:eastAsiaTheme="minorHAnsi" w:hAnsi="Consolas" w:cs="Consolas"/>
          <w:color w:val="008000"/>
          <w:sz w:val="21"/>
          <w:szCs w:val="21"/>
        </w:rPr>
        <w:t>// Send Y axis (gửi trục y) nó cũng hoạt động tương tự trục x</w:t>
      </w:r>
    </w:p>
    <w:p w14:paraId="760841F1"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t>LSB = faces</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i</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.y &amp; 0xff;</w:t>
      </w:r>
      <w:r w:rsidRPr="00E17D33">
        <w:rPr>
          <w:rFonts w:ascii="Consolas" w:eastAsiaTheme="minorHAnsi" w:hAnsi="Consolas" w:cs="Consolas"/>
          <w:color w:val="008000"/>
          <w:sz w:val="21"/>
          <w:szCs w:val="21"/>
        </w:rPr>
        <w:t>// he 16 (hex)</w:t>
      </w:r>
    </w:p>
    <w:p w14:paraId="35D6C1DF"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t>MSB = (faces</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i</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.y &gt;&gt; 8) &amp; 0xff;</w:t>
      </w:r>
    </w:p>
    <w:p w14:paraId="0AD863A7"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t>arduino_com-&gt;sendChar(MSB);</w:t>
      </w:r>
    </w:p>
    <w:p w14:paraId="2A73B6C4"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t>arduino_com-&gt;sendChar(LSB);</w:t>
      </w:r>
    </w:p>
    <w:p w14:paraId="3437406A"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p>
    <w:p w14:paraId="46AEF9B9"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r>
      <w:r w:rsidRPr="00E17D33">
        <w:rPr>
          <w:rFonts w:ascii="Consolas" w:eastAsiaTheme="minorHAnsi" w:hAnsi="Consolas" w:cs="Consolas"/>
          <w:color w:val="008000"/>
          <w:sz w:val="21"/>
          <w:szCs w:val="21"/>
        </w:rPr>
        <w:t>// serial com port send</w:t>
      </w:r>
      <w:r w:rsidRPr="00E17D33">
        <w:rPr>
          <w:rFonts w:ascii="Consolas" w:eastAsiaTheme="minorHAnsi" w:hAnsi="Consolas" w:cs="Consolas"/>
          <w:color w:val="008000"/>
          <w:sz w:val="21"/>
          <w:szCs w:val="21"/>
        </w:rPr>
        <w:tab/>
        <w:t xml:space="preserve"> </w:t>
      </w:r>
    </w:p>
    <w:p w14:paraId="41AF1888" w14:textId="77777777" w:rsidR="002C16D9" w:rsidRDefault="002C16D9" w:rsidP="002C16D9">
      <w:pPr>
        <w:spacing w:line="360" w:lineRule="auto"/>
        <w:rPr>
          <w:rFonts w:ascii="Consolas" w:eastAsiaTheme="minorHAnsi" w:hAnsi="Consolas" w:cs="Consolas"/>
          <w:color w:val="000000"/>
          <w:sz w:val="21"/>
          <w:szCs w:val="21"/>
        </w:rPr>
      </w:pPr>
      <w:r w:rsidRPr="00E17D33">
        <w:rPr>
          <w:rFonts w:ascii="Consolas" w:eastAsiaTheme="minorHAnsi" w:hAnsi="Consolas" w:cs="Consolas"/>
          <w:color w:val="000000"/>
          <w:sz w:val="21"/>
          <w:szCs w:val="21"/>
        </w:rPr>
        <w:tab/>
      </w:r>
      <w:r w:rsidRPr="00E17D33">
        <w:rPr>
          <w:rFonts w:ascii="Consolas" w:eastAsiaTheme="minorHAnsi" w:hAnsi="Consolas" w:cs="Consolas"/>
          <w:color w:val="000000"/>
          <w:sz w:val="21"/>
          <w:szCs w:val="21"/>
        </w:rPr>
        <w:tab/>
      </w:r>
      <w:r w:rsidRPr="00E17D33">
        <w:rPr>
          <w:rFonts w:ascii="Consolas" w:eastAsiaTheme="minorHAnsi" w:hAnsi="Consolas" w:cs="Consolas"/>
          <w:color w:val="2B91AF"/>
          <w:sz w:val="21"/>
          <w:szCs w:val="21"/>
        </w:rPr>
        <w:t>Mat</w:t>
      </w:r>
      <w:r w:rsidRPr="00E17D33">
        <w:rPr>
          <w:rFonts w:ascii="Consolas" w:eastAsiaTheme="minorHAnsi" w:hAnsi="Consolas" w:cs="Consolas"/>
          <w:color w:val="000000"/>
          <w:sz w:val="21"/>
          <w:szCs w:val="21"/>
        </w:rPr>
        <w:t xml:space="preserve"> faceROI = frame_gray</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faces</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i</w:t>
      </w:r>
      <w:r w:rsidRPr="00E17D33">
        <w:rPr>
          <w:rFonts w:ascii="Consolas" w:eastAsiaTheme="minorHAnsi" w:hAnsi="Consolas" w:cs="Consolas"/>
          <w:color w:val="008080"/>
          <w:sz w:val="21"/>
          <w:szCs w:val="21"/>
        </w:rPr>
        <w:t>])</w:t>
      </w:r>
      <w:r w:rsidRPr="00E17D33">
        <w:rPr>
          <w:rFonts w:ascii="Consolas" w:eastAsiaTheme="minorHAnsi" w:hAnsi="Consolas" w:cs="Consolas"/>
          <w:color w:val="000000"/>
          <w:sz w:val="21"/>
          <w:szCs w:val="21"/>
        </w:rPr>
        <w:t>;</w:t>
      </w:r>
    </w:p>
    <w:p w14:paraId="21DA6A1D" w14:textId="77777777" w:rsidR="002550C0" w:rsidRPr="00E17D33" w:rsidRDefault="002550C0" w:rsidP="002C16D9">
      <w:pPr>
        <w:spacing w:line="360" w:lineRule="auto"/>
        <w:rPr>
          <w:sz w:val="21"/>
          <w:szCs w:val="21"/>
        </w:rPr>
      </w:pPr>
    </w:p>
    <w:p w14:paraId="754CE994" w14:textId="38D1B36B" w:rsidR="002C16D9" w:rsidRPr="00305D26" w:rsidRDefault="009351D2" w:rsidP="009351D2">
      <w:pPr>
        <w:spacing w:line="360" w:lineRule="auto"/>
        <w:ind w:firstLine="720"/>
        <w:jc w:val="both"/>
        <w:rPr>
          <w:sz w:val="26"/>
          <w:szCs w:val="26"/>
        </w:rPr>
      </w:pPr>
      <w:r>
        <w:rPr>
          <w:sz w:val="26"/>
          <w:szCs w:val="26"/>
        </w:rPr>
        <w:t>-</w:t>
      </w:r>
      <w:r w:rsidR="002C16D9" w:rsidRPr="00305D26">
        <w:rPr>
          <w:sz w:val="26"/>
          <w:szCs w:val="26"/>
        </w:rPr>
        <w:t>Vòng for sẽ thực hiện các bước lặp để l</w:t>
      </w:r>
      <w:r w:rsidR="000D3507">
        <w:rPr>
          <w:sz w:val="26"/>
          <w:szCs w:val="26"/>
        </w:rPr>
        <w:t xml:space="preserve">ấy ra được tọa độ x và y sau đó </w:t>
      </w:r>
      <w:r w:rsidR="002C16D9">
        <w:rPr>
          <w:sz w:val="26"/>
          <w:szCs w:val="26"/>
        </w:rPr>
        <w:t>gửi qua cho Arduino để</w:t>
      </w:r>
      <w:r w:rsidR="002C16D9" w:rsidRPr="00305D26">
        <w:rPr>
          <w:sz w:val="26"/>
          <w:szCs w:val="26"/>
        </w:rPr>
        <w:t xml:space="preserve"> </w:t>
      </w:r>
      <w:r w:rsidR="00BF4C05">
        <w:rPr>
          <w:sz w:val="26"/>
          <w:szCs w:val="26"/>
        </w:rPr>
        <w:t>xử lý</w:t>
      </w:r>
      <w:r w:rsidR="002C16D9" w:rsidRPr="00305D26">
        <w:rPr>
          <w:sz w:val="26"/>
          <w:szCs w:val="26"/>
        </w:rPr>
        <w:t>.</w:t>
      </w:r>
    </w:p>
    <w:p w14:paraId="645AB084" w14:textId="423D6E18" w:rsidR="002C16D9" w:rsidRDefault="009351D2" w:rsidP="009351D2">
      <w:pPr>
        <w:spacing w:line="360" w:lineRule="auto"/>
        <w:ind w:firstLine="720"/>
        <w:jc w:val="both"/>
        <w:rPr>
          <w:sz w:val="26"/>
          <w:szCs w:val="26"/>
        </w:rPr>
      </w:pPr>
      <w:r>
        <w:rPr>
          <w:sz w:val="26"/>
          <w:szCs w:val="26"/>
        </w:rPr>
        <w:t>-</w:t>
      </w:r>
      <w:r w:rsidR="002C16D9" w:rsidRPr="009351D2">
        <w:rPr>
          <w:sz w:val="26"/>
          <w:szCs w:val="26"/>
        </w:rPr>
        <w:t>Cuối cùng là ta cho nó hiển thị ảnh từ camera ra màn hình window:</w:t>
      </w:r>
    </w:p>
    <w:p w14:paraId="070A8693" w14:textId="77777777" w:rsidR="000E2122" w:rsidRPr="009351D2" w:rsidRDefault="000E2122" w:rsidP="009351D2">
      <w:pPr>
        <w:spacing w:line="360" w:lineRule="auto"/>
        <w:ind w:firstLine="720"/>
        <w:jc w:val="both"/>
        <w:rPr>
          <w:sz w:val="26"/>
          <w:szCs w:val="26"/>
        </w:rPr>
      </w:pPr>
    </w:p>
    <w:p w14:paraId="0632A98C" w14:textId="77777777" w:rsidR="002C16D9" w:rsidRPr="00E17D33"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E17D33">
        <w:rPr>
          <w:rFonts w:ascii="Consolas" w:eastAsiaTheme="minorHAnsi" w:hAnsi="Consolas" w:cs="Consolas"/>
          <w:color w:val="008000"/>
          <w:sz w:val="21"/>
          <w:szCs w:val="21"/>
        </w:rPr>
        <w:t>//hiển thị ảnh</w:t>
      </w:r>
    </w:p>
    <w:p w14:paraId="01402719" w14:textId="6BFB025B" w:rsidR="007F320A" w:rsidRDefault="002C16D9" w:rsidP="00DA0419">
      <w:pPr>
        <w:spacing w:line="360" w:lineRule="auto"/>
        <w:rPr>
          <w:sz w:val="21"/>
          <w:szCs w:val="21"/>
        </w:rPr>
      </w:pPr>
      <w:r w:rsidRPr="00E17D33">
        <w:rPr>
          <w:rFonts w:ascii="Consolas" w:eastAsiaTheme="minorHAnsi" w:hAnsi="Consolas" w:cs="Consolas"/>
          <w:color w:val="000000"/>
          <w:sz w:val="21"/>
          <w:szCs w:val="21"/>
        </w:rPr>
        <w:tab/>
        <w:t xml:space="preserve">imshow(window_name, </w:t>
      </w:r>
      <w:r w:rsidRPr="00E17D33">
        <w:rPr>
          <w:rFonts w:ascii="Consolas" w:eastAsiaTheme="minorHAnsi" w:hAnsi="Consolas" w:cs="Consolas"/>
          <w:color w:val="808080"/>
          <w:sz w:val="21"/>
          <w:szCs w:val="21"/>
        </w:rPr>
        <w:t>frame</w:t>
      </w:r>
      <w:r w:rsidRPr="00E17D33">
        <w:rPr>
          <w:rFonts w:ascii="Consolas" w:eastAsiaTheme="minorHAnsi" w:hAnsi="Consolas" w:cs="Consolas"/>
          <w:color w:val="000000"/>
          <w:sz w:val="21"/>
          <w:szCs w:val="21"/>
        </w:rPr>
        <w:t>);</w:t>
      </w:r>
    </w:p>
    <w:p w14:paraId="3E1CB256" w14:textId="77777777" w:rsidR="000E2122" w:rsidRPr="00DA0419" w:rsidRDefault="000E2122" w:rsidP="00DA0419">
      <w:pPr>
        <w:spacing w:line="360" w:lineRule="auto"/>
        <w:rPr>
          <w:sz w:val="21"/>
          <w:szCs w:val="21"/>
        </w:rPr>
      </w:pPr>
    </w:p>
    <w:p w14:paraId="53D2039A" w14:textId="53BA1104" w:rsidR="002C16D9" w:rsidRDefault="002C16D9" w:rsidP="00400174">
      <w:pPr>
        <w:ind w:firstLine="720"/>
        <w:jc w:val="both"/>
        <w:rPr>
          <w:sz w:val="26"/>
          <w:szCs w:val="26"/>
        </w:rPr>
      </w:pPr>
      <w:r>
        <w:rPr>
          <w:sz w:val="26"/>
          <w:szCs w:val="26"/>
        </w:rPr>
        <w:t>-</w:t>
      </w:r>
      <w:r w:rsidR="00AA7A6B">
        <w:rPr>
          <w:sz w:val="26"/>
          <w:szCs w:val="26"/>
        </w:rPr>
        <w:t>Bên trên là hàm xử lý</w:t>
      </w:r>
      <w:r w:rsidRPr="00305D26">
        <w:rPr>
          <w:sz w:val="26"/>
          <w:szCs w:val="26"/>
        </w:rPr>
        <w:t xml:space="preserve"> nhận diện khuôn mặt, còn đây là hàm </w:t>
      </w:r>
      <w:r w:rsidRPr="00305D26">
        <w:rPr>
          <w:b/>
          <w:sz w:val="26"/>
          <w:szCs w:val="26"/>
        </w:rPr>
        <w:t>main</w:t>
      </w:r>
      <w:r w:rsidRPr="00305D26">
        <w:rPr>
          <w:sz w:val="26"/>
          <w:szCs w:val="26"/>
        </w:rPr>
        <w:t xml:space="preserve"> để chạy chương trình:</w:t>
      </w:r>
    </w:p>
    <w:p w14:paraId="6DF2649B" w14:textId="77777777" w:rsidR="000E2122" w:rsidRPr="00305D26" w:rsidRDefault="000E2122" w:rsidP="00400174">
      <w:pPr>
        <w:ind w:firstLine="720"/>
        <w:jc w:val="both"/>
        <w:rPr>
          <w:sz w:val="26"/>
          <w:szCs w:val="26"/>
        </w:rPr>
      </w:pPr>
    </w:p>
    <w:p w14:paraId="3AE0FCD8"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FF"/>
          <w:sz w:val="21"/>
          <w:szCs w:val="21"/>
        </w:rPr>
        <w:t>int</w:t>
      </w:r>
      <w:r w:rsidRPr="00684DCA">
        <w:rPr>
          <w:rFonts w:ascii="Consolas" w:eastAsiaTheme="minorHAnsi" w:hAnsi="Consolas" w:cs="Consolas"/>
          <w:color w:val="000000"/>
          <w:sz w:val="21"/>
          <w:szCs w:val="21"/>
        </w:rPr>
        <w:t xml:space="preserve"> main(</w:t>
      </w:r>
      <w:r w:rsidRPr="00684DCA">
        <w:rPr>
          <w:rFonts w:ascii="Consolas" w:eastAsiaTheme="minorHAnsi" w:hAnsi="Consolas" w:cs="Consolas"/>
          <w:color w:val="0000FF"/>
          <w:sz w:val="21"/>
          <w:szCs w:val="21"/>
        </w:rPr>
        <w:t>int</w:t>
      </w:r>
      <w:r w:rsidRPr="00684DCA">
        <w:rPr>
          <w:rFonts w:ascii="Consolas" w:eastAsiaTheme="minorHAnsi" w:hAnsi="Consolas" w:cs="Consolas"/>
          <w:color w:val="000000"/>
          <w:sz w:val="21"/>
          <w:szCs w:val="21"/>
        </w:rPr>
        <w:t xml:space="preserve"> </w:t>
      </w:r>
      <w:r w:rsidRPr="00684DCA">
        <w:rPr>
          <w:rFonts w:ascii="Consolas" w:eastAsiaTheme="minorHAnsi" w:hAnsi="Consolas" w:cs="Consolas"/>
          <w:color w:val="808080"/>
          <w:sz w:val="21"/>
          <w:szCs w:val="21"/>
        </w:rPr>
        <w:t>argc</w:t>
      </w:r>
      <w:r w:rsidRPr="00684DCA">
        <w:rPr>
          <w:rFonts w:ascii="Consolas" w:eastAsiaTheme="minorHAnsi" w:hAnsi="Consolas" w:cs="Consolas"/>
          <w:color w:val="000000"/>
          <w:sz w:val="21"/>
          <w:szCs w:val="21"/>
        </w:rPr>
        <w:t xml:space="preserve">, </w:t>
      </w:r>
      <w:r w:rsidRPr="00684DCA">
        <w:rPr>
          <w:rFonts w:ascii="Consolas" w:eastAsiaTheme="minorHAnsi" w:hAnsi="Consolas" w:cs="Consolas"/>
          <w:color w:val="0000FF"/>
          <w:sz w:val="21"/>
          <w:szCs w:val="21"/>
        </w:rPr>
        <w:t>const</w:t>
      </w:r>
      <w:r w:rsidRPr="00684DCA">
        <w:rPr>
          <w:rFonts w:ascii="Consolas" w:eastAsiaTheme="minorHAnsi" w:hAnsi="Consolas" w:cs="Consolas"/>
          <w:color w:val="000000"/>
          <w:sz w:val="21"/>
          <w:szCs w:val="21"/>
        </w:rPr>
        <w:t xml:space="preserve"> </w:t>
      </w:r>
      <w:r w:rsidRPr="00684DCA">
        <w:rPr>
          <w:rFonts w:ascii="Consolas" w:eastAsiaTheme="minorHAnsi" w:hAnsi="Consolas" w:cs="Consolas"/>
          <w:color w:val="0000FF"/>
          <w:sz w:val="21"/>
          <w:szCs w:val="21"/>
        </w:rPr>
        <w:t>char</w:t>
      </w:r>
      <w:r w:rsidRPr="00684DCA">
        <w:rPr>
          <w:rFonts w:ascii="Consolas" w:eastAsiaTheme="minorHAnsi" w:hAnsi="Consolas" w:cs="Consolas"/>
          <w:color w:val="000000"/>
          <w:sz w:val="21"/>
          <w:szCs w:val="21"/>
        </w:rPr>
        <w:t xml:space="preserve">** </w:t>
      </w:r>
      <w:r w:rsidRPr="00684DCA">
        <w:rPr>
          <w:rFonts w:ascii="Consolas" w:eastAsiaTheme="minorHAnsi" w:hAnsi="Consolas" w:cs="Consolas"/>
          <w:color w:val="808080"/>
          <w:sz w:val="21"/>
          <w:szCs w:val="21"/>
        </w:rPr>
        <w:t>argv</w:t>
      </w:r>
      <w:r w:rsidRPr="00684DCA">
        <w:rPr>
          <w:rFonts w:ascii="Consolas" w:eastAsiaTheme="minorHAnsi" w:hAnsi="Consolas" w:cs="Consolas"/>
          <w:color w:val="000000"/>
          <w:sz w:val="21"/>
          <w:szCs w:val="21"/>
        </w:rPr>
        <w:t>)</w:t>
      </w:r>
    </w:p>
    <w:p w14:paraId="6450B266"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w:t>
      </w:r>
    </w:p>
    <w:p w14:paraId="06D8DB49"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2B91AF"/>
          <w:sz w:val="21"/>
          <w:szCs w:val="21"/>
        </w:rPr>
        <w:t>VideoCapture</w:t>
      </w:r>
      <w:r w:rsidRPr="00684DCA">
        <w:rPr>
          <w:rFonts w:ascii="Consolas" w:eastAsiaTheme="minorHAnsi" w:hAnsi="Consolas" w:cs="Consolas"/>
          <w:color w:val="000000"/>
          <w:sz w:val="21"/>
          <w:szCs w:val="21"/>
        </w:rPr>
        <w:t xml:space="preserve"> capture;</w:t>
      </w:r>
      <w:r w:rsidRPr="00684DCA">
        <w:rPr>
          <w:rFonts w:ascii="Consolas" w:eastAsiaTheme="minorHAnsi" w:hAnsi="Consolas" w:cs="Consolas"/>
          <w:color w:val="008000"/>
          <w:sz w:val="21"/>
          <w:szCs w:val="21"/>
        </w:rPr>
        <w:t>//Khai báo lớp để lấy ảnh từ các tập tin video, chuỗi mô phỏng hình ảnh hoặc camera</w:t>
      </w:r>
    </w:p>
    <w:p w14:paraId="48612608"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2B91AF"/>
          <w:sz w:val="21"/>
          <w:szCs w:val="21"/>
        </w:rPr>
        <w:t>Mat</w:t>
      </w:r>
      <w:r w:rsidRPr="00684DCA">
        <w:rPr>
          <w:rFonts w:ascii="Consolas" w:eastAsiaTheme="minorHAnsi" w:hAnsi="Consolas" w:cs="Consolas"/>
          <w:color w:val="000000"/>
          <w:sz w:val="21"/>
          <w:szCs w:val="21"/>
        </w:rPr>
        <w:t xml:space="preserve"> frame;</w:t>
      </w:r>
      <w:r w:rsidRPr="00684DCA">
        <w:rPr>
          <w:rFonts w:ascii="Consolas" w:eastAsiaTheme="minorHAnsi" w:hAnsi="Consolas" w:cs="Consolas"/>
          <w:color w:val="008000"/>
          <w:sz w:val="21"/>
          <w:szCs w:val="21"/>
        </w:rPr>
        <w:t>//Đọc vào đối tượng Mat của OpenCV</w:t>
      </w:r>
    </w:p>
    <w:p w14:paraId="51FCE8AE"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t xml:space="preserve">arduino_com = </w:t>
      </w:r>
      <w:r w:rsidRPr="00684DCA">
        <w:rPr>
          <w:rFonts w:ascii="Consolas" w:eastAsiaTheme="minorHAnsi" w:hAnsi="Consolas" w:cs="Consolas"/>
          <w:color w:val="0000FF"/>
          <w:sz w:val="21"/>
          <w:szCs w:val="21"/>
        </w:rPr>
        <w:t>new</w:t>
      </w:r>
      <w:r w:rsidRPr="00684DCA">
        <w:rPr>
          <w:rFonts w:ascii="Consolas" w:eastAsiaTheme="minorHAnsi" w:hAnsi="Consolas" w:cs="Consolas"/>
          <w:color w:val="000000"/>
          <w:sz w:val="21"/>
          <w:szCs w:val="21"/>
        </w:rPr>
        <w:t xml:space="preserve"> </w:t>
      </w:r>
      <w:r w:rsidRPr="00684DCA">
        <w:rPr>
          <w:rFonts w:ascii="Consolas" w:eastAsiaTheme="minorHAnsi" w:hAnsi="Consolas" w:cs="Consolas"/>
          <w:color w:val="2B91AF"/>
          <w:sz w:val="21"/>
          <w:szCs w:val="21"/>
        </w:rPr>
        <w:t>Tserial</w:t>
      </w:r>
      <w:r w:rsidRPr="00684DCA">
        <w:rPr>
          <w:rFonts w:ascii="Consolas" w:eastAsiaTheme="minorHAnsi" w:hAnsi="Consolas" w:cs="Consolas"/>
          <w:color w:val="000000"/>
          <w:sz w:val="21"/>
          <w:szCs w:val="21"/>
        </w:rPr>
        <w:t>();</w:t>
      </w:r>
      <w:r w:rsidRPr="00684DCA">
        <w:rPr>
          <w:rFonts w:ascii="Consolas" w:eastAsiaTheme="minorHAnsi" w:hAnsi="Consolas" w:cs="Consolas"/>
          <w:color w:val="008000"/>
          <w:sz w:val="21"/>
          <w:szCs w:val="21"/>
        </w:rPr>
        <w:t>// khởi tạo lớp Tserial</w:t>
      </w:r>
    </w:p>
    <w:p w14:paraId="6E774B00"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FF"/>
          <w:sz w:val="21"/>
          <w:szCs w:val="21"/>
        </w:rPr>
        <w:t>if</w:t>
      </w:r>
      <w:r w:rsidRPr="00684DCA">
        <w:rPr>
          <w:rFonts w:ascii="Consolas" w:eastAsiaTheme="minorHAnsi" w:hAnsi="Consolas" w:cs="Consolas"/>
          <w:color w:val="000000"/>
          <w:sz w:val="21"/>
          <w:szCs w:val="21"/>
        </w:rPr>
        <w:t xml:space="preserve"> (arduino_com != 0) {</w:t>
      </w:r>
    </w:p>
    <w:p w14:paraId="71853F80"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8000"/>
          <w:sz w:val="21"/>
          <w:szCs w:val="21"/>
        </w:rPr>
        <w:t>//sử dụng hàm connect từ lớp Tserial đã khởi tạo</w:t>
      </w:r>
    </w:p>
    <w:p w14:paraId="1FE1FF1F"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lastRenderedPageBreak/>
        <w:tab/>
      </w:r>
      <w:r w:rsidRPr="00684DCA">
        <w:rPr>
          <w:rFonts w:ascii="Consolas" w:eastAsiaTheme="minorHAnsi" w:hAnsi="Consolas" w:cs="Consolas"/>
          <w:color w:val="000000"/>
          <w:sz w:val="21"/>
          <w:szCs w:val="21"/>
        </w:rPr>
        <w:tab/>
        <w:t>arduino_com-&gt;connect(</w:t>
      </w:r>
      <w:r w:rsidRPr="00684DCA">
        <w:rPr>
          <w:rFonts w:ascii="Consolas" w:eastAsiaTheme="minorHAnsi" w:hAnsi="Consolas" w:cs="Consolas"/>
          <w:color w:val="A31515"/>
          <w:sz w:val="21"/>
          <w:szCs w:val="21"/>
        </w:rPr>
        <w:t>"COM3"</w:t>
      </w:r>
      <w:r w:rsidRPr="00684DCA">
        <w:rPr>
          <w:rFonts w:ascii="Consolas" w:eastAsiaTheme="minorHAnsi" w:hAnsi="Consolas" w:cs="Consolas"/>
          <w:color w:val="000000"/>
          <w:sz w:val="21"/>
          <w:szCs w:val="21"/>
        </w:rPr>
        <w:t xml:space="preserve">, 57600, </w:t>
      </w:r>
      <w:r w:rsidRPr="00684DCA">
        <w:rPr>
          <w:rFonts w:ascii="Consolas" w:eastAsiaTheme="minorHAnsi" w:hAnsi="Consolas" w:cs="Consolas"/>
          <w:color w:val="2F4F4F"/>
          <w:sz w:val="21"/>
          <w:szCs w:val="21"/>
        </w:rPr>
        <w:t>spNONE</w:t>
      </w:r>
      <w:r w:rsidRPr="00684DCA">
        <w:rPr>
          <w:rFonts w:ascii="Consolas" w:eastAsiaTheme="minorHAnsi" w:hAnsi="Consolas" w:cs="Consolas"/>
          <w:color w:val="000000"/>
          <w:sz w:val="21"/>
          <w:szCs w:val="21"/>
        </w:rPr>
        <w:t>);</w:t>
      </w:r>
    </w:p>
    <w:p w14:paraId="3C051836"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t>}</w:t>
      </w:r>
    </w:p>
    <w:p w14:paraId="2A7EA231"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8000"/>
          <w:sz w:val="21"/>
          <w:szCs w:val="21"/>
        </w:rPr>
        <w:t xml:space="preserve">//// serial to Arduino setup (thiết lập kết nối tới Arduino) </w:t>
      </w:r>
    </w:p>
    <w:p w14:paraId="5720EBB8"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8000"/>
          <w:sz w:val="21"/>
          <w:szCs w:val="21"/>
        </w:rPr>
        <w:t>//-- 1. Load the cascades (Nạp ảnh)</w:t>
      </w:r>
    </w:p>
    <w:p w14:paraId="24FFDB58"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FF"/>
          <w:sz w:val="21"/>
          <w:szCs w:val="21"/>
        </w:rPr>
        <w:t>if</w:t>
      </w:r>
      <w:r w:rsidRPr="00684DCA">
        <w:rPr>
          <w:rFonts w:ascii="Consolas" w:eastAsiaTheme="minorHAnsi" w:hAnsi="Consolas" w:cs="Consolas"/>
          <w:color w:val="000000"/>
          <w:sz w:val="21"/>
          <w:szCs w:val="21"/>
        </w:rPr>
        <w:t xml:space="preserve"> (!face_cascade.load(face_cascade_name)) { printf(</w:t>
      </w:r>
      <w:r w:rsidRPr="00684DCA">
        <w:rPr>
          <w:rFonts w:ascii="Consolas" w:eastAsiaTheme="minorHAnsi" w:hAnsi="Consolas" w:cs="Consolas"/>
          <w:color w:val="A31515"/>
          <w:sz w:val="21"/>
          <w:szCs w:val="21"/>
        </w:rPr>
        <w:t>"--(!)Error loading face cascade\n"</w:t>
      </w:r>
      <w:r w:rsidRPr="00684DCA">
        <w:rPr>
          <w:rFonts w:ascii="Consolas" w:eastAsiaTheme="minorHAnsi" w:hAnsi="Consolas" w:cs="Consolas"/>
          <w:color w:val="000000"/>
          <w:sz w:val="21"/>
          <w:szCs w:val="21"/>
        </w:rPr>
        <w:t xml:space="preserve">); </w:t>
      </w:r>
      <w:r w:rsidRPr="00684DCA">
        <w:rPr>
          <w:rFonts w:ascii="Consolas" w:eastAsiaTheme="minorHAnsi" w:hAnsi="Consolas" w:cs="Consolas"/>
          <w:color w:val="0000FF"/>
          <w:sz w:val="21"/>
          <w:szCs w:val="21"/>
        </w:rPr>
        <w:t>return</w:t>
      </w:r>
      <w:r w:rsidRPr="00684DCA">
        <w:rPr>
          <w:rFonts w:ascii="Consolas" w:eastAsiaTheme="minorHAnsi" w:hAnsi="Consolas" w:cs="Consolas"/>
          <w:color w:val="000000"/>
          <w:sz w:val="21"/>
          <w:szCs w:val="21"/>
        </w:rPr>
        <w:t xml:space="preserve"> -1; };</w:t>
      </w:r>
    </w:p>
    <w:p w14:paraId="068E8F39"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8000"/>
          <w:sz w:val="21"/>
          <w:szCs w:val="21"/>
        </w:rPr>
        <w:t>//-- 2. Read the video stream (Đọc các luồng video)</w:t>
      </w:r>
    </w:p>
    <w:p w14:paraId="26191F6D"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t>capture.open(0);</w:t>
      </w:r>
    </w:p>
    <w:p w14:paraId="2CD76866"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FF"/>
          <w:sz w:val="21"/>
          <w:szCs w:val="21"/>
        </w:rPr>
        <w:t>if</w:t>
      </w:r>
      <w:r w:rsidRPr="00684DCA">
        <w:rPr>
          <w:rFonts w:ascii="Consolas" w:eastAsiaTheme="minorHAnsi" w:hAnsi="Consolas" w:cs="Consolas"/>
          <w:color w:val="000000"/>
          <w:sz w:val="21"/>
          <w:szCs w:val="21"/>
        </w:rPr>
        <w:t xml:space="preserve"> (capture.isOpened())</w:t>
      </w:r>
    </w:p>
    <w:p w14:paraId="5ECCD5B0"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t>{</w:t>
      </w:r>
    </w:p>
    <w:p w14:paraId="732EA976"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FF"/>
          <w:sz w:val="21"/>
          <w:szCs w:val="21"/>
        </w:rPr>
        <w:t>for</w:t>
      </w:r>
      <w:r w:rsidRPr="00684DCA">
        <w:rPr>
          <w:rFonts w:ascii="Consolas" w:eastAsiaTheme="minorHAnsi" w:hAnsi="Consolas" w:cs="Consolas"/>
          <w:color w:val="000000"/>
          <w:sz w:val="21"/>
          <w:szCs w:val="21"/>
        </w:rPr>
        <w:t xml:space="preserve"> (;;)</w:t>
      </w:r>
    </w:p>
    <w:p w14:paraId="6027FC9E"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t>{</w:t>
      </w:r>
    </w:p>
    <w:p w14:paraId="791310D6"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t xml:space="preserve">capture </w:t>
      </w:r>
      <w:r w:rsidRPr="00684DCA">
        <w:rPr>
          <w:rFonts w:ascii="Consolas" w:eastAsiaTheme="minorHAnsi" w:hAnsi="Consolas" w:cs="Consolas"/>
          <w:color w:val="008080"/>
          <w:sz w:val="21"/>
          <w:szCs w:val="21"/>
        </w:rPr>
        <w:t>&gt;&gt;</w:t>
      </w:r>
      <w:r w:rsidRPr="00684DCA">
        <w:rPr>
          <w:rFonts w:ascii="Consolas" w:eastAsiaTheme="minorHAnsi" w:hAnsi="Consolas" w:cs="Consolas"/>
          <w:color w:val="000000"/>
          <w:sz w:val="21"/>
          <w:szCs w:val="21"/>
        </w:rPr>
        <w:t xml:space="preserve"> frame;</w:t>
      </w:r>
      <w:r w:rsidRPr="00684DCA">
        <w:rPr>
          <w:rFonts w:ascii="Consolas" w:eastAsiaTheme="minorHAnsi" w:hAnsi="Consolas" w:cs="Consolas"/>
          <w:color w:val="008000"/>
          <w:sz w:val="21"/>
          <w:szCs w:val="21"/>
        </w:rPr>
        <w:t>//đọc các mô phỏng hình ảnh đối tượng từ camera</w:t>
      </w:r>
    </w:p>
    <w:p w14:paraId="6B79E0F8"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FF"/>
          <w:sz w:val="21"/>
          <w:szCs w:val="21"/>
        </w:rPr>
        <w:t>if</w:t>
      </w:r>
      <w:r w:rsidRPr="00684DCA">
        <w:rPr>
          <w:rFonts w:ascii="Consolas" w:eastAsiaTheme="minorHAnsi" w:hAnsi="Consolas" w:cs="Consolas"/>
          <w:color w:val="000000"/>
          <w:sz w:val="21"/>
          <w:szCs w:val="21"/>
        </w:rPr>
        <w:t xml:space="preserve"> (!frame.empty())</w:t>
      </w:r>
    </w:p>
    <w:p w14:paraId="3DB8746B"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t>{</w:t>
      </w:r>
    </w:p>
    <w:p w14:paraId="6856FD1E"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t>detectAndDisplay(frame);</w:t>
      </w:r>
    </w:p>
    <w:p w14:paraId="6C395657"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t>}</w:t>
      </w:r>
    </w:p>
    <w:p w14:paraId="6EB23DC4"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FF"/>
          <w:sz w:val="21"/>
          <w:szCs w:val="21"/>
        </w:rPr>
        <w:t>if</w:t>
      </w:r>
      <w:r w:rsidRPr="00684DCA">
        <w:rPr>
          <w:rFonts w:ascii="Consolas" w:eastAsiaTheme="minorHAnsi" w:hAnsi="Consolas" w:cs="Consolas"/>
          <w:color w:val="000000"/>
          <w:sz w:val="21"/>
          <w:szCs w:val="21"/>
        </w:rPr>
        <w:t xml:space="preserve"> (waitKey(30) &gt;= 0)    </w:t>
      </w:r>
      <w:r w:rsidRPr="00684DCA">
        <w:rPr>
          <w:rFonts w:ascii="Consolas" w:eastAsiaTheme="minorHAnsi" w:hAnsi="Consolas" w:cs="Consolas"/>
          <w:color w:val="008000"/>
          <w:sz w:val="21"/>
          <w:szCs w:val="21"/>
        </w:rPr>
        <w:t xml:space="preserve">// Pause key                                                 </w:t>
      </w:r>
    </w:p>
    <w:p w14:paraId="46F87347"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r>
      <w:r w:rsidRPr="00684DCA">
        <w:rPr>
          <w:rFonts w:ascii="Consolas" w:eastAsiaTheme="minorHAnsi" w:hAnsi="Consolas" w:cs="Consolas"/>
          <w:color w:val="0000FF"/>
          <w:sz w:val="21"/>
          <w:szCs w:val="21"/>
        </w:rPr>
        <w:t>break</w:t>
      </w:r>
      <w:r w:rsidRPr="00684DCA">
        <w:rPr>
          <w:rFonts w:ascii="Consolas" w:eastAsiaTheme="minorHAnsi" w:hAnsi="Consolas" w:cs="Consolas"/>
          <w:color w:val="000000"/>
          <w:sz w:val="21"/>
          <w:szCs w:val="21"/>
        </w:rPr>
        <w:t>;</w:t>
      </w:r>
    </w:p>
    <w:p w14:paraId="446B33FF"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00"/>
          <w:sz w:val="21"/>
          <w:szCs w:val="21"/>
        </w:rPr>
        <w:tab/>
        <w:t>}</w:t>
      </w:r>
    </w:p>
    <w:p w14:paraId="5FB6A93B"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t>}</w:t>
      </w:r>
    </w:p>
    <w:p w14:paraId="7D873657"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8000"/>
          <w:sz w:val="21"/>
          <w:szCs w:val="21"/>
        </w:rPr>
        <w:t>// Serial to Arduino - shutdown (ngắt kết nối với Arduino)</w:t>
      </w:r>
    </w:p>
    <w:p w14:paraId="473C95C0"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t>arduino_com-&gt;disconnect();</w:t>
      </w:r>
    </w:p>
    <w:p w14:paraId="7A49C12F"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FF"/>
          <w:sz w:val="21"/>
          <w:szCs w:val="21"/>
        </w:rPr>
        <w:t>delete</w:t>
      </w:r>
      <w:r w:rsidRPr="00684DCA">
        <w:rPr>
          <w:rFonts w:ascii="Consolas" w:eastAsiaTheme="minorHAnsi" w:hAnsi="Consolas" w:cs="Consolas"/>
          <w:color w:val="000000"/>
          <w:sz w:val="21"/>
          <w:szCs w:val="21"/>
        </w:rPr>
        <w:t xml:space="preserve"> arduino_com;</w:t>
      </w:r>
    </w:p>
    <w:p w14:paraId="7A85317D"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t>arduino_com = 0;</w:t>
      </w:r>
    </w:p>
    <w:p w14:paraId="62C88DB5"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sidRPr="00684DCA">
        <w:rPr>
          <w:rFonts w:ascii="Consolas" w:eastAsiaTheme="minorHAnsi" w:hAnsi="Consolas" w:cs="Consolas"/>
          <w:color w:val="000000"/>
          <w:sz w:val="21"/>
          <w:szCs w:val="21"/>
        </w:rPr>
        <w:tab/>
      </w:r>
      <w:r w:rsidRPr="00684DCA">
        <w:rPr>
          <w:rFonts w:ascii="Consolas" w:eastAsiaTheme="minorHAnsi" w:hAnsi="Consolas" w:cs="Consolas"/>
          <w:color w:val="0000FF"/>
          <w:sz w:val="21"/>
          <w:szCs w:val="21"/>
        </w:rPr>
        <w:t>return</w:t>
      </w:r>
      <w:r w:rsidRPr="00684DCA">
        <w:rPr>
          <w:rFonts w:ascii="Consolas" w:eastAsiaTheme="minorHAnsi" w:hAnsi="Consolas" w:cs="Consolas"/>
          <w:color w:val="000000"/>
          <w:sz w:val="21"/>
          <w:szCs w:val="21"/>
        </w:rPr>
        <w:t xml:space="preserve"> 0;</w:t>
      </w:r>
    </w:p>
    <w:p w14:paraId="42F137FD" w14:textId="77777777" w:rsidR="002C16D9" w:rsidRPr="00684DCA" w:rsidRDefault="002C16D9" w:rsidP="002C16D9">
      <w:pPr>
        <w:autoSpaceDE w:val="0"/>
        <w:autoSpaceDN w:val="0"/>
        <w:adjustRightInd w:val="0"/>
        <w:spacing w:line="360" w:lineRule="auto"/>
        <w:rPr>
          <w:rFonts w:ascii="Consolas" w:eastAsiaTheme="minorHAnsi" w:hAnsi="Consolas" w:cs="Consolas"/>
          <w:color w:val="000000"/>
          <w:sz w:val="21"/>
          <w:szCs w:val="21"/>
        </w:rPr>
      </w:pPr>
      <w:r>
        <w:rPr>
          <w:rFonts w:ascii="Consolas" w:eastAsiaTheme="minorHAnsi" w:hAnsi="Consolas" w:cs="Consolas"/>
          <w:color w:val="000000"/>
          <w:sz w:val="21"/>
          <w:szCs w:val="21"/>
        </w:rPr>
        <w:t>}</w:t>
      </w:r>
    </w:p>
    <w:p w14:paraId="3AFDB994" w14:textId="37CD55E8" w:rsidR="002C16D9" w:rsidRPr="003911D6" w:rsidRDefault="003A598D" w:rsidP="003A598D">
      <w:pPr>
        <w:spacing w:line="360" w:lineRule="auto"/>
        <w:ind w:firstLine="720"/>
        <w:jc w:val="both"/>
        <w:rPr>
          <w:sz w:val="26"/>
          <w:szCs w:val="26"/>
        </w:rPr>
      </w:pPr>
      <w:r>
        <w:rPr>
          <w:sz w:val="26"/>
          <w:szCs w:val="26"/>
        </w:rPr>
        <w:t>-</w:t>
      </w:r>
      <w:r w:rsidR="002C16D9" w:rsidRPr="003911D6">
        <w:rPr>
          <w:sz w:val="26"/>
          <w:szCs w:val="26"/>
        </w:rPr>
        <w:t xml:space="preserve">Vậy là xong phần code nhận diện khuôn mặt, tuy nhiên để nó kết nối được với server của Arduino để nhận dữ liệu và thực hiện xoay camera cần phải có thêm lớp Tserial.cpp. File source của lớp này đã đính kèm trong bộ tài liệu gồm tất cả các file source code bao gồm cả code điều khiển động cơ nạp cho Arduino. </w:t>
      </w:r>
    </w:p>
    <w:p w14:paraId="413B8E54" w14:textId="77777777" w:rsidR="0024368B" w:rsidRDefault="0024368B" w:rsidP="007C39F7">
      <w:pPr>
        <w:spacing w:line="360" w:lineRule="auto"/>
        <w:ind w:firstLine="720"/>
        <w:jc w:val="both"/>
        <w:rPr>
          <w:sz w:val="26"/>
          <w:szCs w:val="26"/>
        </w:rPr>
      </w:pPr>
    </w:p>
    <w:p w14:paraId="24D00263" w14:textId="77777777" w:rsidR="0024368B" w:rsidRDefault="0024368B" w:rsidP="007C39F7">
      <w:pPr>
        <w:spacing w:line="360" w:lineRule="auto"/>
        <w:ind w:firstLine="720"/>
        <w:jc w:val="both"/>
        <w:rPr>
          <w:sz w:val="26"/>
          <w:szCs w:val="26"/>
        </w:rPr>
      </w:pPr>
    </w:p>
    <w:p w14:paraId="32C54659" w14:textId="4054944D" w:rsidR="002C16D9" w:rsidRPr="00F83C34" w:rsidRDefault="002C16D9" w:rsidP="007C39F7">
      <w:pPr>
        <w:spacing w:line="360" w:lineRule="auto"/>
        <w:ind w:firstLine="720"/>
        <w:jc w:val="both"/>
        <w:rPr>
          <w:sz w:val="26"/>
          <w:szCs w:val="26"/>
        </w:rPr>
      </w:pPr>
      <w:r w:rsidRPr="003911D6">
        <w:rPr>
          <w:sz w:val="26"/>
          <w:szCs w:val="26"/>
        </w:rPr>
        <w:t xml:space="preserve">-Đây là thành quả sau khi đã </w:t>
      </w:r>
      <w:r w:rsidR="00994E7B">
        <w:rPr>
          <w:sz w:val="26"/>
          <w:szCs w:val="26"/>
        </w:rPr>
        <w:t>thực hiện</w:t>
      </w:r>
      <w:r w:rsidRPr="003911D6">
        <w:rPr>
          <w:sz w:val="26"/>
          <w:szCs w:val="26"/>
        </w:rPr>
        <w:t xml:space="preserve"> thành công, khuôn mặt đã được nhận diện bởi sự hỗ trợ của OpenCV.</w:t>
      </w:r>
    </w:p>
    <w:p w14:paraId="5528872B" w14:textId="1F2E782E" w:rsidR="002C16D9" w:rsidRPr="00305D26" w:rsidRDefault="004A2C2D" w:rsidP="002C16D9">
      <w:r>
        <w:rPr>
          <w:noProof/>
        </w:rPr>
        <w:drawing>
          <wp:inline distT="0" distB="0" distL="0" distR="0" wp14:anchorId="54C53894" wp14:editId="749FC33F">
            <wp:extent cx="5791835" cy="3256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h.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0ED6575D" w14:textId="77777777" w:rsidR="002C16D9" w:rsidRDefault="002C16D9" w:rsidP="002C16D9">
      <w:pPr>
        <w:pStyle w:val="Nidungvnbn"/>
      </w:pPr>
    </w:p>
    <w:p w14:paraId="4FE23CFD" w14:textId="77777777" w:rsidR="002C16D9" w:rsidRDefault="002C16D9" w:rsidP="002C16D9">
      <w:pPr>
        <w:pStyle w:val="Caption"/>
      </w:pPr>
      <w:bookmarkStart w:id="51" w:name="_Toc470039124"/>
      <w:bookmarkStart w:id="52" w:name="_Toc470087544"/>
      <w:r>
        <w:t xml:space="preserve">Hình </w:t>
      </w:r>
      <w:r w:rsidR="00354C55">
        <w:fldChar w:fldCharType="begin"/>
      </w:r>
      <w:r w:rsidR="00354C55">
        <w:instrText xml:space="preserve"> SEQ Hình \* ARABIC </w:instrText>
      </w:r>
      <w:r w:rsidR="00354C55">
        <w:fldChar w:fldCharType="separate"/>
      </w:r>
      <w:r w:rsidR="00246E65">
        <w:rPr>
          <w:noProof/>
        </w:rPr>
        <w:t>13</w:t>
      </w:r>
      <w:r w:rsidR="00354C55">
        <w:rPr>
          <w:noProof/>
        </w:rPr>
        <w:fldChar w:fldCharType="end"/>
      </w:r>
      <w:r>
        <w:t xml:space="preserve"> : Nhận diện khuôn mặt bằng OpenCV.</w:t>
      </w:r>
      <w:bookmarkEnd w:id="51"/>
      <w:bookmarkEnd w:id="52"/>
    </w:p>
    <w:p w14:paraId="354A8436" w14:textId="541738F8" w:rsidR="002C16D9" w:rsidRDefault="002C16D9" w:rsidP="002C16D9"/>
    <w:p w14:paraId="19F1629B" w14:textId="77777777" w:rsidR="007C0C7D" w:rsidRDefault="007C0C7D" w:rsidP="00AF2C00">
      <w:pPr>
        <w:pStyle w:val="Tiumccp1"/>
      </w:pPr>
    </w:p>
    <w:p w14:paraId="5C6085FC" w14:textId="77777777" w:rsidR="007C0C7D" w:rsidRDefault="007C0C7D" w:rsidP="00AF2C00">
      <w:pPr>
        <w:pStyle w:val="Tiumccp1"/>
      </w:pPr>
    </w:p>
    <w:p w14:paraId="7E00FECB" w14:textId="77777777" w:rsidR="007C0C7D" w:rsidRDefault="007C0C7D" w:rsidP="00AF2C00">
      <w:pPr>
        <w:pStyle w:val="Tiumccp1"/>
      </w:pPr>
    </w:p>
    <w:p w14:paraId="073BA151" w14:textId="77777777" w:rsidR="007C0C7D" w:rsidRDefault="007C0C7D" w:rsidP="00AF2C00">
      <w:pPr>
        <w:pStyle w:val="Tiumccp1"/>
      </w:pPr>
    </w:p>
    <w:p w14:paraId="15A865BD" w14:textId="77777777" w:rsidR="007C0C7D" w:rsidRDefault="007C0C7D" w:rsidP="00AF2C00">
      <w:pPr>
        <w:pStyle w:val="Tiumccp1"/>
      </w:pPr>
    </w:p>
    <w:p w14:paraId="7853B7CF" w14:textId="77777777" w:rsidR="007C0C7D" w:rsidRDefault="007C0C7D" w:rsidP="00AF2C00">
      <w:pPr>
        <w:pStyle w:val="Tiumccp1"/>
      </w:pPr>
    </w:p>
    <w:p w14:paraId="5456F36C" w14:textId="77777777" w:rsidR="007C0C7D" w:rsidRDefault="007C0C7D" w:rsidP="00AF2C00">
      <w:pPr>
        <w:pStyle w:val="Tiumccp1"/>
      </w:pPr>
    </w:p>
    <w:p w14:paraId="3FA9D70B" w14:textId="77777777" w:rsidR="005310A8" w:rsidRDefault="005310A8" w:rsidP="00AF2C00">
      <w:pPr>
        <w:pStyle w:val="Tiumccp1"/>
      </w:pPr>
    </w:p>
    <w:p w14:paraId="7A6BA38E" w14:textId="6E7CCB69" w:rsidR="007B5747" w:rsidRDefault="00433050" w:rsidP="00AF2C00">
      <w:pPr>
        <w:pStyle w:val="Tiumccp1"/>
      </w:pPr>
      <w:bookmarkStart w:id="53" w:name="_Toc470087526"/>
      <w:r>
        <w:lastRenderedPageBreak/>
        <w:t>4.</w:t>
      </w:r>
      <w:r w:rsidR="00E57280" w:rsidRPr="00AF2C00">
        <w:t>3</w:t>
      </w:r>
      <w:r w:rsidR="007B5747" w:rsidRPr="00AF2C00">
        <w:t xml:space="preserve"> </w:t>
      </w:r>
      <w:r w:rsidR="00847869">
        <w:t>Lắp đặt</w:t>
      </w:r>
      <w:r w:rsidR="007B5747" w:rsidRPr="00AF2C00">
        <w:t xml:space="preserve"> phần cứng</w:t>
      </w:r>
      <w:bookmarkEnd w:id="53"/>
    </w:p>
    <w:p w14:paraId="094A5B9D" w14:textId="77777777" w:rsidR="00AD1666" w:rsidRPr="00AF2C00" w:rsidRDefault="00AD1666" w:rsidP="00AF2C00">
      <w:pPr>
        <w:pStyle w:val="Tiumccp1"/>
      </w:pPr>
    </w:p>
    <w:p w14:paraId="12B85618" w14:textId="53F97B91" w:rsidR="003E545C" w:rsidRDefault="008C6956" w:rsidP="003E545C">
      <w:pPr>
        <w:pStyle w:val="Nidungvnbn"/>
      </w:pPr>
      <w:r>
        <w:rPr>
          <w:noProof/>
        </w:rPr>
        <w:drawing>
          <wp:inline distT="0" distB="0" distL="0" distR="0" wp14:anchorId="354741A6" wp14:editId="09AE58DF">
            <wp:extent cx="4380614" cy="4795284"/>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4b8d133a76d028896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79793" cy="4794385"/>
                    </a:xfrm>
                    <a:prstGeom prst="rect">
                      <a:avLst/>
                    </a:prstGeom>
                  </pic:spPr>
                </pic:pic>
              </a:graphicData>
            </a:graphic>
          </wp:inline>
        </w:drawing>
      </w:r>
    </w:p>
    <w:p w14:paraId="3AEEA545" w14:textId="77777777" w:rsidR="008C6956" w:rsidRDefault="008C6956" w:rsidP="008C6956">
      <w:pPr>
        <w:pStyle w:val="Caption"/>
        <w:rPr>
          <w:color w:val="333333"/>
          <w:shd w:val="clear" w:color="auto" w:fill="FFFFFF"/>
        </w:rPr>
      </w:pPr>
      <w:bookmarkStart w:id="54" w:name="_Toc470087545"/>
      <w:r w:rsidRPr="00305D26">
        <w:t xml:space="preserve">Hình </w:t>
      </w:r>
      <w:r w:rsidR="00354C55">
        <w:fldChar w:fldCharType="begin"/>
      </w:r>
      <w:r w:rsidR="00354C55">
        <w:instrText xml:space="preserve"> SEQ Hình \* ARABIC </w:instrText>
      </w:r>
      <w:r w:rsidR="00354C55">
        <w:fldChar w:fldCharType="separate"/>
      </w:r>
      <w:r w:rsidR="00246E65">
        <w:rPr>
          <w:noProof/>
        </w:rPr>
        <w:t>14</w:t>
      </w:r>
      <w:r w:rsidR="00354C55">
        <w:rPr>
          <w:noProof/>
        </w:rPr>
        <w:fldChar w:fldCharType="end"/>
      </w:r>
      <w:r w:rsidRPr="00305D26">
        <w:t xml:space="preserve">: </w:t>
      </w:r>
      <w:r w:rsidRPr="00305D26">
        <w:rPr>
          <w:color w:val="333333"/>
          <w:shd w:val="clear" w:color="auto" w:fill="FFFFFF"/>
        </w:rPr>
        <w:t>Các thiết bị cần có</w:t>
      </w:r>
      <w:bookmarkEnd w:id="54"/>
    </w:p>
    <w:p w14:paraId="3A8B59FD" w14:textId="77777777" w:rsidR="000B7BB9" w:rsidRPr="000B7BB9" w:rsidRDefault="000B7BB9" w:rsidP="000B7BB9"/>
    <w:p w14:paraId="56BB8F48" w14:textId="3B0ED0F6" w:rsidR="001615F4" w:rsidRPr="001615F4" w:rsidRDefault="001615F4" w:rsidP="00AC1B5A">
      <w:pPr>
        <w:pStyle w:val="Nidungvnbn"/>
        <w:jc w:val="left"/>
        <w:rPr>
          <w:shd w:val="clear" w:color="auto" w:fill="FFFFFF"/>
        </w:rPr>
      </w:pPr>
      <w:r>
        <w:rPr>
          <w:shd w:val="clear" w:color="auto" w:fill="FFFFFF"/>
        </w:rPr>
        <w:t xml:space="preserve">1. </w:t>
      </w:r>
      <w:r w:rsidR="008C6956" w:rsidRPr="00305D26">
        <w:rPr>
          <w:shd w:val="clear" w:color="auto" w:fill="FFFFFF"/>
        </w:rPr>
        <w:t>Servo Motors x 2</w:t>
      </w:r>
    </w:p>
    <w:p w14:paraId="70471072" w14:textId="7474AC9C" w:rsidR="008C6956" w:rsidRPr="00305D26" w:rsidRDefault="008C6956" w:rsidP="00AC1B5A">
      <w:pPr>
        <w:pStyle w:val="Nidungvnbn"/>
        <w:ind w:left="720" w:firstLine="0"/>
        <w:jc w:val="left"/>
        <w:rPr>
          <w:shd w:val="clear" w:color="auto" w:fill="FFFFFF"/>
        </w:rPr>
      </w:pPr>
      <w:r w:rsidRPr="00305D26">
        <w:rPr>
          <w:shd w:val="clear" w:color="auto" w:fill="FFFFFF"/>
        </w:rPr>
        <w:t>2. Webcam (bất kỳ loại webcam nào) x 1</w:t>
      </w:r>
      <w:r w:rsidRPr="00305D26">
        <w:br/>
      </w:r>
      <w:r w:rsidRPr="00305D26">
        <w:rPr>
          <w:shd w:val="clear" w:color="auto" w:fill="FFFFFF"/>
        </w:rPr>
        <w:t>3. Arduino Uno x 1</w:t>
      </w:r>
      <w:r w:rsidRPr="00305D26">
        <w:br/>
      </w:r>
      <w:r w:rsidRPr="00305D26">
        <w:rPr>
          <w:shd w:val="clear" w:color="auto" w:fill="FFFFFF"/>
        </w:rPr>
        <w:t>4. BreadBoard x 1</w:t>
      </w:r>
      <w:r w:rsidRPr="00305D26">
        <w:br/>
      </w:r>
      <w:r w:rsidRPr="00305D26">
        <w:rPr>
          <w:shd w:val="clear" w:color="auto" w:fill="FFFFFF"/>
        </w:rPr>
        <w:t>5. Dây nối</w:t>
      </w:r>
    </w:p>
    <w:p w14:paraId="714ED115" w14:textId="77777777" w:rsidR="008C6956" w:rsidRDefault="008C6956" w:rsidP="008C6956">
      <w:pPr>
        <w:pStyle w:val="Tiumccp1"/>
      </w:pPr>
    </w:p>
    <w:p w14:paraId="5BA467D9" w14:textId="77777777" w:rsidR="008E122C" w:rsidRDefault="008E122C" w:rsidP="008C6956">
      <w:pPr>
        <w:pStyle w:val="Tiumccp1"/>
      </w:pPr>
    </w:p>
    <w:p w14:paraId="6B26522C" w14:textId="7F545A78" w:rsidR="00F616AF" w:rsidRDefault="008C6956" w:rsidP="004F6185">
      <w:pPr>
        <w:pStyle w:val="Nidungvnbn"/>
      </w:pPr>
      <w:r>
        <w:rPr>
          <w:noProof/>
        </w:rPr>
        <w:drawing>
          <wp:inline distT="0" distB="0" distL="0" distR="0" wp14:anchorId="009420A5" wp14:editId="4DB5098F">
            <wp:extent cx="4678326" cy="5571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f0cab07dd5978bcec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7449" cy="5570417"/>
                    </a:xfrm>
                    <a:prstGeom prst="rect">
                      <a:avLst/>
                    </a:prstGeom>
                  </pic:spPr>
                </pic:pic>
              </a:graphicData>
            </a:graphic>
          </wp:inline>
        </w:drawing>
      </w:r>
    </w:p>
    <w:p w14:paraId="3FF099F7" w14:textId="77777777" w:rsidR="008C6956" w:rsidRDefault="008C6956" w:rsidP="008C6956">
      <w:pPr>
        <w:pStyle w:val="Caption"/>
      </w:pPr>
      <w:bookmarkStart w:id="55" w:name="_Toc470087546"/>
      <w:r>
        <w:t xml:space="preserve">Hình </w:t>
      </w:r>
      <w:r w:rsidR="00354C55">
        <w:fldChar w:fldCharType="begin"/>
      </w:r>
      <w:r w:rsidR="00354C55">
        <w:instrText xml:space="preserve"> SEQ Hình \* ARABIC </w:instrText>
      </w:r>
      <w:r w:rsidR="00354C55">
        <w:fldChar w:fldCharType="separate"/>
      </w:r>
      <w:r w:rsidR="00246E65">
        <w:rPr>
          <w:noProof/>
        </w:rPr>
        <w:t>15</w:t>
      </w:r>
      <w:r w:rsidR="00354C55">
        <w:rPr>
          <w:noProof/>
        </w:rPr>
        <w:fldChar w:fldCharType="end"/>
      </w:r>
      <w:r>
        <w:t>: Cách nối Arduino vào Breadboard</w:t>
      </w:r>
      <w:bookmarkEnd w:id="55"/>
    </w:p>
    <w:p w14:paraId="6F2CAD28" w14:textId="77777777" w:rsidR="005528B5" w:rsidRPr="005528B5" w:rsidRDefault="005528B5" w:rsidP="005528B5"/>
    <w:p w14:paraId="0C4F6DA1" w14:textId="77777777" w:rsidR="008C6956" w:rsidRDefault="008C6956" w:rsidP="008C6956">
      <w:pPr>
        <w:pStyle w:val="Nidungvnbn"/>
      </w:pPr>
      <w:r>
        <w:t>-Cắm dây từ chân 5V của arduino và nối vào cột + (Màu đỏ trong) Breadboard.</w:t>
      </w:r>
    </w:p>
    <w:p w14:paraId="5E2D653F" w14:textId="77777777" w:rsidR="008C6956" w:rsidRDefault="008C6956" w:rsidP="008C6956">
      <w:pPr>
        <w:pStyle w:val="Nidungvnbn"/>
      </w:pPr>
      <w:r>
        <w:t>-Cắm dây vào chân GND của arduino và nối vào cột - (Màu xanh trong) Breadboard.</w:t>
      </w:r>
    </w:p>
    <w:p w14:paraId="105C1416" w14:textId="77777777" w:rsidR="00953539" w:rsidRDefault="00953539" w:rsidP="009E778A">
      <w:pPr>
        <w:pStyle w:val="Nidungvnbn"/>
        <w:ind w:firstLine="0"/>
      </w:pPr>
    </w:p>
    <w:p w14:paraId="61EAFE58" w14:textId="0A422413" w:rsidR="008C6956" w:rsidRDefault="008C6956" w:rsidP="008C6956">
      <w:pPr>
        <w:pStyle w:val="Nidungvnbn"/>
      </w:pPr>
      <w:r>
        <w:lastRenderedPageBreak/>
        <w:t xml:space="preserve">-Cách lắp mạch </w:t>
      </w:r>
      <w:r w:rsidR="00DF4E08">
        <w:t>cho</w:t>
      </w:r>
      <w:r>
        <w:t xml:space="preserve"> động cơ Servo.</w:t>
      </w:r>
    </w:p>
    <w:p w14:paraId="0F2C4E50" w14:textId="3DB17117" w:rsidR="008C6956" w:rsidRDefault="009878BA" w:rsidP="009878BA">
      <w:pPr>
        <w:pStyle w:val="Nidungvnbn"/>
      </w:pPr>
      <w:r>
        <w:t>-</w:t>
      </w:r>
      <w:r w:rsidR="008C6956">
        <w:t>Nguyên tắc: Động cơ servo có 3 dây màu đỏ, nâu và vàng.</w:t>
      </w:r>
    </w:p>
    <w:p w14:paraId="31C50C75" w14:textId="77777777" w:rsidR="008C6956" w:rsidRDefault="008C6956" w:rsidP="008C6956">
      <w:pPr>
        <w:pStyle w:val="Nidungvnbn"/>
        <w:ind w:left="720"/>
      </w:pPr>
      <w:r>
        <w:t>+Gắm dây màu nâu vào cột – (Màu xanh) trong Breadboard.</w:t>
      </w:r>
    </w:p>
    <w:p w14:paraId="6F7BC396" w14:textId="77777777" w:rsidR="008C6956" w:rsidRDefault="008C6956" w:rsidP="008C6956">
      <w:pPr>
        <w:pStyle w:val="Nidungvnbn"/>
        <w:ind w:left="720"/>
      </w:pPr>
      <w:r>
        <w:t>+Gắm dây màu đỏ vào cột + (Màu đỏ) trong Breadboard.</w:t>
      </w:r>
    </w:p>
    <w:p w14:paraId="1C6CEC51" w14:textId="2B1FBB0B" w:rsidR="008C6956" w:rsidRDefault="008C6956" w:rsidP="00E876A7">
      <w:pPr>
        <w:pStyle w:val="Nidungvnbn"/>
        <w:ind w:left="720"/>
      </w:pPr>
      <w:r>
        <w:t xml:space="preserve">+Gắm dây màu vàng vào chân số của Arduino(Tùy vào </w:t>
      </w:r>
      <w:r w:rsidR="00CA4FA9">
        <w:t xml:space="preserve">cách </w:t>
      </w:r>
      <w:r w:rsidR="00075B59">
        <w:t>khai báo trong A</w:t>
      </w:r>
      <w:r>
        <w:t xml:space="preserve">rduino mà ta cắm dây- đối với bài </w:t>
      </w:r>
      <w:r w:rsidR="005B7014">
        <w:t xml:space="preserve">này </w:t>
      </w:r>
      <w:r>
        <w:t>kh</w:t>
      </w:r>
      <w:r w:rsidR="00822F36">
        <w:t>a</w:t>
      </w:r>
      <w:r>
        <w:t>i báo</w:t>
      </w:r>
      <w:r w:rsidR="00C256F9">
        <w:t xml:space="preserve"> hai</w:t>
      </w:r>
      <w:r>
        <w:t xml:space="preserve"> chân số 9 và 10)</w:t>
      </w:r>
      <w:r w:rsidR="002F0A53">
        <w:t>.</w:t>
      </w:r>
    </w:p>
    <w:p w14:paraId="33F17E93" w14:textId="77777777" w:rsidR="00D643B5" w:rsidRDefault="00D643B5" w:rsidP="00E876A7">
      <w:pPr>
        <w:pStyle w:val="Nidungvnbn"/>
        <w:ind w:left="720"/>
      </w:pPr>
    </w:p>
    <w:p w14:paraId="19B2A197" w14:textId="77777777" w:rsidR="008C6956" w:rsidRDefault="008C6956" w:rsidP="008C6956">
      <w:pPr>
        <w:pStyle w:val="Nidungvnbn"/>
      </w:pPr>
      <w:r>
        <w:rPr>
          <w:noProof/>
        </w:rPr>
        <w:drawing>
          <wp:inline distT="0" distB="0" distL="0" distR="0" wp14:anchorId="353C8A35" wp14:editId="6E8ED304">
            <wp:extent cx="4816549" cy="543323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3f927a251fcf41960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15646" cy="5432218"/>
                    </a:xfrm>
                    <a:prstGeom prst="rect">
                      <a:avLst/>
                    </a:prstGeom>
                  </pic:spPr>
                </pic:pic>
              </a:graphicData>
            </a:graphic>
          </wp:inline>
        </w:drawing>
      </w:r>
    </w:p>
    <w:p w14:paraId="74EDE03D" w14:textId="77777777" w:rsidR="008C6956" w:rsidRDefault="008C6956" w:rsidP="008C6956">
      <w:pPr>
        <w:pStyle w:val="Caption"/>
      </w:pPr>
      <w:bookmarkStart w:id="56" w:name="_Toc470087547"/>
      <w:r>
        <w:t xml:space="preserve">Hình </w:t>
      </w:r>
      <w:r w:rsidR="00354C55">
        <w:fldChar w:fldCharType="begin"/>
      </w:r>
      <w:r w:rsidR="00354C55">
        <w:instrText xml:space="preserve"> SEQ Hình \* ARABIC </w:instrText>
      </w:r>
      <w:r w:rsidR="00354C55">
        <w:fldChar w:fldCharType="separate"/>
      </w:r>
      <w:r w:rsidR="00246E65">
        <w:rPr>
          <w:noProof/>
        </w:rPr>
        <w:t>16</w:t>
      </w:r>
      <w:r w:rsidR="00354C55">
        <w:rPr>
          <w:noProof/>
        </w:rPr>
        <w:fldChar w:fldCharType="end"/>
      </w:r>
      <w:r>
        <w:t>: Cách nối dây động cơ Servo</w:t>
      </w:r>
      <w:bookmarkEnd w:id="56"/>
    </w:p>
    <w:p w14:paraId="64C081D0" w14:textId="5706E26C" w:rsidR="008C6956" w:rsidRDefault="00A539D5" w:rsidP="008C6956">
      <w:pPr>
        <w:pStyle w:val="Nidungvnbn"/>
      </w:pPr>
      <w:r>
        <w:lastRenderedPageBreak/>
        <w:t>-</w:t>
      </w:r>
      <w:r w:rsidR="008C6956">
        <w:t>Đây là 2 động cơ servo sau khi lắp. Hai động cơ servo lắp vào chân số 9 và số 10 của Arduino.</w:t>
      </w:r>
    </w:p>
    <w:p w14:paraId="5895080D" w14:textId="77777777" w:rsidR="00DF39E9" w:rsidRDefault="00DF39E9" w:rsidP="008C6956">
      <w:pPr>
        <w:pStyle w:val="Nidungvnbn"/>
      </w:pPr>
    </w:p>
    <w:p w14:paraId="7FC0F27A" w14:textId="7CB1D1D1" w:rsidR="008C6956" w:rsidRDefault="008C6956" w:rsidP="00D438CB">
      <w:pPr>
        <w:pStyle w:val="Nidungvnbn"/>
      </w:pPr>
      <w:r>
        <w:rPr>
          <w:noProof/>
        </w:rPr>
        <w:drawing>
          <wp:inline distT="0" distB="0" distL="0" distR="0" wp14:anchorId="78423065" wp14:editId="1E477AEB">
            <wp:extent cx="5486400" cy="58904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d3e408925637b3a3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5372" cy="5889333"/>
                    </a:xfrm>
                    <a:prstGeom prst="rect">
                      <a:avLst/>
                    </a:prstGeom>
                  </pic:spPr>
                </pic:pic>
              </a:graphicData>
            </a:graphic>
          </wp:inline>
        </w:drawing>
      </w:r>
    </w:p>
    <w:p w14:paraId="28233C6A" w14:textId="77777777" w:rsidR="008C6956" w:rsidRDefault="008C6956" w:rsidP="008C6956">
      <w:pPr>
        <w:pStyle w:val="Caption"/>
      </w:pPr>
      <w:bookmarkStart w:id="57" w:name="_Toc470087548"/>
      <w:r>
        <w:t xml:space="preserve">Hình </w:t>
      </w:r>
      <w:r w:rsidR="00354C55">
        <w:fldChar w:fldCharType="begin"/>
      </w:r>
      <w:r w:rsidR="00354C55">
        <w:instrText xml:space="preserve"> SEQ Hình \* ARABIC </w:instrText>
      </w:r>
      <w:r w:rsidR="00354C55">
        <w:fldChar w:fldCharType="separate"/>
      </w:r>
      <w:r w:rsidR="00246E65">
        <w:rPr>
          <w:noProof/>
        </w:rPr>
        <w:t>17</w:t>
      </w:r>
      <w:r w:rsidR="00354C55">
        <w:rPr>
          <w:noProof/>
        </w:rPr>
        <w:fldChar w:fldCharType="end"/>
      </w:r>
      <w:r>
        <w:t>: Cách nối dây động cơ Servo vào Breadboard và Arduino</w:t>
      </w:r>
      <w:bookmarkEnd w:id="57"/>
    </w:p>
    <w:p w14:paraId="020F9F87" w14:textId="77777777" w:rsidR="008C6956" w:rsidRDefault="008C6956" w:rsidP="002646D9">
      <w:pPr>
        <w:pStyle w:val="Nidungvnbn"/>
        <w:ind w:firstLine="0"/>
      </w:pPr>
    </w:p>
    <w:p w14:paraId="62BB2E99" w14:textId="6F586E33" w:rsidR="00C00896" w:rsidRDefault="00F408C0" w:rsidP="005E03C0">
      <w:pPr>
        <w:pStyle w:val="Nidungvnbn"/>
      </w:pPr>
      <w:r>
        <w:lastRenderedPageBreak/>
        <w:t>-</w:t>
      </w:r>
      <w:r w:rsidR="008C6956">
        <w:t>Dùng cáp nối Arduino vào máy tính để lấy nguồn, mở OpenCV lên để bắt đầu nhận diện hình ảnh, OpenCV sẽ gửi tín hiệu về cho Arduino, Arduino sẽ điều khiển hai động cơ Servo gắn theo camera xoay theo chuyển động.</w:t>
      </w:r>
    </w:p>
    <w:p w14:paraId="41F786A3" w14:textId="029E04EC" w:rsidR="00C00896" w:rsidRPr="001063B5" w:rsidRDefault="00C00896" w:rsidP="00C00896">
      <w:pPr>
        <w:pStyle w:val="ListParagraph"/>
        <w:numPr>
          <w:ilvl w:val="0"/>
          <w:numId w:val="9"/>
        </w:numPr>
      </w:pPr>
      <w:r>
        <w:rPr>
          <w:lang w:val="en-US"/>
        </w:rPr>
        <w:t xml:space="preserve">Đây là hệ thống sau khi hoàn thành. </w:t>
      </w:r>
    </w:p>
    <w:p w14:paraId="56753AB7" w14:textId="77777777" w:rsidR="001063B5" w:rsidRPr="00C00896" w:rsidRDefault="001063B5" w:rsidP="005B5741">
      <w:pPr>
        <w:pStyle w:val="ListParagraph"/>
      </w:pPr>
    </w:p>
    <w:p w14:paraId="206594C1" w14:textId="77777777" w:rsidR="008C6956" w:rsidRDefault="008C6956" w:rsidP="008C6956">
      <w:pPr>
        <w:pStyle w:val="Nidungvnbn"/>
      </w:pPr>
      <w:r>
        <w:rPr>
          <w:noProof/>
        </w:rPr>
        <w:drawing>
          <wp:inline distT="0" distB="0" distL="0" distR="0" wp14:anchorId="37435653" wp14:editId="2D537689">
            <wp:extent cx="5919956" cy="4774019"/>
            <wp:effectExtent l="0" t="0" r="508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8a5254b4ba115f85a.jpg"/>
                    <pic:cNvPicPr/>
                  </pic:nvPicPr>
                  <pic:blipFill>
                    <a:blip r:embed="rId35">
                      <a:extLst>
                        <a:ext uri="{28A0092B-C50C-407E-A947-70E740481C1C}">
                          <a14:useLocalDpi xmlns:a14="http://schemas.microsoft.com/office/drawing/2010/main" val="0"/>
                        </a:ext>
                      </a:extLst>
                    </a:blip>
                    <a:stretch>
                      <a:fillRect/>
                    </a:stretch>
                  </pic:blipFill>
                  <pic:spPr>
                    <a:xfrm>
                      <a:off x="0" y="0"/>
                      <a:ext cx="5919412" cy="4773580"/>
                    </a:xfrm>
                    <a:prstGeom prst="rect">
                      <a:avLst/>
                    </a:prstGeom>
                  </pic:spPr>
                </pic:pic>
              </a:graphicData>
            </a:graphic>
          </wp:inline>
        </w:drawing>
      </w:r>
    </w:p>
    <w:p w14:paraId="070C2B63" w14:textId="77777777" w:rsidR="000F1BAA" w:rsidRDefault="000F1BAA" w:rsidP="008C6956">
      <w:pPr>
        <w:pStyle w:val="Caption"/>
      </w:pPr>
    </w:p>
    <w:p w14:paraId="740864DC" w14:textId="09E8C0AC" w:rsidR="008C6956" w:rsidRDefault="008C6956" w:rsidP="008C6956">
      <w:pPr>
        <w:pStyle w:val="Caption"/>
      </w:pPr>
      <w:bookmarkStart w:id="58" w:name="_Toc470087549"/>
      <w:r>
        <w:t xml:space="preserve">Hình </w:t>
      </w:r>
      <w:r w:rsidR="00354C55">
        <w:fldChar w:fldCharType="begin"/>
      </w:r>
      <w:r w:rsidR="00354C55">
        <w:instrText xml:space="preserve"> SEQ Hình \* ARABIC </w:instrText>
      </w:r>
      <w:r w:rsidR="00354C55">
        <w:fldChar w:fldCharType="separate"/>
      </w:r>
      <w:r w:rsidR="00246E65">
        <w:rPr>
          <w:noProof/>
        </w:rPr>
        <w:t>18</w:t>
      </w:r>
      <w:r w:rsidR="00354C55">
        <w:rPr>
          <w:noProof/>
        </w:rPr>
        <w:fldChar w:fldCharType="end"/>
      </w:r>
      <w:r>
        <w:t xml:space="preserve">: Hệ thống </w:t>
      </w:r>
      <w:r w:rsidR="006F7976">
        <w:t>camera xoay theo chuyển động</w:t>
      </w:r>
      <w:r>
        <w:t>.</w:t>
      </w:r>
      <w:bookmarkEnd w:id="58"/>
    </w:p>
    <w:p w14:paraId="01124755" w14:textId="77777777" w:rsidR="008C6956" w:rsidRDefault="008C6956" w:rsidP="008C6956">
      <w:pPr>
        <w:pStyle w:val="Nidungvnbn"/>
        <w:jc w:val="center"/>
      </w:pPr>
    </w:p>
    <w:p w14:paraId="70A4C351" w14:textId="77777777" w:rsidR="0060752C" w:rsidRDefault="0060752C" w:rsidP="00CA717B">
      <w:pPr>
        <w:pStyle w:val="Chng"/>
      </w:pPr>
    </w:p>
    <w:p w14:paraId="392A4A08" w14:textId="77777777" w:rsidR="002E7C4C" w:rsidRDefault="002E7C4C" w:rsidP="007E25CE">
      <w:pPr>
        <w:pStyle w:val="Chng"/>
        <w:rPr>
          <w:b w:val="0"/>
          <w:sz w:val="26"/>
          <w:szCs w:val="26"/>
        </w:rPr>
      </w:pPr>
    </w:p>
    <w:p w14:paraId="7E78AEE5" w14:textId="77777777" w:rsidR="007E25CE" w:rsidRPr="00706D66" w:rsidRDefault="007E25CE" w:rsidP="007E25CE">
      <w:pPr>
        <w:pStyle w:val="Chng"/>
      </w:pPr>
      <w:bookmarkStart w:id="59" w:name="_Toc451766118"/>
      <w:bookmarkStart w:id="60" w:name="_Toc470087527"/>
      <w:r>
        <w:lastRenderedPageBreak/>
        <w:t>CHƯƠNG 5</w:t>
      </w:r>
      <w:r w:rsidRPr="00706D66">
        <w:t>: KẾT LUẬN</w:t>
      </w:r>
      <w:bookmarkEnd w:id="59"/>
      <w:bookmarkEnd w:id="60"/>
    </w:p>
    <w:p w14:paraId="76DA7568" w14:textId="77777777" w:rsidR="007E25CE" w:rsidRPr="00706D66" w:rsidRDefault="007E25CE" w:rsidP="007E25CE">
      <w:pPr>
        <w:pStyle w:val="Tiumccp1"/>
      </w:pPr>
      <w:bookmarkStart w:id="61" w:name="_Toc450571502"/>
      <w:bookmarkStart w:id="62" w:name="_Toc451766119"/>
      <w:bookmarkStart w:id="63" w:name="_Toc470087528"/>
      <w:r>
        <w:t xml:space="preserve">5.1 </w:t>
      </w:r>
      <w:r w:rsidRPr="00706D66">
        <w:t>Những vấn đề đã giải quyết được :</w:t>
      </w:r>
      <w:bookmarkEnd w:id="61"/>
      <w:bookmarkEnd w:id="62"/>
      <w:bookmarkEnd w:id="63"/>
      <w:r w:rsidRPr="00706D66">
        <w:t xml:space="preserve"> </w:t>
      </w:r>
    </w:p>
    <w:p w14:paraId="35D71E7A" w14:textId="54E1C715" w:rsidR="007E25CE" w:rsidRPr="00C857E7" w:rsidRDefault="0083149F" w:rsidP="007E25CE">
      <w:pPr>
        <w:rPr>
          <w:sz w:val="26"/>
          <w:szCs w:val="26"/>
        </w:rPr>
      </w:pPr>
      <w:r>
        <w:rPr>
          <w:sz w:val="26"/>
          <w:szCs w:val="26"/>
        </w:rPr>
        <w:t xml:space="preserve">           </w:t>
      </w:r>
      <w:r w:rsidR="007E25CE" w:rsidRPr="00C857E7">
        <w:rPr>
          <w:sz w:val="26"/>
          <w:szCs w:val="26"/>
        </w:rPr>
        <w:t>+ Cài đặt, tích hợp OpenCV vào Visual Studio.</w:t>
      </w:r>
    </w:p>
    <w:p w14:paraId="18B9065D" w14:textId="1FBBFAF7" w:rsidR="007E25CE" w:rsidRPr="00C857E7" w:rsidRDefault="0083149F" w:rsidP="007E25CE">
      <w:pPr>
        <w:rPr>
          <w:sz w:val="26"/>
          <w:szCs w:val="26"/>
        </w:rPr>
      </w:pPr>
      <w:r>
        <w:rPr>
          <w:sz w:val="26"/>
          <w:szCs w:val="26"/>
        </w:rPr>
        <w:t xml:space="preserve">           </w:t>
      </w:r>
      <w:r w:rsidR="007E25CE" w:rsidRPr="00C857E7">
        <w:rPr>
          <w:sz w:val="26"/>
          <w:szCs w:val="26"/>
        </w:rPr>
        <w:t>+ Lắp mạch điều khiển động cơ Servo</w:t>
      </w:r>
    </w:p>
    <w:p w14:paraId="0D35E1AC" w14:textId="162F7FA7" w:rsidR="007E25CE" w:rsidRPr="00C857E7" w:rsidRDefault="0083149F" w:rsidP="007E25CE">
      <w:pPr>
        <w:rPr>
          <w:sz w:val="26"/>
          <w:szCs w:val="26"/>
        </w:rPr>
      </w:pPr>
      <w:r>
        <w:rPr>
          <w:sz w:val="26"/>
          <w:szCs w:val="26"/>
        </w:rPr>
        <w:tab/>
      </w:r>
      <w:r w:rsidR="007E25CE" w:rsidRPr="00C857E7">
        <w:rPr>
          <w:sz w:val="26"/>
          <w:szCs w:val="26"/>
        </w:rPr>
        <w:t>+ Nạp code điều khiển</w:t>
      </w:r>
      <w:r w:rsidR="009D4EC5" w:rsidRPr="00C857E7">
        <w:rPr>
          <w:sz w:val="26"/>
          <w:szCs w:val="26"/>
        </w:rPr>
        <w:t xml:space="preserve"> động cơ</w:t>
      </w:r>
      <w:r w:rsidR="007E25CE" w:rsidRPr="00C857E7">
        <w:rPr>
          <w:sz w:val="26"/>
          <w:szCs w:val="26"/>
        </w:rPr>
        <w:t xml:space="preserve"> cho Arduino.</w:t>
      </w:r>
    </w:p>
    <w:p w14:paraId="671F4CB0" w14:textId="4F175E9D" w:rsidR="007E25CE" w:rsidRPr="00C857E7" w:rsidRDefault="0083149F" w:rsidP="007E25CE">
      <w:pPr>
        <w:rPr>
          <w:sz w:val="26"/>
          <w:szCs w:val="26"/>
        </w:rPr>
      </w:pPr>
      <w:r>
        <w:rPr>
          <w:sz w:val="26"/>
          <w:szCs w:val="26"/>
        </w:rPr>
        <w:t xml:space="preserve">           </w:t>
      </w:r>
      <w:r w:rsidR="007E25CE" w:rsidRPr="00C857E7">
        <w:rPr>
          <w:sz w:val="26"/>
          <w:szCs w:val="26"/>
        </w:rPr>
        <w:t>+ Xây dựng được hệ thống camera xoay theo chuyển động.</w:t>
      </w:r>
    </w:p>
    <w:p w14:paraId="36CDE789" w14:textId="77777777" w:rsidR="007E25CE" w:rsidRPr="00706D66" w:rsidRDefault="007E25CE" w:rsidP="007E25CE">
      <w:r w:rsidRPr="00706D66">
        <w:tab/>
      </w:r>
      <w:r w:rsidRPr="00706D66">
        <w:tab/>
      </w:r>
    </w:p>
    <w:p w14:paraId="14384651" w14:textId="77777777" w:rsidR="007E25CE" w:rsidRPr="00706D66" w:rsidRDefault="007E25CE" w:rsidP="007E25CE">
      <w:pPr>
        <w:pStyle w:val="Tiumccp1"/>
      </w:pPr>
      <w:bookmarkStart w:id="64" w:name="_Toc450571504"/>
      <w:bookmarkStart w:id="65" w:name="_Toc451766120"/>
      <w:bookmarkStart w:id="66" w:name="_Toc470087529"/>
      <w:r>
        <w:rPr>
          <w:rStyle w:val="Tiumccp3Char"/>
        </w:rPr>
        <w:t xml:space="preserve">5.2 </w:t>
      </w:r>
      <w:r w:rsidRPr="00706D66">
        <w:rPr>
          <w:rStyle w:val="Tiumccp3Char"/>
        </w:rPr>
        <w:t>Những vấn đề chưa giải quyết được và khó khăn gặp phải</w:t>
      </w:r>
      <w:bookmarkEnd w:id="64"/>
      <w:r w:rsidRPr="00706D66">
        <w:t>:</w:t>
      </w:r>
      <w:bookmarkEnd w:id="65"/>
      <w:bookmarkEnd w:id="66"/>
    </w:p>
    <w:p w14:paraId="4DEE5935" w14:textId="05E2E235" w:rsidR="007E25CE" w:rsidRDefault="007E25CE" w:rsidP="007E25CE">
      <w:pPr>
        <w:rPr>
          <w:sz w:val="26"/>
          <w:szCs w:val="26"/>
        </w:rPr>
      </w:pPr>
      <w:r w:rsidRPr="00706D66">
        <w:rPr>
          <w:sz w:val="26"/>
          <w:szCs w:val="26"/>
        </w:rPr>
        <w:t xml:space="preserve">          </w:t>
      </w:r>
      <w:r>
        <w:rPr>
          <w:sz w:val="26"/>
          <w:szCs w:val="26"/>
        </w:rPr>
        <w:t xml:space="preserve"> + Hệ thống nhúng</w:t>
      </w:r>
      <w:r w:rsidR="006C2AD7">
        <w:rPr>
          <w:sz w:val="26"/>
          <w:szCs w:val="26"/>
        </w:rPr>
        <w:t>, OpenCV, Servo và A</w:t>
      </w:r>
      <w:r>
        <w:rPr>
          <w:sz w:val="26"/>
          <w:szCs w:val="26"/>
        </w:rPr>
        <w:t>rduino là những mảng kiến thức mới nên chưa tìm hiểu sâu, code tham khảo trên mạng vẫn chưa hiểu tường tận.</w:t>
      </w:r>
    </w:p>
    <w:p w14:paraId="4BE1208B" w14:textId="77777777" w:rsidR="007E25CE" w:rsidRDefault="007E25CE" w:rsidP="007E25CE">
      <w:pPr>
        <w:ind w:firstLine="720"/>
        <w:rPr>
          <w:sz w:val="26"/>
          <w:szCs w:val="26"/>
        </w:rPr>
      </w:pPr>
      <w:r w:rsidRPr="00706D66">
        <w:rPr>
          <w:sz w:val="26"/>
          <w:szCs w:val="26"/>
        </w:rPr>
        <w:t>+</w:t>
      </w:r>
      <w:r>
        <w:rPr>
          <w:sz w:val="26"/>
          <w:szCs w:val="26"/>
        </w:rPr>
        <w:t xml:space="preserve"> </w:t>
      </w:r>
      <w:r w:rsidRPr="00706D66">
        <w:rPr>
          <w:sz w:val="26"/>
          <w:szCs w:val="26"/>
        </w:rPr>
        <w:t xml:space="preserve">Chưa xây dựng được một </w:t>
      </w:r>
      <w:r>
        <w:rPr>
          <w:sz w:val="26"/>
          <w:szCs w:val="26"/>
        </w:rPr>
        <w:t>hệ thống camera tự động thật sự hiệu quả</w:t>
      </w:r>
      <w:r w:rsidRPr="00706D66">
        <w:rPr>
          <w:sz w:val="26"/>
          <w:szCs w:val="26"/>
        </w:rPr>
        <w:t xml:space="preserve">, </w:t>
      </w:r>
      <w:r>
        <w:rPr>
          <w:sz w:val="26"/>
          <w:szCs w:val="26"/>
        </w:rPr>
        <w:t>việc xử lý ảnh và gửi tín hiệu về Arduino vẫn chưa hoạt động thật sự trơn tru.</w:t>
      </w:r>
    </w:p>
    <w:p w14:paraId="53FFB0AC" w14:textId="5406A498" w:rsidR="007D1045" w:rsidRPr="004D611C" w:rsidRDefault="00A528A7" w:rsidP="00A528A7">
      <w:pPr>
        <w:ind w:firstLine="720"/>
        <w:rPr>
          <w:sz w:val="26"/>
          <w:szCs w:val="26"/>
        </w:rPr>
      </w:pPr>
      <w:bookmarkStart w:id="67" w:name="_Toc450571505"/>
      <w:bookmarkStart w:id="68" w:name="_Toc451766121"/>
      <w:r w:rsidRPr="004D611C">
        <w:rPr>
          <w:sz w:val="26"/>
          <w:szCs w:val="26"/>
        </w:rPr>
        <w:t>+ Phương hư</w:t>
      </w:r>
      <w:r w:rsidR="00DE6087" w:rsidRPr="004D611C">
        <w:rPr>
          <w:sz w:val="26"/>
          <w:szCs w:val="26"/>
        </w:rPr>
        <w:t>ớng khắc phục</w:t>
      </w:r>
      <w:r w:rsidRPr="004D611C">
        <w:rPr>
          <w:sz w:val="26"/>
          <w:szCs w:val="26"/>
        </w:rPr>
        <w:t xml:space="preserve">: Để tăng tính ổn định cho Arduino và động cơ chúng ta có thể </w:t>
      </w:r>
      <w:r w:rsidR="00AF134F" w:rsidRPr="004D611C">
        <w:rPr>
          <w:sz w:val="26"/>
          <w:szCs w:val="26"/>
        </w:rPr>
        <w:t>cấp</w:t>
      </w:r>
      <w:r w:rsidR="001E4356" w:rsidRPr="004D611C">
        <w:rPr>
          <w:sz w:val="26"/>
          <w:szCs w:val="26"/>
        </w:rPr>
        <w:t xml:space="preserve"> nguồn riêng bên ngoài</w:t>
      </w:r>
      <w:r w:rsidRPr="004D611C">
        <w:rPr>
          <w:sz w:val="26"/>
          <w:szCs w:val="26"/>
        </w:rPr>
        <w:t xml:space="preserve"> </w:t>
      </w:r>
      <w:r w:rsidR="00F43672" w:rsidRPr="004D611C">
        <w:rPr>
          <w:sz w:val="26"/>
          <w:szCs w:val="26"/>
        </w:rPr>
        <w:t xml:space="preserve">hoặc có thể </w:t>
      </w:r>
      <w:r w:rsidRPr="004D611C">
        <w:rPr>
          <w:sz w:val="26"/>
          <w:szCs w:val="26"/>
        </w:rPr>
        <w:t>thay thế động cơ servo lớn hơn (Trong bài dùng servo SG90</w:t>
      </w:r>
      <w:r w:rsidR="005C1F06" w:rsidRPr="004D611C">
        <w:rPr>
          <w:sz w:val="26"/>
          <w:szCs w:val="26"/>
        </w:rPr>
        <w:t xml:space="preserve"> 9g Micro</w:t>
      </w:r>
      <w:r w:rsidRPr="004D611C">
        <w:rPr>
          <w:sz w:val="26"/>
          <w:szCs w:val="26"/>
        </w:rPr>
        <w:t xml:space="preserve"> hơi nhỏ so với</w:t>
      </w:r>
      <w:r w:rsidR="005C1F06" w:rsidRPr="004D611C">
        <w:rPr>
          <w:sz w:val="26"/>
          <w:szCs w:val="26"/>
        </w:rPr>
        <w:t xml:space="preserve"> kích thước của</w:t>
      </w:r>
      <w:r w:rsidRPr="004D611C">
        <w:rPr>
          <w:sz w:val="26"/>
          <w:szCs w:val="26"/>
        </w:rPr>
        <w:t xml:space="preserve"> camera)</w:t>
      </w:r>
      <w:r w:rsidR="00A94CCA">
        <w:rPr>
          <w:sz w:val="26"/>
          <w:szCs w:val="26"/>
        </w:rPr>
        <w:t>, nâng cao khả năng nhận dạng</w:t>
      </w:r>
      <w:r w:rsidR="001F49B8" w:rsidRPr="004D611C">
        <w:rPr>
          <w:sz w:val="26"/>
          <w:szCs w:val="26"/>
        </w:rPr>
        <w:t xml:space="preserve"> chuyển động trong OpenCV.</w:t>
      </w:r>
    </w:p>
    <w:p w14:paraId="494282F6" w14:textId="1329AA8D" w:rsidR="00A528A7" w:rsidRPr="004D611C" w:rsidRDefault="00A528A7" w:rsidP="00A528A7">
      <w:pPr>
        <w:ind w:firstLine="720"/>
        <w:rPr>
          <w:sz w:val="26"/>
          <w:szCs w:val="26"/>
        </w:rPr>
      </w:pPr>
      <w:r w:rsidRPr="004D611C">
        <w:rPr>
          <w:sz w:val="26"/>
          <w:szCs w:val="26"/>
        </w:rPr>
        <w:t xml:space="preserve"> </w:t>
      </w:r>
    </w:p>
    <w:p w14:paraId="1DD6F310" w14:textId="77777777" w:rsidR="007E25CE" w:rsidRPr="00706D66" w:rsidRDefault="007E25CE" w:rsidP="007E25CE">
      <w:pPr>
        <w:pStyle w:val="Tiumccp1"/>
      </w:pPr>
      <w:bookmarkStart w:id="69" w:name="_Toc470087530"/>
      <w:r>
        <w:t xml:space="preserve">5.3 </w:t>
      </w:r>
      <w:r w:rsidRPr="00706D66">
        <w:t xml:space="preserve">Những </w:t>
      </w:r>
      <w:r>
        <w:t xml:space="preserve">kiến thức có được </w:t>
      </w:r>
      <w:r w:rsidRPr="00706D66">
        <w:t>khi hoàn thành đồ án:</w:t>
      </w:r>
      <w:bookmarkEnd w:id="67"/>
      <w:bookmarkEnd w:id="68"/>
      <w:bookmarkEnd w:id="69"/>
    </w:p>
    <w:p w14:paraId="5A377D49" w14:textId="77777777" w:rsidR="007E25CE" w:rsidRPr="0024225E" w:rsidRDefault="007E25CE" w:rsidP="007E25CE">
      <w:pPr>
        <w:rPr>
          <w:sz w:val="26"/>
          <w:szCs w:val="26"/>
        </w:rPr>
      </w:pPr>
      <w:r w:rsidRPr="00706D66">
        <w:t xml:space="preserve">            </w:t>
      </w:r>
      <w:r>
        <w:t xml:space="preserve"> </w:t>
      </w:r>
      <w:r w:rsidRPr="0024225E">
        <w:rPr>
          <w:sz w:val="26"/>
          <w:szCs w:val="26"/>
        </w:rPr>
        <w:t xml:space="preserve">+ Có kiến thức cơ bản về hệ thống nhúng. </w:t>
      </w:r>
    </w:p>
    <w:p w14:paraId="1DCE3682" w14:textId="64C43BFD" w:rsidR="007E25CE" w:rsidRPr="0024225E" w:rsidRDefault="007E25CE" w:rsidP="0024225E">
      <w:pPr>
        <w:rPr>
          <w:sz w:val="26"/>
          <w:szCs w:val="26"/>
        </w:rPr>
      </w:pPr>
      <w:r w:rsidRPr="0024225E">
        <w:rPr>
          <w:sz w:val="26"/>
          <w:szCs w:val="26"/>
        </w:rPr>
        <w:t xml:space="preserve"> </w:t>
      </w:r>
      <w:r w:rsidR="0024225E">
        <w:rPr>
          <w:sz w:val="26"/>
          <w:szCs w:val="26"/>
        </w:rPr>
        <w:tab/>
      </w:r>
      <w:r w:rsidR="00537994">
        <w:rPr>
          <w:sz w:val="26"/>
          <w:szCs w:val="26"/>
        </w:rPr>
        <w:t xml:space="preserve"> </w:t>
      </w:r>
      <w:r w:rsidRPr="0024225E">
        <w:rPr>
          <w:sz w:val="26"/>
          <w:szCs w:val="26"/>
        </w:rPr>
        <w:t>+ Sử dụng OpenCV để xử lý hình ảnh.</w:t>
      </w:r>
    </w:p>
    <w:p w14:paraId="0B0DDCAA" w14:textId="77777777" w:rsidR="007E25CE" w:rsidRPr="0024225E" w:rsidRDefault="007E25CE" w:rsidP="0024225E">
      <w:pPr>
        <w:rPr>
          <w:sz w:val="26"/>
          <w:szCs w:val="26"/>
        </w:rPr>
      </w:pPr>
      <w:r w:rsidRPr="0024225E">
        <w:rPr>
          <w:sz w:val="26"/>
          <w:szCs w:val="26"/>
        </w:rPr>
        <w:t xml:space="preserve">            + Biết cấu tạo và cách sử dụng Arduino.</w:t>
      </w:r>
    </w:p>
    <w:p w14:paraId="2DD72B84" w14:textId="573E4F39" w:rsidR="007E25CE" w:rsidRPr="0024225E" w:rsidRDefault="007E25CE" w:rsidP="0024225E">
      <w:pPr>
        <w:rPr>
          <w:sz w:val="26"/>
          <w:szCs w:val="26"/>
        </w:rPr>
      </w:pPr>
      <w:r w:rsidRPr="0024225E">
        <w:rPr>
          <w:sz w:val="26"/>
          <w:szCs w:val="26"/>
        </w:rPr>
        <w:t xml:space="preserve"> </w:t>
      </w:r>
      <w:r w:rsidR="0024225E">
        <w:rPr>
          <w:sz w:val="26"/>
          <w:szCs w:val="26"/>
        </w:rPr>
        <w:tab/>
      </w:r>
      <w:r w:rsidR="00537994">
        <w:rPr>
          <w:sz w:val="26"/>
          <w:szCs w:val="26"/>
        </w:rPr>
        <w:t xml:space="preserve"> </w:t>
      </w:r>
      <w:r w:rsidRPr="0024225E">
        <w:rPr>
          <w:sz w:val="26"/>
          <w:szCs w:val="26"/>
        </w:rPr>
        <w:t>+ Biết cách điều khiển động cơ Servo.</w:t>
      </w:r>
    </w:p>
    <w:p w14:paraId="32AD44EA" w14:textId="77777777" w:rsidR="007E25CE" w:rsidRPr="0024225E" w:rsidRDefault="007E25CE" w:rsidP="0024225E">
      <w:pPr>
        <w:rPr>
          <w:sz w:val="26"/>
          <w:szCs w:val="26"/>
        </w:rPr>
      </w:pPr>
      <w:r w:rsidRPr="0024225E">
        <w:rPr>
          <w:sz w:val="26"/>
          <w:szCs w:val="26"/>
        </w:rPr>
        <w:tab/>
        <w:t xml:space="preserve"> + Biết nguyên lí lắp mạch điện cho Arduino và Servo.</w:t>
      </w:r>
    </w:p>
    <w:p w14:paraId="3C39964E" w14:textId="77777777" w:rsidR="007E25CE" w:rsidRPr="0024225E" w:rsidRDefault="007E25CE" w:rsidP="0024225E">
      <w:pPr>
        <w:rPr>
          <w:sz w:val="26"/>
          <w:szCs w:val="26"/>
        </w:rPr>
      </w:pPr>
      <w:r w:rsidRPr="0024225E">
        <w:rPr>
          <w:sz w:val="26"/>
          <w:szCs w:val="26"/>
        </w:rPr>
        <w:tab/>
      </w:r>
    </w:p>
    <w:p w14:paraId="7BE5F4DB" w14:textId="77777777" w:rsidR="0060752C" w:rsidRDefault="0060752C" w:rsidP="00CA717B">
      <w:pPr>
        <w:pStyle w:val="Chng"/>
      </w:pPr>
    </w:p>
    <w:p w14:paraId="08480B40" w14:textId="77777777" w:rsidR="007E25CE" w:rsidRDefault="007E25CE" w:rsidP="00CA717B">
      <w:pPr>
        <w:pStyle w:val="Chng"/>
      </w:pPr>
    </w:p>
    <w:p w14:paraId="264864CB" w14:textId="77777777" w:rsidR="007E25CE" w:rsidRDefault="007E25CE" w:rsidP="00CA717B">
      <w:pPr>
        <w:pStyle w:val="Chng"/>
      </w:pPr>
    </w:p>
    <w:p w14:paraId="424F9491" w14:textId="77777777" w:rsidR="007E25CE" w:rsidRDefault="007E25CE" w:rsidP="00CA717B">
      <w:pPr>
        <w:pStyle w:val="Chng"/>
      </w:pPr>
    </w:p>
    <w:p w14:paraId="020349D5" w14:textId="77777777" w:rsidR="007E25CE" w:rsidRDefault="007E25CE" w:rsidP="00CA717B">
      <w:pPr>
        <w:pStyle w:val="Chng"/>
      </w:pPr>
    </w:p>
    <w:p w14:paraId="53342AF9" w14:textId="77777777" w:rsidR="007E25CE" w:rsidRDefault="007E25CE" w:rsidP="00CA717B">
      <w:pPr>
        <w:pStyle w:val="Chng"/>
      </w:pPr>
    </w:p>
    <w:p w14:paraId="29E3415A" w14:textId="77777777" w:rsidR="00700A74" w:rsidRDefault="00700A74" w:rsidP="00CA717B">
      <w:pPr>
        <w:pStyle w:val="Chng"/>
      </w:pPr>
    </w:p>
    <w:p w14:paraId="1EFD24F9" w14:textId="0A7FA495" w:rsidR="00CA717B" w:rsidRDefault="007E25CE" w:rsidP="00CA717B">
      <w:pPr>
        <w:pStyle w:val="Chng"/>
      </w:pPr>
      <w:bookmarkStart w:id="70" w:name="_Toc470087531"/>
      <w:r>
        <w:lastRenderedPageBreak/>
        <w:t>CHƯƠNG 6</w:t>
      </w:r>
      <w:r w:rsidR="00CA717B" w:rsidRPr="00706D66">
        <w:t>: TÀI LIỆU THAM KHẢO</w:t>
      </w:r>
      <w:bookmarkEnd w:id="38"/>
      <w:bookmarkEnd w:id="70"/>
    </w:p>
    <w:p w14:paraId="6E989281" w14:textId="275A7F72" w:rsidR="0004512C" w:rsidRDefault="00B519B4" w:rsidP="00AC199D">
      <w:pPr>
        <w:pStyle w:val="ListParagraph"/>
        <w:numPr>
          <w:ilvl w:val="1"/>
          <w:numId w:val="1"/>
        </w:numPr>
        <w:rPr>
          <w:sz w:val="28"/>
          <w:szCs w:val="28"/>
          <w:shd w:val="clear" w:color="auto" w:fill="FFFFFF"/>
          <w:lang w:val="en-US"/>
        </w:rPr>
      </w:pPr>
      <w:r w:rsidRPr="00B519B4">
        <w:rPr>
          <w:sz w:val="28"/>
          <w:szCs w:val="28"/>
          <w:shd w:val="clear" w:color="auto" w:fill="FFFFFF"/>
        </w:rPr>
        <w:t xml:space="preserve">Getting Started with </w:t>
      </w:r>
      <w:r>
        <w:rPr>
          <w:sz w:val="28"/>
          <w:szCs w:val="28"/>
          <w:shd w:val="clear" w:color="auto" w:fill="FFFFFF"/>
          <w:lang w:val="en-US"/>
        </w:rPr>
        <w:t>Arduino –</w:t>
      </w:r>
      <w:r w:rsidR="0004512C">
        <w:rPr>
          <w:sz w:val="28"/>
          <w:szCs w:val="28"/>
          <w:shd w:val="clear" w:color="auto" w:fill="FFFFFF"/>
          <w:lang w:val="en-US"/>
        </w:rPr>
        <w:t xml:space="preserve"> Tác giả : </w:t>
      </w:r>
      <w:r>
        <w:rPr>
          <w:sz w:val="28"/>
          <w:szCs w:val="28"/>
          <w:shd w:val="clear" w:color="auto" w:fill="FFFFFF"/>
          <w:lang w:val="en-US"/>
        </w:rPr>
        <w:t>Massimo Banzi</w:t>
      </w:r>
      <w:r w:rsidR="0004512C">
        <w:rPr>
          <w:sz w:val="28"/>
          <w:szCs w:val="28"/>
          <w:shd w:val="clear" w:color="auto" w:fill="FFFFFF"/>
          <w:lang w:val="en-US"/>
        </w:rPr>
        <w:t>,</w:t>
      </w:r>
    </w:p>
    <w:p w14:paraId="1961206D" w14:textId="1C29C3DB" w:rsidR="0004512C" w:rsidRPr="0004512C" w:rsidRDefault="00393983" w:rsidP="0004512C">
      <w:pPr>
        <w:pStyle w:val="ListParagraph"/>
        <w:ind w:left="1440"/>
        <w:rPr>
          <w:sz w:val="28"/>
          <w:szCs w:val="28"/>
          <w:shd w:val="clear" w:color="auto" w:fill="FFFFFF"/>
          <w:lang w:val="en-US"/>
        </w:rPr>
      </w:pPr>
      <w:r>
        <w:rPr>
          <w:sz w:val="28"/>
          <w:szCs w:val="28"/>
          <w:shd w:val="clear" w:color="auto" w:fill="FFFFFF"/>
          <w:lang w:val="en-US"/>
        </w:rPr>
        <w:t>tái</w:t>
      </w:r>
      <w:r w:rsidR="0004512C" w:rsidRPr="0004512C">
        <w:rPr>
          <w:sz w:val="28"/>
          <w:szCs w:val="28"/>
          <w:shd w:val="clear" w:color="auto" w:fill="FFFFFF"/>
          <w:lang w:val="en-US"/>
        </w:rPr>
        <w:t xml:space="preserve"> bản lần 2 năm 2011</w:t>
      </w:r>
      <w:r w:rsidR="00007537">
        <w:rPr>
          <w:sz w:val="28"/>
          <w:szCs w:val="28"/>
          <w:shd w:val="clear" w:color="auto" w:fill="FFFFFF"/>
          <w:lang w:val="en-US"/>
        </w:rPr>
        <w:t>.</w:t>
      </w:r>
    </w:p>
    <w:p w14:paraId="0574FC60" w14:textId="77777777" w:rsidR="00D752C8" w:rsidRDefault="00D752C8" w:rsidP="00D752C8">
      <w:pPr>
        <w:pStyle w:val="ListParagraph"/>
        <w:ind w:left="1440"/>
        <w:rPr>
          <w:sz w:val="28"/>
          <w:szCs w:val="28"/>
          <w:shd w:val="clear" w:color="auto" w:fill="FFFFFF"/>
          <w:lang w:val="en-US"/>
        </w:rPr>
      </w:pPr>
    </w:p>
    <w:p w14:paraId="6FCFFF5C" w14:textId="1AC5B33B" w:rsidR="00080B84" w:rsidRDefault="00080B84" w:rsidP="00AC199D">
      <w:pPr>
        <w:pStyle w:val="ListParagraph"/>
        <w:numPr>
          <w:ilvl w:val="1"/>
          <w:numId w:val="1"/>
        </w:numPr>
        <w:rPr>
          <w:sz w:val="28"/>
          <w:szCs w:val="28"/>
          <w:shd w:val="clear" w:color="auto" w:fill="FFFFFF"/>
          <w:lang w:val="en-US"/>
        </w:rPr>
      </w:pPr>
      <w:r>
        <w:rPr>
          <w:sz w:val="28"/>
          <w:szCs w:val="28"/>
          <w:shd w:val="clear" w:color="auto" w:fill="FFFFFF"/>
          <w:lang w:val="en-US"/>
        </w:rPr>
        <w:t xml:space="preserve">Beginning Arduino – </w:t>
      </w:r>
      <w:r w:rsidR="00535E02">
        <w:rPr>
          <w:sz w:val="28"/>
          <w:szCs w:val="28"/>
          <w:shd w:val="clear" w:color="auto" w:fill="FFFFFF"/>
          <w:lang w:val="en-US"/>
        </w:rPr>
        <w:t xml:space="preserve">Tác giả : </w:t>
      </w:r>
      <w:r>
        <w:rPr>
          <w:sz w:val="28"/>
          <w:szCs w:val="28"/>
          <w:shd w:val="clear" w:color="auto" w:fill="FFFFFF"/>
          <w:lang w:val="en-US"/>
        </w:rPr>
        <w:t>Micheal McRoberts</w:t>
      </w:r>
      <w:r w:rsidR="00063BD5">
        <w:rPr>
          <w:sz w:val="28"/>
          <w:szCs w:val="28"/>
          <w:shd w:val="clear" w:color="auto" w:fill="FFFFFF"/>
          <w:lang w:val="en-US"/>
        </w:rPr>
        <w:t>, xuất bản ngày 22 tháng 12 năm 2010.</w:t>
      </w:r>
      <w:r>
        <w:rPr>
          <w:sz w:val="28"/>
          <w:szCs w:val="28"/>
          <w:shd w:val="clear" w:color="auto" w:fill="FFFFFF"/>
          <w:lang w:val="en-US"/>
        </w:rPr>
        <w:t xml:space="preserve"> </w:t>
      </w:r>
    </w:p>
    <w:p w14:paraId="26B022EC" w14:textId="77777777" w:rsidR="00D752C8" w:rsidRPr="00D752C8" w:rsidRDefault="00D752C8" w:rsidP="00D752C8">
      <w:pPr>
        <w:pStyle w:val="ListParagraph"/>
        <w:rPr>
          <w:sz w:val="28"/>
          <w:szCs w:val="28"/>
          <w:shd w:val="clear" w:color="auto" w:fill="FFFFFF"/>
          <w:lang w:val="en-US"/>
        </w:rPr>
      </w:pPr>
    </w:p>
    <w:p w14:paraId="1A0D6C6A" w14:textId="6EA66684" w:rsidR="00D752C8" w:rsidRDefault="00D752C8" w:rsidP="00AC199D">
      <w:pPr>
        <w:pStyle w:val="ListParagraph"/>
        <w:numPr>
          <w:ilvl w:val="1"/>
          <w:numId w:val="1"/>
        </w:numPr>
        <w:rPr>
          <w:sz w:val="28"/>
          <w:szCs w:val="28"/>
          <w:shd w:val="clear" w:color="auto" w:fill="FFFFFF"/>
          <w:lang w:val="en-US"/>
        </w:rPr>
      </w:pPr>
      <w:r>
        <w:rPr>
          <w:sz w:val="28"/>
          <w:szCs w:val="28"/>
          <w:shd w:val="clear" w:color="auto" w:fill="FFFFFF"/>
          <w:lang w:val="en-US"/>
        </w:rPr>
        <w:t xml:space="preserve">Learning OpenCV </w:t>
      </w:r>
      <w:r w:rsidR="00FB56B5">
        <w:rPr>
          <w:sz w:val="28"/>
          <w:szCs w:val="28"/>
          <w:shd w:val="clear" w:color="auto" w:fill="FFFFFF"/>
          <w:lang w:val="en-US"/>
        </w:rPr>
        <w:t xml:space="preserve">– Tác giả : </w:t>
      </w:r>
      <w:r w:rsidR="00BB181E">
        <w:rPr>
          <w:sz w:val="28"/>
          <w:szCs w:val="28"/>
          <w:shd w:val="clear" w:color="auto" w:fill="FFFFFF"/>
          <w:lang w:val="en-US"/>
        </w:rPr>
        <w:t>Adrian Kaehler và</w:t>
      </w:r>
      <w:r>
        <w:rPr>
          <w:sz w:val="28"/>
          <w:szCs w:val="28"/>
          <w:shd w:val="clear" w:color="auto" w:fill="FFFFFF"/>
          <w:lang w:val="en-US"/>
        </w:rPr>
        <w:t xml:space="preserve"> Gary Rost Bradski</w:t>
      </w:r>
    </w:p>
    <w:p w14:paraId="68629F24" w14:textId="77777777" w:rsidR="00D752C8" w:rsidRPr="00D752C8" w:rsidRDefault="00D752C8" w:rsidP="00D752C8">
      <w:pPr>
        <w:pStyle w:val="ListParagraph"/>
        <w:rPr>
          <w:sz w:val="28"/>
          <w:szCs w:val="28"/>
          <w:shd w:val="clear" w:color="auto" w:fill="FFFFFF"/>
          <w:lang w:val="en-US"/>
        </w:rPr>
      </w:pPr>
    </w:p>
    <w:p w14:paraId="643A0C5C" w14:textId="7965A337" w:rsidR="00D752C8" w:rsidRDefault="002A7771" w:rsidP="00AC199D">
      <w:pPr>
        <w:pStyle w:val="ListParagraph"/>
        <w:numPr>
          <w:ilvl w:val="1"/>
          <w:numId w:val="1"/>
        </w:numPr>
        <w:rPr>
          <w:sz w:val="28"/>
          <w:szCs w:val="28"/>
          <w:shd w:val="clear" w:color="auto" w:fill="FFFFFF"/>
          <w:lang w:val="en-US"/>
        </w:rPr>
      </w:pPr>
      <w:r>
        <w:rPr>
          <w:sz w:val="28"/>
          <w:szCs w:val="28"/>
          <w:shd w:val="clear" w:color="auto" w:fill="FFFFFF"/>
          <w:lang w:val="en-US"/>
        </w:rPr>
        <w:t>Practical OpenCV - Tác giả :</w:t>
      </w:r>
      <w:r w:rsidR="007909B1">
        <w:rPr>
          <w:sz w:val="28"/>
          <w:szCs w:val="28"/>
          <w:shd w:val="clear" w:color="auto" w:fill="FFFFFF"/>
          <w:lang w:val="en-US"/>
        </w:rPr>
        <w:t xml:space="preserve"> Samarth</w:t>
      </w:r>
      <w:r w:rsidR="000C0E29">
        <w:rPr>
          <w:sz w:val="28"/>
          <w:szCs w:val="28"/>
          <w:shd w:val="clear" w:color="auto" w:fill="FFFFFF"/>
          <w:lang w:val="en-US"/>
        </w:rPr>
        <w:t xml:space="preserve"> Brahmbhatt</w:t>
      </w:r>
      <w:r w:rsidR="004129DE">
        <w:rPr>
          <w:sz w:val="28"/>
          <w:szCs w:val="28"/>
          <w:shd w:val="clear" w:color="auto" w:fill="FFFFFF"/>
          <w:lang w:val="en-US"/>
        </w:rPr>
        <w:t>, xuất bản ngày 19 tháng 11 năm 2013.</w:t>
      </w:r>
    </w:p>
    <w:p w14:paraId="2FD61B8C" w14:textId="77777777" w:rsidR="007909B1" w:rsidRPr="007909B1" w:rsidRDefault="007909B1" w:rsidP="007909B1">
      <w:pPr>
        <w:pStyle w:val="ListParagraph"/>
        <w:rPr>
          <w:sz w:val="28"/>
          <w:szCs w:val="28"/>
          <w:shd w:val="clear" w:color="auto" w:fill="FFFFFF"/>
          <w:lang w:val="en-US"/>
        </w:rPr>
      </w:pPr>
    </w:p>
    <w:p w14:paraId="71028665" w14:textId="77777777" w:rsidR="007909B1" w:rsidRDefault="007909B1" w:rsidP="000607EB">
      <w:pPr>
        <w:pStyle w:val="ListParagraph"/>
        <w:ind w:left="1440"/>
        <w:rPr>
          <w:sz w:val="28"/>
          <w:szCs w:val="28"/>
          <w:shd w:val="clear" w:color="auto" w:fill="FFFFFF"/>
          <w:lang w:val="en-US"/>
        </w:rPr>
      </w:pPr>
    </w:p>
    <w:p w14:paraId="52175F9D" w14:textId="77777777" w:rsidR="00CA717B" w:rsidRPr="000607EB" w:rsidRDefault="00CA717B" w:rsidP="000607EB"/>
    <w:p w14:paraId="3C2EC7A8" w14:textId="3A99FA69" w:rsidR="00CA717B" w:rsidRPr="00D752C8" w:rsidRDefault="00CA717B" w:rsidP="00D752C8">
      <w:pPr>
        <w:spacing w:line="285" w:lineRule="atLeast"/>
      </w:pPr>
    </w:p>
    <w:p w14:paraId="7372E193" w14:textId="77777777" w:rsidR="00D752C8" w:rsidRPr="00D752C8" w:rsidRDefault="00D752C8" w:rsidP="00CA717B">
      <w:pPr>
        <w:pStyle w:val="ListParagraph"/>
        <w:spacing w:line="285" w:lineRule="atLeast"/>
        <w:ind w:left="1080"/>
        <w:rPr>
          <w:lang w:val="en-US"/>
        </w:rPr>
      </w:pPr>
    </w:p>
    <w:p w14:paraId="69AE3C37" w14:textId="77777777" w:rsidR="00CA717B" w:rsidRPr="006B4233" w:rsidRDefault="00CA717B" w:rsidP="00CA717B">
      <w:pPr>
        <w:rPr>
          <w:sz w:val="26"/>
          <w:szCs w:val="26"/>
        </w:rPr>
      </w:pPr>
    </w:p>
    <w:p w14:paraId="7507ED8F" w14:textId="77777777" w:rsidR="00CA717B" w:rsidRDefault="00CA717B" w:rsidP="00CA717B">
      <w:pPr>
        <w:spacing w:line="360" w:lineRule="auto"/>
        <w:jc w:val="both"/>
        <w:rPr>
          <w:rFonts w:ascii="Arial" w:hAnsi="Arial" w:cs="Arial"/>
          <w:color w:val="777777"/>
          <w:sz w:val="20"/>
          <w:szCs w:val="20"/>
          <w:shd w:val="clear" w:color="auto" w:fill="FFFFFF"/>
        </w:rPr>
      </w:pPr>
    </w:p>
    <w:p w14:paraId="1DD5E1FF" w14:textId="77777777" w:rsidR="003244E4" w:rsidRDefault="003244E4" w:rsidP="00CA717B">
      <w:pPr>
        <w:spacing w:line="360" w:lineRule="auto"/>
        <w:jc w:val="both"/>
        <w:rPr>
          <w:rFonts w:ascii="Arial" w:hAnsi="Arial" w:cs="Arial"/>
          <w:color w:val="777777"/>
          <w:sz w:val="20"/>
          <w:szCs w:val="20"/>
          <w:shd w:val="clear" w:color="auto" w:fill="FFFFFF"/>
        </w:rPr>
      </w:pPr>
    </w:p>
    <w:p w14:paraId="314BA743" w14:textId="77777777" w:rsidR="003244E4" w:rsidRDefault="003244E4" w:rsidP="00CA717B">
      <w:pPr>
        <w:spacing w:line="360" w:lineRule="auto"/>
        <w:jc w:val="both"/>
        <w:rPr>
          <w:rFonts w:ascii="Arial" w:hAnsi="Arial" w:cs="Arial"/>
          <w:color w:val="777777"/>
          <w:sz w:val="20"/>
          <w:szCs w:val="20"/>
          <w:shd w:val="clear" w:color="auto" w:fill="FFFFFF"/>
        </w:rPr>
      </w:pPr>
    </w:p>
    <w:p w14:paraId="3E5C94F3" w14:textId="77777777" w:rsidR="003244E4" w:rsidRDefault="003244E4" w:rsidP="00CA717B">
      <w:pPr>
        <w:spacing w:line="360" w:lineRule="auto"/>
        <w:jc w:val="both"/>
        <w:rPr>
          <w:rFonts w:ascii="Arial" w:hAnsi="Arial" w:cs="Arial"/>
          <w:color w:val="777777"/>
          <w:sz w:val="20"/>
          <w:szCs w:val="20"/>
          <w:shd w:val="clear" w:color="auto" w:fill="FFFFFF"/>
        </w:rPr>
      </w:pPr>
    </w:p>
    <w:p w14:paraId="00CAFF6E" w14:textId="77777777" w:rsidR="003244E4" w:rsidRDefault="003244E4" w:rsidP="00CA717B">
      <w:pPr>
        <w:spacing w:line="360" w:lineRule="auto"/>
        <w:jc w:val="both"/>
        <w:rPr>
          <w:rFonts w:ascii="Arial" w:hAnsi="Arial" w:cs="Arial"/>
          <w:color w:val="777777"/>
          <w:sz w:val="20"/>
          <w:szCs w:val="20"/>
          <w:shd w:val="clear" w:color="auto" w:fill="FFFFFF"/>
        </w:rPr>
      </w:pPr>
    </w:p>
    <w:p w14:paraId="06B5C793" w14:textId="77777777" w:rsidR="003244E4" w:rsidRDefault="003244E4" w:rsidP="00CA717B">
      <w:pPr>
        <w:spacing w:line="360" w:lineRule="auto"/>
        <w:jc w:val="both"/>
        <w:rPr>
          <w:rFonts w:ascii="Arial" w:hAnsi="Arial" w:cs="Arial"/>
          <w:color w:val="777777"/>
          <w:sz w:val="20"/>
          <w:szCs w:val="20"/>
          <w:shd w:val="clear" w:color="auto" w:fill="FFFFFF"/>
        </w:rPr>
      </w:pPr>
    </w:p>
    <w:p w14:paraId="06B6171E" w14:textId="77777777" w:rsidR="003244E4" w:rsidRDefault="003244E4" w:rsidP="00CA717B">
      <w:pPr>
        <w:spacing w:line="360" w:lineRule="auto"/>
        <w:jc w:val="both"/>
        <w:rPr>
          <w:rFonts w:ascii="Arial" w:hAnsi="Arial" w:cs="Arial"/>
          <w:color w:val="777777"/>
          <w:sz w:val="20"/>
          <w:szCs w:val="20"/>
          <w:shd w:val="clear" w:color="auto" w:fill="FFFFFF"/>
        </w:rPr>
      </w:pPr>
    </w:p>
    <w:p w14:paraId="12A1882B" w14:textId="77777777" w:rsidR="003244E4" w:rsidRPr="00706D66" w:rsidRDefault="003244E4" w:rsidP="00CA717B">
      <w:pPr>
        <w:spacing w:line="360" w:lineRule="auto"/>
        <w:jc w:val="both"/>
        <w:rPr>
          <w:sz w:val="26"/>
          <w:szCs w:val="26"/>
        </w:rPr>
      </w:pPr>
    </w:p>
    <w:p w14:paraId="4C31825B" w14:textId="77777777" w:rsidR="00CA717B" w:rsidRPr="00706D66" w:rsidRDefault="00CA717B" w:rsidP="00CA717B">
      <w:pPr>
        <w:spacing w:line="360" w:lineRule="auto"/>
        <w:jc w:val="both"/>
        <w:rPr>
          <w:sz w:val="26"/>
          <w:szCs w:val="26"/>
        </w:rPr>
      </w:pPr>
    </w:p>
    <w:p w14:paraId="2262BD32" w14:textId="77777777" w:rsidR="00CA717B" w:rsidRPr="00706D66" w:rsidRDefault="00CA717B" w:rsidP="00CA717B">
      <w:pPr>
        <w:spacing w:line="360" w:lineRule="auto"/>
        <w:jc w:val="both"/>
        <w:rPr>
          <w:sz w:val="26"/>
          <w:szCs w:val="26"/>
        </w:rPr>
      </w:pPr>
    </w:p>
    <w:p w14:paraId="4100DC5D" w14:textId="77777777" w:rsidR="00CA717B" w:rsidRDefault="00CA717B" w:rsidP="00CA717B">
      <w:pPr>
        <w:spacing w:line="360" w:lineRule="auto"/>
        <w:jc w:val="both"/>
        <w:rPr>
          <w:sz w:val="26"/>
          <w:szCs w:val="26"/>
        </w:rPr>
      </w:pPr>
    </w:p>
    <w:p w14:paraId="7436639F" w14:textId="77777777" w:rsidR="0060752C" w:rsidRDefault="0060752C" w:rsidP="00CA717B">
      <w:pPr>
        <w:spacing w:line="360" w:lineRule="auto"/>
        <w:jc w:val="both"/>
        <w:rPr>
          <w:sz w:val="26"/>
          <w:szCs w:val="26"/>
        </w:rPr>
      </w:pPr>
    </w:p>
    <w:p w14:paraId="6598D082" w14:textId="77777777" w:rsidR="0060752C" w:rsidRDefault="0060752C" w:rsidP="00CA717B">
      <w:pPr>
        <w:spacing w:line="360" w:lineRule="auto"/>
        <w:jc w:val="both"/>
        <w:rPr>
          <w:sz w:val="26"/>
          <w:szCs w:val="26"/>
        </w:rPr>
      </w:pPr>
    </w:p>
    <w:p w14:paraId="3283EDE9" w14:textId="77777777" w:rsidR="0060752C" w:rsidRPr="00706D66" w:rsidRDefault="0060752C" w:rsidP="00CA717B">
      <w:pPr>
        <w:spacing w:line="360" w:lineRule="auto"/>
        <w:jc w:val="both"/>
        <w:rPr>
          <w:sz w:val="26"/>
          <w:szCs w:val="26"/>
        </w:rPr>
      </w:pPr>
    </w:p>
    <w:p w14:paraId="5912B446" w14:textId="77777777" w:rsidR="00CA717B" w:rsidRPr="00706D66" w:rsidRDefault="00CA717B" w:rsidP="00CA717B">
      <w:pPr>
        <w:spacing w:line="360" w:lineRule="auto"/>
        <w:jc w:val="both"/>
        <w:rPr>
          <w:sz w:val="26"/>
          <w:szCs w:val="26"/>
        </w:rPr>
      </w:pPr>
    </w:p>
    <w:p w14:paraId="3D9ACF20" w14:textId="77777777" w:rsidR="00CA717B" w:rsidRPr="00706D66" w:rsidRDefault="00CA717B" w:rsidP="00CA717B">
      <w:pPr>
        <w:spacing w:line="360" w:lineRule="auto"/>
        <w:jc w:val="both"/>
        <w:rPr>
          <w:sz w:val="26"/>
          <w:szCs w:val="26"/>
        </w:rPr>
      </w:pPr>
    </w:p>
    <w:p w14:paraId="28F22414" w14:textId="77777777" w:rsidR="00CA717B" w:rsidRDefault="00CA717B" w:rsidP="00CA717B">
      <w:pPr>
        <w:pStyle w:val="Chng"/>
        <w:rPr>
          <w:b w:val="0"/>
          <w:sz w:val="26"/>
          <w:szCs w:val="26"/>
        </w:rPr>
      </w:pPr>
    </w:p>
    <w:p w14:paraId="6CD5A4E8" w14:textId="77777777" w:rsidR="00CA717B" w:rsidRPr="00706D66" w:rsidRDefault="00CA717B" w:rsidP="00CA717B">
      <w:pPr>
        <w:ind w:firstLine="720"/>
        <w:rPr>
          <w:sz w:val="26"/>
          <w:szCs w:val="26"/>
        </w:rPr>
      </w:pPr>
    </w:p>
    <w:p w14:paraId="5B245064" w14:textId="77777777" w:rsidR="00CA717B" w:rsidRPr="00706D66" w:rsidRDefault="00CA717B" w:rsidP="00CA717B">
      <w:r w:rsidRPr="00706D66">
        <w:rPr>
          <w:sz w:val="26"/>
          <w:szCs w:val="26"/>
        </w:rPr>
        <w:tab/>
      </w:r>
    </w:p>
    <w:p w14:paraId="1B2CECC3" w14:textId="77777777" w:rsidR="00CA717B" w:rsidRPr="00706D66" w:rsidRDefault="00CA717B" w:rsidP="00CA717B">
      <w:pPr>
        <w:spacing w:line="360" w:lineRule="auto"/>
        <w:jc w:val="both"/>
        <w:rPr>
          <w:sz w:val="26"/>
          <w:szCs w:val="26"/>
        </w:rPr>
      </w:pPr>
    </w:p>
    <w:p w14:paraId="2583C5EA" w14:textId="77777777" w:rsidR="00CA717B" w:rsidRPr="00706D66" w:rsidRDefault="00CA717B" w:rsidP="00CA717B">
      <w:pPr>
        <w:spacing w:line="360" w:lineRule="auto"/>
        <w:jc w:val="both"/>
        <w:rPr>
          <w:sz w:val="26"/>
          <w:szCs w:val="26"/>
        </w:rPr>
      </w:pPr>
    </w:p>
    <w:p w14:paraId="4B4C6A03" w14:textId="77777777" w:rsidR="00CA717B" w:rsidRPr="00706D66" w:rsidRDefault="00CA717B" w:rsidP="00CA717B">
      <w:pPr>
        <w:spacing w:line="360" w:lineRule="auto"/>
        <w:ind w:left="1080"/>
        <w:jc w:val="both"/>
        <w:rPr>
          <w:sz w:val="26"/>
          <w:szCs w:val="26"/>
        </w:rPr>
      </w:pPr>
    </w:p>
    <w:p w14:paraId="2EDB515D" w14:textId="77777777" w:rsidR="00F242BB" w:rsidRDefault="00F242BB" w:rsidP="00BC620A">
      <w:pPr>
        <w:pStyle w:val="Nidungvnbn"/>
        <w:jc w:val="center"/>
      </w:pPr>
    </w:p>
    <w:p w14:paraId="2ECD331B" w14:textId="77777777" w:rsidR="00F242BB" w:rsidRDefault="00F242BB" w:rsidP="00BC620A">
      <w:pPr>
        <w:pStyle w:val="Nidungvnbn"/>
        <w:jc w:val="center"/>
      </w:pPr>
    </w:p>
    <w:p w14:paraId="2B87EF19" w14:textId="77777777" w:rsidR="00C9311F" w:rsidRPr="00706D66" w:rsidRDefault="00C9311F" w:rsidP="00F242BB">
      <w:pPr>
        <w:pStyle w:val="Tiumccp2"/>
      </w:pPr>
    </w:p>
    <w:sectPr w:rsidR="00C9311F" w:rsidRPr="00706D66" w:rsidSect="00DB7595">
      <w:headerReference w:type="default" r:id="rId3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D713C5" w14:textId="77777777" w:rsidR="00354C55" w:rsidRDefault="00354C55" w:rsidP="00453AB1">
      <w:r>
        <w:separator/>
      </w:r>
    </w:p>
  </w:endnote>
  <w:endnote w:type="continuationSeparator" w:id="0">
    <w:p w14:paraId="79E49C6F" w14:textId="77777777" w:rsidR="00354C55" w:rsidRDefault="00354C5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AC3B9" w14:textId="77777777" w:rsidR="00354C55" w:rsidRDefault="00354C55" w:rsidP="00453AB1">
      <w:r>
        <w:separator/>
      </w:r>
    </w:p>
  </w:footnote>
  <w:footnote w:type="continuationSeparator" w:id="0">
    <w:p w14:paraId="1615ADE3" w14:textId="77777777" w:rsidR="00354C55" w:rsidRDefault="00354C55"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2368A" w14:textId="77777777" w:rsidR="00706CCA" w:rsidRDefault="00706CCA">
    <w:pPr>
      <w:pStyle w:val="Header"/>
      <w:jc w:val="center"/>
    </w:pPr>
  </w:p>
  <w:p w14:paraId="3263340F" w14:textId="77777777" w:rsidR="00706CCA" w:rsidRDefault="00706C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2F5D3" w14:textId="77777777" w:rsidR="00706CCA" w:rsidRDefault="00706CCA">
    <w:pPr>
      <w:pStyle w:val="Header"/>
      <w:jc w:val="center"/>
    </w:pPr>
  </w:p>
  <w:p w14:paraId="2C0D6796" w14:textId="77777777" w:rsidR="00706CCA" w:rsidRDefault="00706C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14:paraId="06601AF0" w14:textId="77777777" w:rsidR="00706CCA" w:rsidRDefault="00706CCA">
        <w:pPr>
          <w:pStyle w:val="Header"/>
          <w:jc w:val="center"/>
        </w:pPr>
        <w:r>
          <w:fldChar w:fldCharType="begin"/>
        </w:r>
        <w:r>
          <w:instrText xml:space="preserve"> PAGE   \* MERGEFORMAT </w:instrText>
        </w:r>
        <w:r>
          <w:fldChar w:fldCharType="separate"/>
        </w:r>
        <w:r w:rsidR="00123AEE">
          <w:rPr>
            <w:noProof/>
          </w:rPr>
          <w:t>iv</w:t>
        </w:r>
        <w:r>
          <w:rPr>
            <w:noProof/>
          </w:rPr>
          <w:fldChar w:fldCharType="end"/>
        </w:r>
      </w:p>
    </w:sdtContent>
  </w:sdt>
  <w:p w14:paraId="2FF62A9A" w14:textId="77777777" w:rsidR="00706CCA" w:rsidRDefault="00706CC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14:paraId="05398005" w14:textId="77777777" w:rsidR="00706CCA" w:rsidRDefault="00706CCA">
        <w:pPr>
          <w:pStyle w:val="Header"/>
          <w:jc w:val="center"/>
        </w:pPr>
        <w:r>
          <w:fldChar w:fldCharType="begin"/>
        </w:r>
        <w:r>
          <w:instrText xml:space="preserve"> PAGE   \* MERGEFORMAT </w:instrText>
        </w:r>
        <w:r>
          <w:fldChar w:fldCharType="separate"/>
        </w:r>
        <w:r w:rsidR="00123AEE">
          <w:rPr>
            <w:noProof/>
          </w:rPr>
          <w:t>2</w:t>
        </w:r>
        <w:r>
          <w:rPr>
            <w:noProof/>
          </w:rPr>
          <w:fldChar w:fldCharType="end"/>
        </w:r>
      </w:p>
    </w:sdtContent>
  </w:sdt>
  <w:p w14:paraId="09F0E0A3" w14:textId="77777777" w:rsidR="00706CCA" w:rsidRDefault="00706C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172C1"/>
    <w:multiLevelType w:val="hybridMultilevel"/>
    <w:tmpl w:val="F328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69372B"/>
    <w:multiLevelType w:val="multilevel"/>
    <w:tmpl w:val="4A1EBC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CD75E9"/>
    <w:multiLevelType w:val="hybridMultilevel"/>
    <w:tmpl w:val="81F65B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30D33D0A"/>
    <w:multiLevelType w:val="hybridMultilevel"/>
    <w:tmpl w:val="E9448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22F43D0"/>
    <w:multiLevelType w:val="multilevel"/>
    <w:tmpl w:val="84B2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776F75"/>
    <w:multiLevelType w:val="multilevel"/>
    <w:tmpl w:val="675A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D438B7"/>
    <w:multiLevelType w:val="hybridMultilevel"/>
    <w:tmpl w:val="F806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F57162"/>
    <w:multiLevelType w:val="multilevel"/>
    <w:tmpl w:val="3EA49184"/>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7FAC419F"/>
    <w:multiLevelType w:val="hybridMultilevel"/>
    <w:tmpl w:val="3DDED394"/>
    <w:lvl w:ilvl="0" w:tplc="240C4C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6"/>
  </w:num>
  <w:num w:numId="5">
    <w:abstractNumId w:val="3"/>
  </w:num>
  <w:num w:numId="6">
    <w:abstractNumId w:val="2"/>
  </w:num>
  <w:num w:numId="7">
    <w:abstractNumId w:val="7"/>
  </w:num>
  <w:num w:numId="8">
    <w:abstractNumId w:val="0"/>
  </w:num>
  <w:num w:numId="9">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AFD"/>
    <w:rsid w:val="00000FCE"/>
    <w:rsid w:val="000021D6"/>
    <w:rsid w:val="00002425"/>
    <w:rsid w:val="00002A95"/>
    <w:rsid w:val="00004056"/>
    <w:rsid w:val="0000555C"/>
    <w:rsid w:val="00005DF1"/>
    <w:rsid w:val="000060B9"/>
    <w:rsid w:val="0000623F"/>
    <w:rsid w:val="00007537"/>
    <w:rsid w:val="00007767"/>
    <w:rsid w:val="00010710"/>
    <w:rsid w:val="000120D3"/>
    <w:rsid w:val="000129F6"/>
    <w:rsid w:val="000139A4"/>
    <w:rsid w:val="000144FB"/>
    <w:rsid w:val="00015355"/>
    <w:rsid w:val="0001619D"/>
    <w:rsid w:val="000162D1"/>
    <w:rsid w:val="00016999"/>
    <w:rsid w:val="00016C4D"/>
    <w:rsid w:val="00016ECF"/>
    <w:rsid w:val="00017674"/>
    <w:rsid w:val="00017B85"/>
    <w:rsid w:val="00020963"/>
    <w:rsid w:val="00020F28"/>
    <w:rsid w:val="00021F27"/>
    <w:rsid w:val="000234F8"/>
    <w:rsid w:val="00023C9B"/>
    <w:rsid w:val="00024496"/>
    <w:rsid w:val="00025188"/>
    <w:rsid w:val="00025475"/>
    <w:rsid w:val="0002564C"/>
    <w:rsid w:val="00027C2C"/>
    <w:rsid w:val="00027CF0"/>
    <w:rsid w:val="00030697"/>
    <w:rsid w:val="00030D23"/>
    <w:rsid w:val="000319FB"/>
    <w:rsid w:val="000322B8"/>
    <w:rsid w:val="00032373"/>
    <w:rsid w:val="00032B80"/>
    <w:rsid w:val="000334E2"/>
    <w:rsid w:val="000338F5"/>
    <w:rsid w:val="00033B69"/>
    <w:rsid w:val="0003448E"/>
    <w:rsid w:val="00034CD2"/>
    <w:rsid w:val="00035C1D"/>
    <w:rsid w:val="00036BDA"/>
    <w:rsid w:val="00036FEF"/>
    <w:rsid w:val="00037DDD"/>
    <w:rsid w:val="000410D1"/>
    <w:rsid w:val="00042D3E"/>
    <w:rsid w:val="00044434"/>
    <w:rsid w:val="0004512C"/>
    <w:rsid w:val="00045236"/>
    <w:rsid w:val="00047E12"/>
    <w:rsid w:val="00050154"/>
    <w:rsid w:val="00052866"/>
    <w:rsid w:val="00053D31"/>
    <w:rsid w:val="000543F2"/>
    <w:rsid w:val="0005450A"/>
    <w:rsid w:val="00055F93"/>
    <w:rsid w:val="00056697"/>
    <w:rsid w:val="00056968"/>
    <w:rsid w:val="00057B1C"/>
    <w:rsid w:val="000607EB"/>
    <w:rsid w:val="0006097C"/>
    <w:rsid w:val="000609A0"/>
    <w:rsid w:val="0006235E"/>
    <w:rsid w:val="00062952"/>
    <w:rsid w:val="00063704"/>
    <w:rsid w:val="00063BD5"/>
    <w:rsid w:val="00064312"/>
    <w:rsid w:val="00064F6F"/>
    <w:rsid w:val="000653EF"/>
    <w:rsid w:val="00065D63"/>
    <w:rsid w:val="0006683C"/>
    <w:rsid w:val="000678BE"/>
    <w:rsid w:val="00067F11"/>
    <w:rsid w:val="0007183E"/>
    <w:rsid w:val="00071BB6"/>
    <w:rsid w:val="00071D77"/>
    <w:rsid w:val="00071DF6"/>
    <w:rsid w:val="00072052"/>
    <w:rsid w:val="00072CE5"/>
    <w:rsid w:val="00072F8B"/>
    <w:rsid w:val="00073171"/>
    <w:rsid w:val="0007324F"/>
    <w:rsid w:val="00073277"/>
    <w:rsid w:val="00073E12"/>
    <w:rsid w:val="000741AC"/>
    <w:rsid w:val="0007432E"/>
    <w:rsid w:val="00074981"/>
    <w:rsid w:val="000756D4"/>
    <w:rsid w:val="00075B59"/>
    <w:rsid w:val="0007664C"/>
    <w:rsid w:val="00077259"/>
    <w:rsid w:val="0007734B"/>
    <w:rsid w:val="00080B84"/>
    <w:rsid w:val="00082544"/>
    <w:rsid w:val="00084916"/>
    <w:rsid w:val="00084F77"/>
    <w:rsid w:val="00085F6F"/>
    <w:rsid w:val="000868F5"/>
    <w:rsid w:val="000874E4"/>
    <w:rsid w:val="000909E0"/>
    <w:rsid w:val="000912B0"/>
    <w:rsid w:val="00091C51"/>
    <w:rsid w:val="00092A5B"/>
    <w:rsid w:val="00092B32"/>
    <w:rsid w:val="000940D6"/>
    <w:rsid w:val="00095354"/>
    <w:rsid w:val="0009546C"/>
    <w:rsid w:val="00096CBA"/>
    <w:rsid w:val="0009701E"/>
    <w:rsid w:val="000A03B7"/>
    <w:rsid w:val="000A03ED"/>
    <w:rsid w:val="000A2B6C"/>
    <w:rsid w:val="000A2EA8"/>
    <w:rsid w:val="000A35D2"/>
    <w:rsid w:val="000A44F4"/>
    <w:rsid w:val="000A695A"/>
    <w:rsid w:val="000A79FC"/>
    <w:rsid w:val="000A7CC6"/>
    <w:rsid w:val="000B30E1"/>
    <w:rsid w:val="000B32E7"/>
    <w:rsid w:val="000B3467"/>
    <w:rsid w:val="000B4515"/>
    <w:rsid w:val="000B4F5D"/>
    <w:rsid w:val="000B504D"/>
    <w:rsid w:val="000B5B19"/>
    <w:rsid w:val="000B5D78"/>
    <w:rsid w:val="000B7AE6"/>
    <w:rsid w:val="000B7BB9"/>
    <w:rsid w:val="000C0135"/>
    <w:rsid w:val="000C0E29"/>
    <w:rsid w:val="000C138B"/>
    <w:rsid w:val="000C5778"/>
    <w:rsid w:val="000C5E37"/>
    <w:rsid w:val="000C73A4"/>
    <w:rsid w:val="000C75CF"/>
    <w:rsid w:val="000D077A"/>
    <w:rsid w:val="000D12F8"/>
    <w:rsid w:val="000D2538"/>
    <w:rsid w:val="000D3507"/>
    <w:rsid w:val="000D3C56"/>
    <w:rsid w:val="000D6599"/>
    <w:rsid w:val="000D71F6"/>
    <w:rsid w:val="000E09AF"/>
    <w:rsid w:val="000E0C9D"/>
    <w:rsid w:val="000E0CEA"/>
    <w:rsid w:val="000E0FE5"/>
    <w:rsid w:val="000E1C18"/>
    <w:rsid w:val="000E2122"/>
    <w:rsid w:val="000E21B9"/>
    <w:rsid w:val="000E36AF"/>
    <w:rsid w:val="000E3EFF"/>
    <w:rsid w:val="000E4000"/>
    <w:rsid w:val="000E4110"/>
    <w:rsid w:val="000E4347"/>
    <w:rsid w:val="000E4C62"/>
    <w:rsid w:val="000E7E0D"/>
    <w:rsid w:val="000E7F36"/>
    <w:rsid w:val="000F1BAA"/>
    <w:rsid w:val="000F5E45"/>
    <w:rsid w:val="000F760C"/>
    <w:rsid w:val="00100988"/>
    <w:rsid w:val="00101320"/>
    <w:rsid w:val="00101426"/>
    <w:rsid w:val="001021FD"/>
    <w:rsid w:val="001063B5"/>
    <w:rsid w:val="00106A6F"/>
    <w:rsid w:val="00106BBB"/>
    <w:rsid w:val="00106FFC"/>
    <w:rsid w:val="0011259A"/>
    <w:rsid w:val="00114BA2"/>
    <w:rsid w:val="00117626"/>
    <w:rsid w:val="00117978"/>
    <w:rsid w:val="00117B1E"/>
    <w:rsid w:val="00117BFD"/>
    <w:rsid w:val="00120198"/>
    <w:rsid w:val="00121689"/>
    <w:rsid w:val="00121C7B"/>
    <w:rsid w:val="00123AEE"/>
    <w:rsid w:val="00124401"/>
    <w:rsid w:val="00124CE7"/>
    <w:rsid w:val="001261AA"/>
    <w:rsid w:val="001269F3"/>
    <w:rsid w:val="00126F70"/>
    <w:rsid w:val="0012731F"/>
    <w:rsid w:val="00132540"/>
    <w:rsid w:val="001342C8"/>
    <w:rsid w:val="001350AE"/>
    <w:rsid w:val="001372F2"/>
    <w:rsid w:val="001400CB"/>
    <w:rsid w:val="001403EF"/>
    <w:rsid w:val="0014163D"/>
    <w:rsid w:val="0014179B"/>
    <w:rsid w:val="00142451"/>
    <w:rsid w:val="0014371D"/>
    <w:rsid w:val="00144DED"/>
    <w:rsid w:val="001459FA"/>
    <w:rsid w:val="0014734F"/>
    <w:rsid w:val="001516BE"/>
    <w:rsid w:val="00152963"/>
    <w:rsid w:val="00154538"/>
    <w:rsid w:val="001549D2"/>
    <w:rsid w:val="00154FCB"/>
    <w:rsid w:val="00156964"/>
    <w:rsid w:val="001604DB"/>
    <w:rsid w:val="001615F4"/>
    <w:rsid w:val="0016233A"/>
    <w:rsid w:val="001659D5"/>
    <w:rsid w:val="00167412"/>
    <w:rsid w:val="00170F1E"/>
    <w:rsid w:val="00171527"/>
    <w:rsid w:val="00171542"/>
    <w:rsid w:val="001718D0"/>
    <w:rsid w:val="001741CA"/>
    <w:rsid w:val="0017560B"/>
    <w:rsid w:val="00176514"/>
    <w:rsid w:val="0017698F"/>
    <w:rsid w:val="00176C30"/>
    <w:rsid w:val="00176F7B"/>
    <w:rsid w:val="001776F8"/>
    <w:rsid w:val="00177975"/>
    <w:rsid w:val="001805CD"/>
    <w:rsid w:val="00180755"/>
    <w:rsid w:val="001820ED"/>
    <w:rsid w:val="001843B1"/>
    <w:rsid w:val="00184DDD"/>
    <w:rsid w:val="00190B81"/>
    <w:rsid w:val="00190FF0"/>
    <w:rsid w:val="001911BE"/>
    <w:rsid w:val="0019180D"/>
    <w:rsid w:val="001918ED"/>
    <w:rsid w:val="00191941"/>
    <w:rsid w:val="00192C47"/>
    <w:rsid w:val="00194654"/>
    <w:rsid w:val="001951BA"/>
    <w:rsid w:val="00196EA7"/>
    <w:rsid w:val="001A20F1"/>
    <w:rsid w:val="001A23CC"/>
    <w:rsid w:val="001A2DD3"/>
    <w:rsid w:val="001A5324"/>
    <w:rsid w:val="001A7283"/>
    <w:rsid w:val="001A7422"/>
    <w:rsid w:val="001A79B8"/>
    <w:rsid w:val="001B0CBE"/>
    <w:rsid w:val="001B0F6D"/>
    <w:rsid w:val="001B3A45"/>
    <w:rsid w:val="001B3DBE"/>
    <w:rsid w:val="001B516C"/>
    <w:rsid w:val="001B54BF"/>
    <w:rsid w:val="001B56DF"/>
    <w:rsid w:val="001B6F28"/>
    <w:rsid w:val="001B755D"/>
    <w:rsid w:val="001B7E83"/>
    <w:rsid w:val="001C0A99"/>
    <w:rsid w:val="001C2B65"/>
    <w:rsid w:val="001D0E83"/>
    <w:rsid w:val="001D1191"/>
    <w:rsid w:val="001D11B4"/>
    <w:rsid w:val="001D1992"/>
    <w:rsid w:val="001D55DD"/>
    <w:rsid w:val="001D5A16"/>
    <w:rsid w:val="001D62E9"/>
    <w:rsid w:val="001D639E"/>
    <w:rsid w:val="001D6B54"/>
    <w:rsid w:val="001D6D89"/>
    <w:rsid w:val="001D6F18"/>
    <w:rsid w:val="001D7DC9"/>
    <w:rsid w:val="001E1A6C"/>
    <w:rsid w:val="001E28D4"/>
    <w:rsid w:val="001E3171"/>
    <w:rsid w:val="001E4356"/>
    <w:rsid w:val="001E503F"/>
    <w:rsid w:val="001E5539"/>
    <w:rsid w:val="001E55B4"/>
    <w:rsid w:val="001E57E5"/>
    <w:rsid w:val="001E6B2D"/>
    <w:rsid w:val="001F1213"/>
    <w:rsid w:val="001F23D9"/>
    <w:rsid w:val="001F404C"/>
    <w:rsid w:val="001F4361"/>
    <w:rsid w:val="001F49B8"/>
    <w:rsid w:val="001F6A55"/>
    <w:rsid w:val="002006D0"/>
    <w:rsid w:val="002043E8"/>
    <w:rsid w:val="00206195"/>
    <w:rsid w:val="0020660A"/>
    <w:rsid w:val="00207273"/>
    <w:rsid w:val="00207327"/>
    <w:rsid w:val="00207DC2"/>
    <w:rsid w:val="002113EE"/>
    <w:rsid w:val="00211766"/>
    <w:rsid w:val="00211E0B"/>
    <w:rsid w:val="00212E8A"/>
    <w:rsid w:val="00213FC6"/>
    <w:rsid w:val="00214278"/>
    <w:rsid w:val="002151B6"/>
    <w:rsid w:val="002159E5"/>
    <w:rsid w:val="00215B44"/>
    <w:rsid w:val="00215E8E"/>
    <w:rsid w:val="00216DD5"/>
    <w:rsid w:val="002179C4"/>
    <w:rsid w:val="00217CBF"/>
    <w:rsid w:val="00220954"/>
    <w:rsid w:val="00220FB7"/>
    <w:rsid w:val="00220FFD"/>
    <w:rsid w:val="00221178"/>
    <w:rsid w:val="00221AC0"/>
    <w:rsid w:val="00222072"/>
    <w:rsid w:val="00224647"/>
    <w:rsid w:val="00224EC5"/>
    <w:rsid w:val="00225C5D"/>
    <w:rsid w:val="00233AA9"/>
    <w:rsid w:val="00233FFD"/>
    <w:rsid w:val="0023729A"/>
    <w:rsid w:val="00237AD3"/>
    <w:rsid w:val="0024225E"/>
    <w:rsid w:val="00242E25"/>
    <w:rsid w:val="0024368B"/>
    <w:rsid w:val="00245FEB"/>
    <w:rsid w:val="00246E65"/>
    <w:rsid w:val="00247E68"/>
    <w:rsid w:val="00250D24"/>
    <w:rsid w:val="00250F35"/>
    <w:rsid w:val="00250FA1"/>
    <w:rsid w:val="0025124D"/>
    <w:rsid w:val="002513B0"/>
    <w:rsid w:val="00252F26"/>
    <w:rsid w:val="002532D1"/>
    <w:rsid w:val="002539C6"/>
    <w:rsid w:val="002550C0"/>
    <w:rsid w:val="00257317"/>
    <w:rsid w:val="002607AE"/>
    <w:rsid w:val="00261C4D"/>
    <w:rsid w:val="00262156"/>
    <w:rsid w:val="002631B8"/>
    <w:rsid w:val="00263F21"/>
    <w:rsid w:val="002646D9"/>
    <w:rsid w:val="0026518B"/>
    <w:rsid w:val="00265BD2"/>
    <w:rsid w:val="00267489"/>
    <w:rsid w:val="00267D5A"/>
    <w:rsid w:val="002705EE"/>
    <w:rsid w:val="00272149"/>
    <w:rsid w:val="0027282C"/>
    <w:rsid w:val="00273043"/>
    <w:rsid w:val="0027329A"/>
    <w:rsid w:val="0027373F"/>
    <w:rsid w:val="002739E7"/>
    <w:rsid w:val="002752F1"/>
    <w:rsid w:val="0027577C"/>
    <w:rsid w:val="00275BBB"/>
    <w:rsid w:val="00276206"/>
    <w:rsid w:val="00276A7C"/>
    <w:rsid w:val="00280403"/>
    <w:rsid w:val="002804F1"/>
    <w:rsid w:val="00281D0C"/>
    <w:rsid w:val="00282332"/>
    <w:rsid w:val="00283305"/>
    <w:rsid w:val="00284034"/>
    <w:rsid w:val="00284B47"/>
    <w:rsid w:val="00285261"/>
    <w:rsid w:val="00290C24"/>
    <w:rsid w:val="002914A7"/>
    <w:rsid w:val="00291721"/>
    <w:rsid w:val="00292529"/>
    <w:rsid w:val="00292D40"/>
    <w:rsid w:val="0029487A"/>
    <w:rsid w:val="00295520"/>
    <w:rsid w:val="00295AC4"/>
    <w:rsid w:val="00295BC9"/>
    <w:rsid w:val="00296388"/>
    <w:rsid w:val="00296AC5"/>
    <w:rsid w:val="002A07A7"/>
    <w:rsid w:val="002A15CE"/>
    <w:rsid w:val="002A2CFF"/>
    <w:rsid w:val="002A4A4F"/>
    <w:rsid w:val="002A5074"/>
    <w:rsid w:val="002A5D7A"/>
    <w:rsid w:val="002A60D5"/>
    <w:rsid w:val="002A6B64"/>
    <w:rsid w:val="002A76E3"/>
    <w:rsid w:val="002A7771"/>
    <w:rsid w:val="002B0F7E"/>
    <w:rsid w:val="002B2358"/>
    <w:rsid w:val="002B2CF9"/>
    <w:rsid w:val="002B5AA2"/>
    <w:rsid w:val="002C16D9"/>
    <w:rsid w:val="002C1FFB"/>
    <w:rsid w:val="002C4019"/>
    <w:rsid w:val="002C42FA"/>
    <w:rsid w:val="002C434A"/>
    <w:rsid w:val="002C67BE"/>
    <w:rsid w:val="002C7BD8"/>
    <w:rsid w:val="002C7ECA"/>
    <w:rsid w:val="002D0B8D"/>
    <w:rsid w:val="002D1526"/>
    <w:rsid w:val="002D2325"/>
    <w:rsid w:val="002D2419"/>
    <w:rsid w:val="002D417F"/>
    <w:rsid w:val="002D4204"/>
    <w:rsid w:val="002D484A"/>
    <w:rsid w:val="002D722F"/>
    <w:rsid w:val="002D796D"/>
    <w:rsid w:val="002E0076"/>
    <w:rsid w:val="002E1CAB"/>
    <w:rsid w:val="002E2D7D"/>
    <w:rsid w:val="002E3015"/>
    <w:rsid w:val="002E359A"/>
    <w:rsid w:val="002E3B64"/>
    <w:rsid w:val="002E42F4"/>
    <w:rsid w:val="002E5457"/>
    <w:rsid w:val="002E5C6D"/>
    <w:rsid w:val="002E5E71"/>
    <w:rsid w:val="002E5F4E"/>
    <w:rsid w:val="002E731D"/>
    <w:rsid w:val="002E7C4C"/>
    <w:rsid w:val="002F0A53"/>
    <w:rsid w:val="002F2C35"/>
    <w:rsid w:val="002F6990"/>
    <w:rsid w:val="002F6D4E"/>
    <w:rsid w:val="002F7D94"/>
    <w:rsid w:val="003008F6"/>
    <w:rsid w:val="003015A0"/>
    <w:rsid w:val="00302296"/>
    <w:rsid w:val="003028A1"/>
    <w:rsid w:val="0030321F"/>
    <w:rsid w:val="00304B1A"/>
    <w:rsid w:val="003052E9"/>
    <w:rsid w:val="0030534B"/>
    <w:rsid w:val="00305D26"/>
    <w:rsid w:val="00306542"/>
    <w:rsid w:val="00306987"/>
    <w:rsid w:val="003075AF"/>
    <w:rsid w:val="00310870"/>
    <w:rsid w:val="00310E16"/>
    <w:rsid w:val="003141EE"/>
    <w:rsid w:val="00316C77"/>
    <w:rsid w:val="0031748F"/>
    <w:rsid w:val="0032121B"/>
    <w:rsid w:val="003218FF"/>
    <w:rsid w:val="00321B3C"/>
    <w:rsid w:val="00321BD5"/>
    <w:rsid w:val="003220C9"/>
    <w:rsid w:val="0032259F"/>
    <w:rsid w:val="00323D8A"/>
    <w:rsid w:val="003244E4"/>
    <w:rsid w:val="00324F19"/>
    <w:rsid w:val="003262BF"/>
    <w:rsid w:val="0033123D"/>
    <w:rsid w:val="003321ED"/>
    <w:rsid w:val="00332858"/>
    <w:rsid w:val="00333F50"/>
    <w:rsid w:val="00335CA2"/>
    <w:rsid w:val="0033728B"/>
    <w:rsid w:val="00337CE6"/>
    <w:rsid w:val="00337D40"/>
    <w:rsid w:val="0034003C"/>
    <w:rsid w:val="00340078"/>
    <w:rsid w:val="003406BD"/>
    <w:rsid w:val="00340CAB"/>
    <w:rsid w:val="00341218"/>
    <w:rsid w:val="00341F88"/>
    <w:rsid w:val="00342434"/>
    <w:rsid w:val="003424F7"/>
    <w:rsid w:val="00342933"/>
    <w:rsid w:val="00342A45"/>
    <w:rsid w:val="003430EA"/>
    <w:rsid w:val="00344511"/>
    <w:rsid w:val="0034556C"/>
    <w:rsid w:val="003458D7"/>
    <w:rsid w:val="00345961"/>
    <w:rsid w:val="00346E60"/>
    <w:rsid w:val="003471E6"/>
    <w:rsid w:val="00347CE6"/>
    <w:rsid w:val="00347CE8"/>
    <w:rsid w:val="00350BE8"/>
    <w:rsid w:val="00350E57"/>
    <w:rsid w:val="00351493"/>
    <w:rsid w:val="00352189"/>
    <w:rsid w:val="00353555"/>
    <w:rsid w:val="00353C00"/>
    <w:rsid w:val="003540B2"/>
    <w:rsid w:val="00354C55"/>
    <w:rsid w:val="003553F3"/>
    <w:rsid w:val="003559BF"/>
    <w:rsid w:val="00361284"/>
    <w:rsid w:val="0036229E"/>
    <w:rsid w:val="00363B3D"/>
    <w:rsid w:val="00365FA6"/>
    <w:rsid w:val="00367B27"/>
    <w:rsid w:val="003706E7"/>
    <w:rsid w:val="0037091B"/>
    <w:rsid w:val="003712A9"/>
    <w:rsid w:val="00371417"/>
    <w:rsid w:val="0037162A"/>
    <w:rsid w:val="00373456"/>
    <w:rsid w:val="00373E0B"/>
    <w:rsid w:val="00374997"/>
    <w:rsid w:val="00380524"/>
    <w:rsid w:val="0038066C"/>
    <w:rsid w:val="00380A75"/>
    <w:rsid w:val="00380F13"/>
    <w:rsid w:val="00381AB8"/>
    <w:rsid w:val="003846D8"/>
    <w:rsid w:val="00384E3C"/>
    <w:rsid w:val="003866A3"/>
    <w:rsid w:val="003867F2"/>
    <w:rsid w:val="00387240"/>
    <w:rsid w:val="0038729C"/>
    <w:rsid w:val="00387FDD"/>
    <w:rsid w:val="0039020A"/>
    <w:rsid w:val="003911D6"/>
    <w:rsid w:val="0039239C"/>
    <w:rsid w:val="0039364B"/>
    <w:rsid w:val="00393928"/>
    <w:rsid w:val="00393983"/>
    <w:rsid w:val="003949D1"/>
    <w:rsid w:val="00395401"/>
    <w:rsid w:val="003954A4"/>
    <w:rsid w:val="003954F0"/>
    <w:rsid w:val="00396520"/>
    <w:rsid w:val="003965B4"/>
    <w:rsid w:val="003965CD"/>
    <w:rsid w:val="003A0756"/>
    <w:rsid w:val="003A1518"/>
    <w:rsid w:val="003A2BDB"/>
    <w:rsid w:val="003A3097"/>
    <w:rsid w:val="003A3821"/>
    <w:rsid w:val="003A4037"/>
    <w:rsid w:val="003A466A"/>
    <w:rsid w:val="003A58D5"/>
    <w:rsid w:val="003A598D"/>
    <w:rsid w:val="003A77FC"/>
    <w:rsid w:val="003A7DAD"/>
    <w:rsid w:val="003B0600"/>
    <w:rsid w:val="003B158C"/>
    <w:rsid w:val="003B3C50"/>
    <w:rsid w:val="003B40DE"/>
    <w:rsid w:val="003B42A1"/>
    <w:rsid w:val="003B42EA"/>
    <w:rsid w:val="003B4662"/>
    <w:rsid w:val="003B4AEC"/>
    <w:rsid w:val="003B51B9"/>
    <w:rsid w:val="003B73CA"/>
    <w:rsid w:val="003B7507"/>
    <w:rsid w:val="003B7B0E"/>
    <w:rsid w:val="003C0107"/>
    <w:rsid w:val="003C06AA"/>
    <w:rsid w:val="003C0EDC"/>
    <w:rsid w:val="003C47B8"/>
    <w:rsid w:val="003C66D8"/>
    <w:rsid w:val="003C6E51"/>
    <w:rsid w:val="003C6F33"/>
    <w:rsid w:val="003D01F5"/>
    <w:rsid w:val="003D3E61"/>
    <w:rsid w:val="003D4BF8"/>
    <w:rsid w:val="003D6139"/>
    <w:rsid w:val="003D6FBA"/>
    <w:rsid w:val="003D7378"/>
    <w:rsid w:val="003E0B5F"/>
    <w:rsid w:val="003E0D83"/>
    <w:rsid w:val="003E2437"/>
    <w:rsid w:val="003E4EE3"/>
    <w:rsid w:val="003E545C"/>
    <w:rsid w:val="003E5A6B"/>
    <w:rsid w:val="003E6556"/>
    <w:rsid w:val="003E6E57"/>
    <w:rsid w:val="003E7212"/>
    <w:rsid w:val="003E77BF"/>
    <w:rsid w:val="003E7A3D"/>
    <w:rsid w:val="003F0B4E"/>
    <w:rsid w:val="003F2324"/>
    <w:rsid w:val="003F2369"/>
    <w:rsid w:val="003F2D67"/>
    <w:rsid w:val="003F33D4"/>
    <w:rsid w:val="003F3B5D"/>
    <w:rsid w:val="003F3F0A"/>
    <w:rsid w:val="003F41D9"/>
    <w:rsid w:val="003F5F62"/>
    <w:rsid w:val="003F6370"/>
    <w:rsid w:val="003F6C64"/>
    <w:rsid w:val="003F6CCA"/>
    <w:rsid w:val="003F7BE7"/>
    <w:rsid w:val="00400174"/>
    <w:rsid w:val="00400332"/>
    <w:rsid w:val="004008DD"/>
    <w:rsid w:val="004040BD"/>
    <w:rsid w:val="00407A67"/>
    <w:rsid w:val="00411CA2"/>
    <w:rsid w:val="00411DAD"/>
    <w:rsid w:val="0041200F"/>
    <w:rsid w:val="004129DE"/>
    <w:rsid w:val="0041362F"/>
    <w:rsid w:val="0041486C"/>
    <w:rsid w:val="00414D2F"/>
    <w:rsid w:val="00414F80"/>
    <w:rsid w:val="004159A3"/>
    <w:rsid w:val="00416016"/>
    <w:rsid w:val="004161F5"/>
    <w:rsid w:val="004162D1"/>
    <w:rsid w:val="004174A4"/>
    <w:rsid w:val="004177DC"/>
    <w:rsid w:val="00417E4A"/>
    <w:rsid w:val="00417EC1"/>
    <w:rsid w:val="0042005C"/>
    <w:rsid w:val="004229B8"/>
    <w:rsid w:val="00423065"/>
    <w:rsid w:val="00424FD3"/>
    <w:rsid w:val="00427232"/>
    <w:rsid w:val="00430CEE"/>
    <w:rsid w:val="00431658"/>
    <w:rsid w:val="00432A7A"/>
    <w:rsid w:val="00433050"/>
    <w:rsid w:val="00433299"/>
    <w:rsid w:val="00434C04"/>
    <w:rsid w:val="00436468"/>
    <w:rsid w:val="00436DDE"/>
    <w:rsid w:val="00436E5C"/>
    <w:rsid w:val="00437A01"/>
    <w:rsid w:val="004425FC"/>
    <w:rsid w:val="00442E04"/>
    <w:rsid w:val="0044338D"/>
    <w:rsid w:val="00445CDB"/>
    <w:rsid w:val="00446B1D"/>
    <w:rsid w:val="00447141"/>
    <w:rsid w:val="004479E3"/>
    <w:rsid w:val="00452E23"/>
    <w:rsid w:val="00453232"/>
    <w:rsid w:val="00453AB1"/>
    <w:rsid w:val="00453D9E"/>
    <w:rsid w:val="004545BF"/>
    <w:rsid w:val="004555BF"/>
    <w:rsid w:val="00457066"/>
    <w:rsid w:val="00460B18"/>
    <w:rsid w:val="00461312"/>
    <w:rsid w:val="00462351"/>
    <w:rsid w:val="00462A8F"/>
    <w:rsid w:val="00462D51"/>
    <w:rsid w:val="0046346B"/>
    <w:rsid w:val="004660BD"/>
    <w:rsid w:val="00466E6D"/>
    <w:rsid w:val="0047022D"/>
    <w:rsid w:val="00472582"/>
    <w:rsid w:val="0047329B"/>
    <w:rsid w:val="00474B9C"/>
    <w:rsid w:val="00475381"/>
    <w:rsid w:val="00476E54"/>
    <w:rsid w:val="0047711A"/>
    <w:rsid w:val="00480E4F"/>
    <w:rsid w:val="00481CFA"/>
    <w:rsid w:val="00484175"/>
    <w:rsid w:val="004843F0"/>
    <w:rsid w:val="00484BAB"/>
    <w:rsid w:val="00484DA6"/>
    <w:rsid w:val="00484F5C"/>
    <w:rsid w:val="00486377"/>
    <w:rsid w:val="00487391"/>
    <w:rsid w:val="004914D2"/>
    <w:rsid w:val="00494131"/>
    <w:rsid w:val="00494B7F"/>
    <w:rsid w:val="00494D70"/>
    <w:rsid w:val="004A0D39"/>
    <w:rsid w:val="004A23A1"/>
    <w:rsid w:val="004A2C2D"/>
    <w:rsid w:val="004A2CC9"/>
    <w:rsid w:val="004A7C39"/>
    <w:rsid w:val="004B095B"/>
    <w:rsid w:val="004B0D1E"/>
    <w:rsid w:val="004B1888"/>
    <w:rsid w:val="004B479E"/>
    <w:rsid w:val="004B50AA"/>
    <w:rsid w:val="004B58A1"/>
    <w:rsid w:val="004B5E40"/>
    <w:rsid w:val="004B6C60"/>
    <w:rsid w:val="004C270D"/>
    <w:rsid w:val="004C37E6"/>
    <w:rsid w:val="004C5E67"/>
    <w:rsid w:val="004C6423"/>
    <w:rsid w:val="004C6B27"/>
    <w:rsid w:val="004C6E28"/>
    <w:rsid w:val="004D1130"/>
    <w:rsid w:val="004D3C16"/>
    <w:rsid w:val="004D611C"/>
    <w:rsid w:val="004D6844"/>
    <w:rsid w:val="004D7E89"/>
    <w:rsid w:val="004E2C17"/>
    <w:rsid w:val="004E382D"/>
    <w:rsid w:val="004E3C16"/>
    <w:rsid w:val="004E40C9"/>
    <w:rsid w:val="004E48D8"/>
    <w:rsid w:val="004E4FC7"/>
    <w:rsid w:val="004E595F"/>
    <w:rsid w:val="004E5FC2"/>
    <w:rsid w:val="004F1056"/>
    <w:rsid w:val="004F2984"/>
    <w:rsid w:val="004F3060"/>
    <w:rsid w:val="004F360C"/>
    <w:rsid w:val="004F3FA7"/>
    <w:rsid w:val="004F6185"/>
    <w:rsid w:val="004F6394"/>
    <w:rsid w:val="004F65B2"/>
    <w:rsid w:val="004F6F25"/>
    <w:rsid w:val="004F6FD0"/>
    <w:rsid w:val="004F7937"/>
    <w:rsid w:val="005007C6"/>
    <w:rsid w:val="00501283"/>
    <w:rsid w:val="0050243D"/>
    <w:rsid w:val="00502585"/>
    <w:rsid w:val="00503C94"/>
    <w:rsid w:val="00504833"/>
    <w:rsid w:val="00506EC5"/>
    <w:rsid w:val="00507063"/>
    <w:rsid w:val="00507198"/>
    <w:rsid w:val="0051005F"/>
    <w:rsid w:val="005116F2"/>
    <w:rsid w:val="00513BE6"/>
    <w:rsid w:val="00516603"/>
    <w:rsid w:val="0051673E"/>
    <w:rsid w:val="00516E77"/>
    <w:rsid w:val="00522604"/>
    <w:rsid w:val="005226FF"/>
    <w:rsid w:val="00522C2C"/>
    <w:rsid w:val="0052361B"/>
    <w:rsid w:val="00523760"/>
    <w:rsid w:val="00524CD4"/>
    <w:rsid w:val="0052513C"/>
    <w:rsid w:val="00525164"/>
    <w:rsid w:val="0052775C"/>
    <w:rsid w:val="005300F4"/>
    <w:rsid w:val="00530CFB"/>
    <w:rsid w:val="00530D47"/>
    <w:rsid w:val="00530D87"/>
    <w:rsid w:val="00530F09"/>
    <w:rsid w:val="005310A8"/>
    <w:rsid w:val="00531603"/>
    <w:rsid w:val="0053316F"/>
    <w:rsid w:val="00535768"/>
    <w:rsid w:val="00535E02"/>
    <w:rsid w:val="00536526"/>
    <w:rsid w:val="00537994"/>
    <w:rsid w:val="00537D9B"/>
    <w:rsid w:val="00542B26"/>
    <w:rsid w:val="005438D9"/>
    <w:rsid w:val="00543FAD"/>
    <w:rsid w:val="00544202"/>
    <w:rsid w:val="00546DE1"/>
    <w:rsid w:val="00547ADB"/>
    <w:rsid w:val="005523F5"/>
    <w:rsid w:val="005528B5"/>
    <w:rsid w:val="005547DB"/>
    <w:rsid w:val="005568B4"/>
    <w:rsid w:val="005616B6"/>
    <w:rsid w:val="00561E5F"/>
    <w:rsid w:val="00563064"/>
    <w:rsid w:val="005637DF"/>
    <w:rsid w:val="0056563A"/>
    <w:rsid w:val="00571275"/>
    <w:rsid w:val="005756F0"/>
    <w:rsid w:val="005760A9"/>
    <w:rsid w:val="0057666C"/>
    <w:rsid w:val="00576CC4"/>
    <w:rsid w:val="0057791A"/>
    <w:rsid w:val="00577A20"/>
    <w:rsid w:val="0058088C"/>
    <w:rsid w:val="00581863"/>
    <w:rsid w:val="0058233D"/>
    <w:rsid w:val="00582365"/>
    <w:rsid w:val="005823E0"/>
    <w:rsid w:val="00582D0F"/>
    <w:rsid w:val="0058334D"/>
    <w:rsid w:val="00583E1E"/>
    <w:rsid w:val="00584274"/>
    <w:rsid w:val="005849DC"/>
    <w:rsid w:val="0058581B"/>
    <w:rsid w:val="005858DB"/>
    <w:rsid w:val="00587775"/>
    <w:rsid w:val="00587B18"/>
    <w:rsid w:val="00587D5F"/>
    <w:rsid w:val="00590DA6"/>
    <w:rsid w:val="00593511"/>
    <w:rsid w:val="00593725"/>
    <w:rsid w:val="00593867"/>
    <w:rsid w:val="00593F6F"/>
    <w:rsid w:val="00594610"/>
    <w:rsid w:val="0059474F"/>
    <w:rsid w:val="00594F58"/>
    <w:rsid w:val="00595EDB"/>
    <w:rsid w:val="00597C51"/>
    <w:rsid w:val="005A0060"/>
    <w:rsid w:val="005A0505"/>
    <w:rsid w:val="005A34DF"/>
    <w:rsid w:val="005A463D"/>
    <w:rsid w:val="005A4FD2"/>
    <w:rsid w:val="005A524E"/>
    <w:rsid w:val="005A529D"/>
    <w:rsid w:val="005A54A9"/>
    <w:rsid w:val="005A68EF"/>
    <w:rsid w:val="005A7B76"/>
    <w:rsid w:val="005B068D"/>
    <w:rsid w:val="005B0F11"/>
    <w:rsid w:val="005B219A"/>
    <w:rsid w:val="005B2D87"/>
    <w:rsid w:val="005B38B1"/>
    <w:rsid w:val="005B441E"/>
    <w:rsid w:val="005B5357"/>
    <w:rsid w:val="005B5741"/>
    <w:rsid w:val="005B6E65"/>
    <w:rsid w:val="005B7014"/>
    <w:rsid w:val="005B7619"/>
    <w:rsid w:val="005C01EE"/>
    <w:rsid w:val="005C0268"/>
    <w:rsid w:val="005C0412"/>
    <w:rsid w:val="005C0920"/>
    <w:rsid w:val="005C13B1"/>
    <w:rsid w:val="005C1F06"/>
    <w:rsid w:val="005C4617"/>
    <w:rsid w:val="005C4AFB"/>
    <w:rsid w:val="005C4F44"/>
    <w:rsid w:val="005C5271"/>
    <w:rsid w:val="005C6C17"/>
    <w:rsid w:val="005D00B5"/>
    <w:rsid w:val="005D02F8"/>
    <w:rsid w:val="005D12AC"/>
    <w:rsid w:val="005D2744"/>
    <w:rsid w:val="005D342F"/>
    <w:rsid w:val="005D502C"/>
    <w:rsid w:val="005D560E"/>
    <w:rsid w:val="005D5C20"/>
    <w:rsid w:val="005D5D50"/>
    <w:rsid w:val="005D6513"/>
    <w:rsid w:val="005E01D1"/>
    <w:rsid w:val="005E03C0"/>
    <w:rsid w:val="005E10A0"/>
    <w:rsid w:val="005E1402"/>
    <w:rsid w:val="005E295C"/>
    <w:rsid w:val="005E3885"/>
    <w:rsid w:val="005E3DC6"/>
    <w:rsid w:val="005E5970"/>
    <w:rsid w:val="005E7E3B"/>
    <w:rsid w:val="005F1510"/>
    <w:rsid w:val="005F173A"/>
    <w:rsid w:val="005F20DA"/>
    <w:rsid w:val="005F25C9"/>
    <w:rsid w:val="005F47FE"/>
    <w:rsid w:val="005F4E76"/>
    <w:rsid w:val="005F61EB"/>
    <w:rsid w:val="00600280"/>
    <w:rsid w:val="006025C5"/>
    <w:rsid w:val="00603E9E"/>
    <w:rsid w:val="006042B1"/>
    <w:rsid w:val="00605385"/>
    <w:rsid w:val="00605806"/>
    <w:rsid w:val="0060728D"/>
    <w:rsid w:val="006072E5"/>
    <w:rsid w:val="0060752C"/>
    <w:rsid w:val="0061036C"/>
    <w:rsid w:val="006106C4"/>
    <w:rsid w:val="006115AD"/>
    <w:rsid w:val="006117DD"/>
    <w:rsid w:val="00612A1A"/>
    <w:rsid w:val="00612C5C"/>
    <w:rsid w:val="00612EF8"/>
    <w:rsid w:val="00613440"/>
    <w:rsid w:val="00615B5A"/>
    <w:rsid w:val="006170DE"/>
    <w:rsid w:val="0062003D"/>
    <w:rsid w:val="00621495"/>
    <w:rsid w:val="00622489"/>
    <w:rsid w:val="0062260B"/>
    <w:rsid w:val="00622743"/>
    <w:rsid w:val="006232E0"/>
    <w:rsid w:val="00623611"/>
    <w:rsid w:val="006309CA"/>
    <w:rsid w:val="00630A56"/>
    <w:rsid w:val="00633330"/>
    <w:rsid w:val="006333A5"/>
    <w:rsid w:val="006338B0"/>
    <w:rsid w:val="006343C4"/>
    <w:rsid w:val="0063667B"/>
    <w:rsid w:val="00637FA8"/>
    <w:rsid w:val="006409EF"/>
    <w:rsid w:val="006410B8"/>
    <w:rsid w:val="00641600"/>
    <w:rsid w:val="0064189C"/>
    <w:rsid w:val="00641AED"/>
    <w:rsid w:val="006427B7"/>
    <w:rsid w:val="00644381"/>
    <w:rsid w:val="00644BDF"/>
    <w:rsid w:val="00644FE8"/>
    <w:rsid w:val="006464ED"/>
    <w:rsid w:val="00646980"/>
    <w:rsid w:val="00646DCA"/>
    <w:rsid w:val="00647423"/>
    <w:rsid w:val="00647B08"/>
    <w:rsid w:val="006505F2"/>
    <w:rsid w:val="00650AC3"/>
    <w:rsid w:val="00650D6A"/>
    <w:rsid w:val="00652806"/>
    <w:rsid w:val="00653FA3"/>
    <w:rsid w:val="00654D5E"/>
    <w:rsid w:val="00655FEE"/>
    <w:rsid w:val="006564EC"/>
    <w:rsid w:val="00660A1E"/>
    <w:rsid w:val="00660DC1"/>
    <w:rsid w:val="00662EA8"/>
    <w:rsid w:val="006632FA"/>
    <w:rsid w:val="00663E5C"/>
    <w:rsid w:val="006641A5"/>
    <w:rsid w:val="00664A42"/>
    <w:rsid w:val="00664B6A"/>
    <w:rsid w:val="00665FE3"/>
    <w:rsid w:val="00666CF9"/>
    <w:rsid w:val="00671514"/>
    <w:rsid w:val="006716EC"/>
    <w:rsid w:val="00671F46"/>
    <w:rsid w:val="00673A84"/>
    <w:rsid w:val="006743F4"/>
    <w:rsid w:val="00675BFF"/>
    <w:rsid w:val="00677F71"/>
    <w:rsid w:val="0068019B"/>
    <w:rsid w:val="00680854"/>
    <w:rsid w:val="00681A0B"/>
    <w:rsid w:val="00681C69"/>
    <w:rsid w:val="00681FFB"/>
    <w:rsid w:val="00682A1E"/>
    <w:rsid w:val="006836E1"/>
    <w:rsid w:val="00683CEF"/>
    <w:rsid w:val="006847BC"/>
    <w:rsid w:val="00684C62"/>
    <w:rsid w:val="00684C99"/>
    <w:rsid w:val="00684DE4"/>
    <w:rsid w:val="00685D20"/>
    <w:rsid w:val="00686DD1"/>
    <w:rsid w:val="00692B0B"/>
    <w:rsid w:val="00692B17"/>
    <w:rsid w:val="00693B2C"/>
    <w:rsid w:val="00693C96"/>
    <w:rsid w:val="00696E99"/>
    <w:rsid w:val="006A1D8B"/>
    <w:rsid w:val="006A283C"/>
    <w:rsid w:val="006A30AC"/>
    <w:rsid w:val="006A322A"/>
    <w:rsid w:val="006A4D1B"/>
    <w:rsid w:val="006A547A"/>
    <w:rsid w:val="006A54A5"/>
    <w:rsid w:val="006A568E"/>
    <w:rsid w:val="006A5C49"/>
    <w:rsid w:val="006A7179"/>
    <w:rsid w:val="006B0EF1"/>
    <w:rsid w:val="006B1DFB"/>
    <w:rsid w:val="006B1F83"/>
    <w:rsid w:val="006B28BD"/>
    <w:rsid w:val="006B3209"/>
    <w:rsid w:val="006B4233"/>
    <w:rsid w:val="006B50B5"/>
    <w:rsid w:val="006B5141"/>
    <w:rsid w:val="006B5558"/>
    <w:rsid w:val="006B63D6"/>
    <w:rsid w:val="006B6CF1"/>
    <w:rsid w:val="006B74EF"/>
    <w:rsid w:val="006B7B21"/>
    <w:rsid w:val="006C0E03"/>
    <w:rsid w:val="006C0FAC"/>
    <w:rsid w:val="006C217D"/>
    <w:rsid w:val="006C2AD7"/>
    <w:rsid w:val="006C329D"/>
    <w:rsid w:val="006C4B8F"/>
    <w:rsid w:val="006C5B3E"/>
    <w:rsid w:val="006C7CC7"/>
    <w:rsid w:val="006D2768"/>
    <w:rsid w:val="006D4723"/>
    <w:rsid w:val="006D5189"/>
    <w:rsid w:val="006D5EC6"/>
    <w:rsid w:val="006D607E"/>
    <w:rsid w:val="006D62FE"/>
    <w:rsid w:val="006D662B"/>
    <w:rsid w:val="006D7176"/>
    <w:rsid w:val="006D728B"/>
    <w:rsid w:val="006D750D"/>
    <w:rsid w:val="006E0199"/>
    <w:rsid w:val="006E0486"/>
    <w:rsid w:val="006E066C"/>
    <w:rsid w:val="006E2C45"/>
    <w:rsid w:val="006E3A8F"/>
    <w:rsid w:val="006E590E"/>
    <w:rsid w:val="006E6FED"/>
    <w:rsid w:val="006F0788"/>
    <w:rsid w:val="006F1CB1"/>
    <w:rsid w:val="006F1D15"/>
    <w:rsid w:val="006F366F"/>
    <w:rsid w:val="006F3C76"/>
    <w:rsid w:val="006F77AC"/>
    <w:rsid w:val="006F786E"/>
    <w:rsid w:val="006F7966"/>
    <w:rsid w:val="006F7976"/>
    <w:rsid w:val="007001F2"/>
    <w:rsid w:val="00700A74"/>
    <w:rsid w:val="00700F28"/>
    <w:rsid w:val="007017DE"/>
    <w:rsid w:val="007032FB"/>
    <w:rsid w:val="00703380"/>
    <w:rsid w:val="00704453"/>
    <w:rsid w:val="007055A1"/>
    <w:rsid w:val="00705BA7"/>
    <w:rsid w:val="00705D55"/>
    <w:rsid w:val="00706891"/>
    <w:rsid w:val="007068FA"/>
    <w:rsid w:val="00706CCA"/>
    <w:rsid w:val="00706D66"/>
    <w:rsid w:val="007077E4"/>
    <w:rsid w:val="00707C3C"/>
    <w:rsid w:val="00710365"/>
    <w:rsid w:val="00711412"/>
    <w:rsid w:val="00712109"/>
    <w:rsid w:val="00712FAD"/>
    <w:rsid w:val="00713426"/>
    <w:rsid w:val="00713498"/>
    <w:rsid w:val="00713F18"/>
    <w:rsid w:val="00713F90"/>
    <w:rsid w:val="00715488"/>
    <w:rsid w:val="00715C23"/>
    <w:rsid w:val="007168ED"/>
    <w:rsid w:val="00716D79"/>
    <w:rsid w:val="00717CDC"/>
    <w:rsid w:val="007214F3"/>
    <w:rsid w:val="0072199A"/>
    <w:rsid w:val="00721E59"/>
    <w:rsid w:val="0072254A"/>
    <w:rsid w:val="00725FFD"/>
    <w:rsid w:val="007262A4"/>
    <w:rsid w:val="00726EB9"/>
    <w:rsid w:val="00731120"/>
    <w:rsid w:val="00731346"/>
    <w:rsid w:val="0073332C"/>
    <w:rsid w:val="00733F6B"/>
    <w:rsid w:val="007359E2"/>
    <w:rsid w:val="007367A2"/>
    <w:rsid w:val="00737340"/>
    <w:rsid w:val="0073785E"/>
    <w:rsid w:val="007378B6"/>
    <w:rsid w:val="00741543"/>
    <w:rsid w:val="00741CBE"/>
    <w:rsid w:val="00742DEC"/>
    <w:rsid w:val="0074361A"/>
    <w:rsid w:val="00743C28"/>
    <w:rsid w:val="00745EBF"/>
    <w:rsid w:val="00746341"/>
    <w:rsid w:val="00747247"/>
    <w:rsid w:val="00750AFD"/>
    <w:rsid w:val="00750C82"/>
    <w:rsid w:val="007518A7"/>
    <w:rsid w:val="00751F9E"/>
    <w:rsid w:val="00752A15"/>
    <w:rsid w:val="00755776"/>
    <w:rsid w:val="007562C2"/>
    <w:rsid w:val="007564A1"/>
    <w:rsid w:val="00756C89"/>
    <w:rsid w:val="00757E12"/>
    <w:rsid w:val="0076074E"/>
    <w:rsid w:val="0076160F"/>
    <w:rsid w:val="00761B1F"/>
    <w:rsid w:val="00761C52"/>
    <w:rsid w:val="00761E4A"/>
    <w:rsid w:val="00761F7F"/>
    <w:rsid w:val="00762B04"/>
    <w:rsid w:val="007636A1"/>
    <w:rsid w:val="00764EA9"/>
    <w:rsid w:val="0076566F"/>
    <w:rsid w:val="0076596B"/>
    <w:rsid w:val="00770558"/>
    <w:rsid w:val="00771374"/>
    <w:rsid w:val="007728CA"/>
    <w:rsid w:val="00774A1B"/>
    <w:rsid w:val="00774B7A"/>
    <w:rsid w:val="00776593"/>
    <w:rsid w:val="0077754D"/>
    <w:rsid w:val="00780A33"/>
    <w:rsid w:val="00781624"/>
    <w:rsid w:val="00781A46"/>
    <w:rsid w:val="007857C6"/>
    <w:rsid w:val="00785ADC"/>
    <w:rsid w:val="0078610B"/>
    <w:rsid w:val="00787A0A"/>
    <w:rsid w:val="00790333"/>
    <w:rsid w:val="007909B1"/>
    <w:rsid w:val="00791711"/>
    <w:rsid w:val="00791BA8"/>
    <w:rsid w:val="00791EED"/>
    <w:rsid w:val="00795A85"/>
    <w:rsid w:val="007A04DF"/>
    <w:rsid w:val="007A0947"/>
    <w:rsid w:val="007A1BF6"/>
    <w:rsid w:val="007A2369"/>
    <w:rsid w:val="007A693B"/>
    <w:rsid w:val="007A6D51"/>
    <w:rsid w:val="007B13CB"/>
    <w:rsid w:val="007B1A23"/>
    <w:rsid w:val="007B1A47"/>
    <w:rsid w:val="007B2339"/>
    <w:rsid w:val="007B37DC"/>
    <w:rsid w:val="007B409A"/>
    <w:rsid w:val="007B48F8"/>
    <w:rsid w:val="007B5575"/>
    <w:rsid w:val="007B5747"/>
    <w:rsid w:val="007B6178"/>
    <w:rsid w:val="007B6470"/>
    <w:rsid w:val="007B6849"/>
    <w:rsid w:val="007B69E4"/>
    <w:rsid w:val="007B6A9C"/>
    <w:rsid w:val="007B7E1F"/>
    <w:rsid w:val="007B7FF5"/>
    <w:rsid w:val="007C0683"/>
    <w:rsid w:val="007C0C7D"/>
    <w:rsid w:val="007C1AD5"/>
    <w:rsid w:val="007C1B59"/>
    <w:rsid w:val="007C27DE"/>
    <w:rsid w:val="007C39F7"/>
    <w:rsid w:val="007C3D32"/>
    <w:rsid w:val="007C4BD5"/>
    <w:rsid w:val="007C4DB3"/>
    <w:rsid w:val="007C4F6B"/>
    <w:rsid w:val="007C6793"/>
    <w:rsid w:val="007C791D"/>
    <w:rsid w:val="007D0055"/>
    <w:rsid w:val="007D0564"/>
    <w:rsid w:val="007D0D33"/>
    <w:rsid w:val="007D0E1F"/>
    <w:rsid w:val="007D0FDD"/>
    <w:rsid w:val="007D1045"/>
    <w:rsid w:val="007D14E9"/>
    <w:rsid w:val="007D1EB2"/>
    <w:rsid w:val="007D398A"/>
    <w:rsid w:val="007D6772"/>
    <w:rsid w:val="007D6951"/>
    <w:rsid w:val="007D759E"/>
    <w:rsid w:val="007D7806"/>
    <w:rsid w:val="007E03B9"/>
    <w:rsid w:val="007E0D8B"/>
    <w:rsid w:val="007E0DAB"/>
    <w:rsid w:val="007E21D1"/>
    <w:rsid w:val="007E25CE"/>
    <w:rsid w:val="007E3FCC"/>
    <w:rsid w:val="007E4712"/>
    <w:rsid w:val="007E4A6A"/>
    <w:rsid w:val="007E55D3"/>
    <w:rsid w:val="007E55DC"/>
    <w:rsid w:val="007E6AB9"/>
    <w:rsid w:val="007E7FF7"/>
    <w:rsid w:val="007F008C"/>
    <w:rsid w:val="007F1A25"/>
    <w:rsid w:val="007F1CA4"/>
    <w:rsid w:val="007F320A"/>
    <w:rsid w:val="007F5E88"/>
    <w:rsid w:val="00800871"/>
    <w:rsid w:val="00800988"/>
    <w:rsid w:val="00800FEE"/>
    <w:rsid w:val="00801D06"/>
    <w:rsid w:val="00803818"/>
    <w:rsid w:val="00804147"/>
    <w:rsid w:val="008043E0"/>
    <w:rsid w:val="008052FF"/>
    <w:rsid w:val="008063B0"/>
    <w:rsid w:val="00807C3A"/>
    <w:rsid w:val="0081135B"/>
    <w:rsid w:val="00816AA3"/>
    <w:rsid w:val="00816C05"/>
    <w:rsid w:val="008179C6"/>
    <w:rsid w:val="00817A2E"/>
    <w:rsid w:val="00820B9E"/>
    <w:rsid w:val="008211B3"/>
    <w:rsid w:val="0082183A"/>
    <w:rsid w:val="00821E7B"/>
    <w:rsid w:val="00822F36"/>
    <w:rsid w:val="0082352B"/>
    <w:rsid w:val="008247C7"/>
    <w:rsid w:val="00824A12"/>
    <w:rsid w:val="008251FE"/>
    <w:rsid w:val="00825280"/>
    <w:rsid w:val="0082594D"/>
    <w:rsid w:val="008264E1"/>
    <w:rsid w:val="0083009B"/>
    <w:rsid w:val="00830182"/>
    <w:rsid w:val="0083149F"/>
    <w:rsid w:val="00831E31"/>
    <w:rsid w:val="00832888"/>
    <w:rsid w:val="00832B44"/>
    <w:rsid w:val="00833405"/>
    <w:rsid w:val="00833EB1"/>
    <w:rsid w:val="008368EA"/>
    <w:rsid w:val="00836FBB"/>
    <w:rsid w:val="00837E03"/>
    <w:rsid w:val="00840B9B"/>
    <w:rsid w:val="008425B6"/>
    <w:rsid w:val="0084278B"/>
    <w:rsid w:val="0084335B"/>
    <w:rsid w:val="00844B67"/>
    <w:rsid w:val="00845AA2"/>
    <w:rsid w:val="00845F23"/>
    <w:rsid w:val="00847869"/>
    <w:rsid w:val="00847D95"/>
    <w:rsid w:val="008518C9"/>
    <w:rsid w:val="00852FFE"/>
    <w:rsid w:val="00856A30"/>
    <w:rsid w:val="00861D47"/>
    <w:rsid w:val="00862789"/>
    <w:rsid w:val="00865077"/>
    <w:rsid w:val="008657CA"/>
    <w:rsid w:val="00865FBC"/>
    <w:rsid w:val="00867C2D"/>
    <w:rsid w:val="00873570"/>
    <w:rsid w:val="00875328"/>
    <w:rsid w:val="00876451"/>
    <w:rsid w:val="0087677F"/>
    <w:rsid w:val="0087750A"/>
    <w:rsid w:val="00880D36"/>
    <w:rsid w:val="00882F4D"/>
    <w:rsid w:val="00883DBF"/>
    <w:rsid w:val="00883FB6"/>
    <w:rsid w:val="00884173"/>
    <w:rsid w:val="00884A66"/>
    <w:rsid w:val="00885F40"/>
    <w:rsid w:val="00886D5B"/>
    <w:rsid w:val="00887719"/>
    <w:rsid w:val="00890397"/>
    <w:rsid w:val="00890B27"/>
    <w:rsid w:val="00890FE6"/>
    <w:rsid w:val="0089119F"/>
    <w:rsid w:val="008912F0"/>
    <w:rsid w:val="00892640"/>
    <w:rsid w:val="00892E89"/>
    <w:rsid w:val="00892EAD"/>
    <w:rsid w:val="008945F2"/>
    <w:rsid w:val="008949BC"/>
    <w:rsid w:val="00895BA5"/>
    <w:rsid w:val="008969E8"/>
    <w:rsid w:val="00896E1F"/>
    <w:rsid w:val="00897473"/>
    <w:rsid w:val="008A01DC"/>
    <w:rsid w:val="008A0607"/>
    <w:rsid w:val="008A0FA9"/>
    <w:rsid w:val="008A6B5C"/>
    <w:rsid w:val="008A6E6D"/>
    <w:rsid w:val="008B09CE"/>
    <w:rsid w:val="008B19FB"/>
    <w:rsid w:val="008B2364"/>
    <w:rsid w:val="008B2A36"/>
    <w:rsid w:val="008B3EF0"/>
    <w:rsid w:val="008B3FFF"/>
    <w:rsid w:val="008B44E9"/>
    <w:rsid w:val="008B6772"/>
    <w:rsid w:val="008B6BCD"/>
    <w:rsid w:val="008B7B30"/>
    <w:rsid w:val="008B7F4B"/>
    <w:rsid w:val="008C294E"/>
    <w:rsid w:val="008C322F"/>
    <w:rsid w:val="008C4657"/>
    <w:rsid w:val="008C4E29"/>
    <w:rsid w:val="008C6956"/>
    <w:rsid w:val="008C7C38"/>
    <w:rsid w:val="008D0C3A"/>
    <w:rsid w:val="008D11C6"/>
    <w:rsid w:val="008D3362"/>
    <w:rsid w:val="008D3436"/>
    <w:rsid w:val="008D3587"/>
    <w:rsid w:val="008D499E"/>
    <w:rsid w:val="008D5BBA"/>
    <w:rsid w:val="008D7936"/>
    <w:rsid w:val="008D7E80"/>
    <w:rsid w:val="008E122C"/>
    <w:rsid w:val="008E18C1"/>
    <w:rsid w:val="008E422E"/>
    <w:rsid w:val="008E5D81"/>
    <w:rsid w:val="008E6321"/>
    <w:rsid w:val="008E6453"/>
    <w:rsid w:val="008E6F6B"/>
    <w:rsid w:val="008F0688"/>
    <w:rsid w:val="008F0891"/>
    <w:rsid w:val="008F0A19"/>
    <w:rsid w:val="008F0B65"/>
    <w:rsid w:val="008F1019"/>
    <w:rsid w:val="008F107F"/>
    <w:rsid w:val="008F1D1C"/>
    <w:rsid w:val="008F216C"/>
    <w:rsid w:val="008F2FE5"/>
    <w:rsid w:val="008F3182"/>
    <w:rsid w:val="008F35FB"/>
    <w:rsid w:val="008F5B44"/>
    <w:rsid w:val="008F5D69"/>
    <w:rsid w:val="008F6007"/>
    <w:rsid w:val="008F6E7B"/>
    <w:rsid w:val="008F751A"/>
    <w:rsid w:val="008F76A4"/>
    <w:rsid w:val="008F7AD9"/>
    <w:rsid w:val="0090056B"/>
    <w:rsid w:val="00901C45"/>
    <w:rsid w:val="009021BB"/>
    <w:rsid w:val="00902508"/>
    <w:rsid w:val="0090570D"/>
    <w:rsid w:val="009058AF"/>
    <w:rsid w:val="00906C2B"/>
    <w:rsid w:val="009143FA"/>
    <w:rsid w:val="00914B6A"/>
    <w:rsid w:val="00915779"/>
    <w:rsid w:val="00915EE3"/>
    <w:rsid w:val="00917855"/>
    <w:rsid w:val="00920B0E"/>
    <w:rsid w:val="009215B3"/>
    <w:rsid w:val="00923D4F"/>
    <w:rsid w:val="00924F9A"/>
    <w:rsid w:val="009257B7"/>
    <w:rsid w:val="009257F0"/>
    <w:rsid w:val="00927062"/>
    <w:rsid w:val="0093026D"/>
    <w:rsid w:val="0093109A"/>
    <w:rsid w:val="00931218"/>
    <w:rsid w:val="00931232"/>
    <w:rsid w:val="00931341"/>
    <w:rsid w:val="00931C7D"/>
    <w:rsid w:val="0093343C"/>
    <w:rsid w:val="009335FE"/>
    <w:rsid w:val="00933806"/>
    <w:rsid w:val="009351D2"/>
    <w:rsid w:val="009357BF"/>
    <w:rsid w:val="009376D2"/>
    <w:rsid w:val="00940965"/>
    <w:rsid w:val="009413A6"/>
    <w:rsid w:val="00941B44"/>
    <w:rsid w:val="009422E8"/>
    <w:rsid w:val="00942B81"/>
    <w:rsid w:val="00944FF4"/>
    <w:rsid w:val="00945059"/>
    <w:rsid w:val="00945620"/>
    <w:rsid w:val="009512F3"/>
    <w:rsid w:val="00953539"/>
    <w:rsid w:val="009558AD"/>
    <w:rsid w:val="00955C76"/>
    <w:rsid w:val="009608E4"/>
    <w:rsid w:val="009618AD"/>
    <w:rsid w:val="00963C5E"/>
    <w:rsid w:val="009642E0"/>
    <w:rsid w:val="00965245"/>
    <w:rsid w:val="00965E9F"/>
    <w:rsid w:val="0096646F"/>
    <w:rsid w:val="00966C18"/>
    <w:rsid w:val="0096753B"/>
    <w:rsid w:val="00967E4D"/>
    <w:rsid w:val="00967F7E"/>
    <w:rsid w:val="00970454"/>
    <w:rsid w:val="00971B6B"/>
    <w:rsid w:val="00972056"/>
    <w:rsid w:val="00972BE6"/>
    <w:rsid w:val="00973AC5"/>
    <w:rsid w:val="00974950"/>
    <w:rsid w:val="00975D4A"/>
    <w:rsid w:val="00976087"/>
    <w:rsid w:val="009777ED"/>
    <w:rsid w:val="00977E83"/>
    <w:rsid w:val="00977FAF"/>
    <w:rsid w:val="00980F87"/>
    <w:rsid w:val="009821D0"/>
    <w:rsid w:val="00982321"/>
    <w:rsid w:val="009829EA"/>
    <w:rsid w:val="009845C8"/>
    <w:rsid w:val="009849EA"/>
    <w:rsid w:val="0098560A"/>
    <w:rsid w:val="009878BA"/>
    <w:rsid w:val="00990127"/>
    <w:rsid w:val="00990424"/>
    <w:rsid w:val="00991126"/>
    <w:rsid w:val="00991986"/>
    <w:rsid w:val="0099244F"/>
    <w:rsid w:val="0099371C"/>
    <w:rsid w:val="00993D8D"/>
    <w:rsid w:val="00994255"/>
    <w:rsid w:val="00994DCD"/>
    <w:rsid w:val="00994E7B"/>
    <w:rsid w:val="009957E8"/>
    <w:rsid w:val="009A10C9"/>
    <w:rsid w:val="009A24C6"/>
    <w:rsid w:val="009A3CA8"/>
    <w:rsid w:val="009A4715"/>
    <w:rsid w:val="009A5207"/>
    <w:rsid w:val="009B0AB7"/>
    <w:rsid w:val="009B1446"/>
    <w:rsid w:val="009B1461"/>
    <w:rsid w:val="009B3286"/>
    <w:rsid w:val="009B4011"/>
    <w:rsid w:val="009B7EFE"/>
    <w:rsid w:val="009C0E31"/>
    <w:rsid w:val="009C13E0"/>
    <w:rsid w:val="009C1B50"/>
    <w:rsid w:val="009C1D78"/>
    <w:rsid w:val="009C24F3"/>
    <w:rsid w:val="009C2DD5"/>
    <w:rsid w:val="009C2E4F"/>
    <w:rsid w:val="009C65D9"/>
    <w:rsid w:val="009D048D"/>
    <w:rsid w:val="009D2400"/>
    <w:rsid w:val="009D28DE"/>
    <w:rsid w:val="009D4EC5"/>
    <w:rsid w:val="009D57BB"/>
    <w:rsid w:val="009D5A5D"/>
    <w:rsid w:val="009D61B5"/>
    <w:rsid w:val="009D6953"/>
    <w:rsid w:val="009D7EB6"/>
    <w:rsid w:val="009D7F8B"/>
    <w:rsid w:val="009E01FA"/>
    <w:rsid w:val="009E3F8C"/>
    <w:rsid w:val="009E63AC"/>
    <w:rsid w:val="009E6C76"/>
    <w:rsid w:val="009E778A"/>
    <w:rsid w:val="009E7D63"/>
    <w:rsid w:val="009F0012"/>
    <w:rsid w:val="009F0C01"/>
    <w:rsid w:val="009F0E85"/>
    <w:rsid w:val="009F0F83"/>
    <w:rsid w:val="009F1F83"/>
    <w:rsid w:val="009F46A9"/>
    <w:rsid w:val="009F4D20"/>
    <w:rsid w:val="009F5661"/>
    <w:rsid w:val="009F63DA"/>
    <w:rsid w:val="009F6C25"/>
    <w:rsid w:val="009F7816"/>
    <w:rsid w:val="009F7AD8"/>
    <w:rsid w:val="009F7DEF"/>
    <w:rsid w:val="00A010DE"/>
    <w:rsid w:val="00A0280A"/>
    <w:rsid w:val="00A0300D"/>
    <w:rsid w:val="00A03034"/>
    <w:rsid w:val="00A038B8"/>
    <w:rsid w:val="00A04213"/>
    <w:rsid w:val="00A04F58"/>
    <w:rsid w:val="00A06847"/>
    <w:rsid w:val="00A07031"/>
    <w:rsid w:val="00A07B61"/>
    <w:rsid w:val="00A10334"/>
    <w:rsid w:val="00A11EF0"/>
    <w:rsid w:val="00A12208"/>
    <w:rsid w:val="00A1312A"/>
    <w:rsid w:val="00A148A2"/>
    <w:rsid w:val="00A14BFD"/>
    <w:rsid w:val="00A15718"/>
    <w:rsid w:val="00A16DBB"/>
    <w:rsid w:val="00A2044C"/>
    <w:rsid w:val="00A2238F"/>
    <w:rsid w:val="00A27B69"/>
    <w:rsid w:val="00A3169D"/>
    <w:rsid w:val="00A34057"/>
    <w:rsid w:val="00A34596"/>
    <w:rsid w:val="00A3550B"/>
    <w:rsid w:val="00A35875"/>
    <w:rsid w:val="00A36076"/>
    <w:rsid w:val="00A360BD"/>
    <w:rsid w:val="00A361DC"/>
    <w:rsid w:val="00A3652C"/>
    <w:rsid w:val="00A36B2F"/>
    <w:rsid w:val="00A36DFB"/>
    <w:rsid w:val="00A403B8"/>
    <w:rsid w:val="00A4314E"/>
    <w:rsid w:val="00A44461"/>
    <w:rsid w:val="00A44799"/>
    <w:rsid w:val="00A461F0"/>
    <w:rsid w:val="00A46251"/>
    <w:rsid w:val="00A46D89"/>
    <w:rsid w:val="00A473E1"/>
    <w:rsid w:val="00A479D9"/>
    <w:rsid w:val="00A47C0F"/>
    <w:rsid w:val="00A50709"/>
    <w:rsid w:val="00A50A53"/>
    <w:rsid w:val="00A50FCC"/>
    <w:rsid w:val="00A51324"/>
    <w:rsid w:val="00A516B5"/>
    <w:rsid w:val="00A51847"/>
    <w:rsid w:val="00A528A7"/>
    <w:rsid w:val="00A5320E"/>
    <w:rsid w:val="00A53857"/>
    <w:rsid w:val="00A539D5"/>
    <w:rsid w:val="00A54D65"/>
    <w:rsid w:val="00A57ADF"/>
    <w:rsid w:val="00A603B3"/>
    <w:rsid w:val="00A60DB1"/>
    <w:rsid w:val="00A62719"/>
    <w:rsid w:val="00A64120"/>
    <w:rsid w:val="00A64AFF"/>
    <w:rsid w:val="00A65B02"/>
    <w:rsid w:val="00A670A6"/>
    <w:rsid w:val="00A67B6F"/>
    <w:rsid w:val="00A70E9F"/>
    <w:rsid w:val="00A72BB5"/>
    <w:rsid w:val="00A749DA"/>
    <w:rsid w:val="00A75A47"/>
    <w:rsid w:val="00A764B7"/>
    <w:rsid w:val="00A76A62"/>
    <w:rsid w:val="00A77132"/>
    <w:rsid w:val="00A77419"/>
    <w:rsid w:val="00A77572"/>
    <w:rsid w:val="00A77665"/>
    <w:rsid w:val="00A776F6"/>
    <w:rsid w:val="00A813FC"/>
    <w:rsid w:val="00A81646"/>
    <w:rsid w:val="00A819A2"/>
    <w:rsid w:val="00A81C3B"/>
    <w:rsid w:val="00A82289"/>
    <w:rsid w:val="00A8482D"/>
    <w:rsid w:val="00A850D3"/>
    <w:rsid w:val="00A852B8"/>
    <w:rsid w:val="00A8547B"/>
    <w:rsid w:val="00A85E54"/>
    <w:rsid w:val="00A87A2A"/>
    <w:rsid w:val="00A87D93"/>
    <w:rsid w:val="00A90034"/>
    <w:rsid w:val="00A908C2"/>
    <w:rsid w:val="00A91D9B"/>
    <w:rsid w:val="00A92A92"/>
    <w:rsid w:val="00A92B6E"/>
    <w:rsid w:val="00A93550"/>
    <w:rsid w:val="00A9499A"/>
    <w:rsid w:val="00A94BF1"/>
    <w:rsid w:val="00A94CCA"/>
    <w:rsid w:val="00A95413"/>
    <w:rsid w:val="00A96105"/>
    <w:rsid w:val="00A96C39"/>
    <w:rsid w:val="00AA012F"/>
    <w:rsid w:val="00AA09E0"/>
    <w:rsid w:val="00AA2236"/>
    <w:rsid w:val="00AA2A3B"/>
    <w:rsid w:val="00AA3FB8"/>
    <w:rsid w:val="00AA47E7"/>
    <w:rsid w:val="00AA4F36"/>
    <w:rsid w:val="00AA5539"/>
    <w:rsid w:val="00AA6163"/>
    <w:rsid w:val="00AA6698"/>
    <w:rsid w:val="00AA76A6"/>
    <w:rsid w:val="00AA7A6B"/>
    <w:rsid w:val="00AB0F7A"/>
    <w:rsid w:val="00AB2641"/>
    <w:rsid w:val="00AB2C11"/>
    <w:rsid w:val="00AB3C34"/>
    <w:rsid w:val="00AB3D92"/>
    <w:rsid w:val="00AB48AE"/>
    <w:rsid w:val="00AB72B6"/>
    <w:rsid w:val="00AB77B8"/>
    <w:rsid w:val="00AC057C"/>
    <w:rsid w:val="00AC1902"/>
    <w:rsid w:val="00AC199D"/>
    <w:rsid w:val="00AC1B5A"/>
    <w:rsid w:val="00AC3530"/>
    <w:rsid w:val="00AC4532"/>
    <w:rsid w:val="00AC47F1"/>
    <w:rsid w:val="00AC48DD"/>
    <w:rsid w:val="00AC65C2"/>
    <w:rsid w:val="00AC6FD1"/>
    <w:rsid w:val="00AC750B"/>
    <w:rsid w:val="00AC75F7"/>
    <w:rsid w:val="00AC77C7"/>
    <w:rsid w:val="00AD07F4"/>
    <w:rsid w:val="00AD1666"/>
    <w:rsid w:val="00AD2019"/>
    <w:rsid w:val="00AD2A8F"/>
    <w:rsid w:val="00AD2DCB"/>
    <w:rsid w:val="00AD4DDC"/>
    <w:rsid w:val="00AE168E"/>
    <w:rsid w:val="00AE20F1"/>
    <w:rsid w:val="00AE241B"/>
    <w:rsid w:val="00AE490D"/>
    <w:rsid w:val="00AE4961"/>
    <w:rsid w:val="00AE4E02"/>
    <w:rsid w:val="00AE4F5A"/>
    <w:rsid w:val="00AF0A74"/>
    <w:rsid w:val="00AF134F"/>
    <w:rsid w:val="00AF19B5"/>
    <w:rsid w:val="00AF1F27"/>
    <w:rsid w:val="00AF23AF"/>
    <w:rsid w:val="00AF2C00"/>
    <w:rsid w:val="00AF48A3"/>
    <w:rsid w:val="00AF4A0F"/>
    <w:rsid w:val="00AF4AFF"/>
    <w:rsid w:val="00AF5FCB"/>
    <w:rsid w:val="00AF72EB"/>
    <w:rsid w:val="00B01F64"/>
    <w:rsid w:val="00B02A6D"/>
    <w:rsid w:val="00B030E9"/>
    <w:rsid w:val="00B03307"/>
    <w:rsid w:val="00B03AE9"/>
    <w:rsid w:val="00B03C39"/>
    <w:rsid w:val="00B050D6"/>
    <w:rsid w:val="00B059F8"/>
    <w:rsid w:val="00B06455"/>
    <w:rsid w:val="00B06A2B"/>
    <w:rsid w:val="00B07961"/>
    <w:rsid w:val="00B079C1"/>
    <w:rsid w:val="00B101F1"/>
    <w:rsid w:val="00B11576"/>
    <w:rsid w:val="00B118C8"/>
    <w:rsid w:val="00B146DC"/>
    <w:rsid w:val="00B14C83"/>
    <w:rsid w:val="00B1528D"/>
    <w:rsid w:val="00B15CEE"/>
    <w:rsid w:val="00B17AE6"/>
    <w:rsid w:val="00B17FDF"/>
    <w:rsid w:val="00B211C2"/>
    <w:rsid w:val="00B2250C"/>
    <w:rsid w:val="00B243C8"/>
    <w:rsid w:val="00B25FDB"/>
    <w:rsid w:val="00B3025A"/>
    <w:rsid w:val="00B324B7"/>
    <w:rsid w:val="00B334ED"/>
    <w:rsid w:val="00B343D7"/>
    <w:rsid w:val="00B34DE9"/>
    <w:rsid w:val="00B368A6"/>
    <w:rsid w:val="00B36D36"/>
    <w:rsid w:val="00B41409"/>
    <w:rsid w:val="00B42794"/>
    <w:rsid w:val="00B433BC"/>
    <w:rsid w:val="00B4535F"/>
    <w:rsid w:val="00B456F6"/>
    <w:rsid w:val="00B46751"/>
    <w:rsid w:val="00B46FD9"/>
    <w:rsid w:val="00B50800"/>
    <w:rsid w:val="00B50A8C"/>
    <w:rsid w:val="00B519B4"/>
    <w:rsid w:val="00B534E0"/>
    <w:rsid w:val="00B6128A"/>
    <w:rsid w:val="00B61585"/>
    <w:rsid w:val="00B616B5"/>
    <w:rsid w:val="00B6173E"/>
    <w:rsid w:val="00B62395"/>
    <w:rsid w:val="00B633E8"/>
    <w:rsid w:val="00B6354A"/>
    <w:rsid w:val="00B6497D"/>
    <w:rsid w:val="00B70085"/>
    <w:rsid w:val="00B70952"/>
    <w:rsid w:val="00B712F4"/>
    <w:rsid w:val="00B71F29"/>
    <w:rsid w:val="00B727FC"/>
    <w:rsid w:val="00B72F4C"/>
    <w:rsid w:val="00B7472E"/>
    <w:rsid w:val="00B76268"/>
    <w:rsid w:val="00B76EEF"/>
    <w:rsid w:val="00B8145A"/>
    <w:rsid w:val="00B8376D"/>
    <w:rsid w:val="00B83E5C"/>
    <w:rsid w:val="00B8489D"/>
    <w:rsid w:val="00B84C85"/>
    <w:rsid w:val="00B85F4E"/>
    <w:rsid w:val="00B87AC9"/>
    <w:rsid w:val="00B9080B"/>
    <w:rsid w:val="00B910B5"/>
    <w:rsid w:val="00B91883"/>
    <w:rsid w:val="00B93421"/>
    <w:rsid w:val="00B94742"/>
    <w:rsid w:val="00B94CAB"/>
    <w:rsid w:val="00B960BF"/>
    <w:rsid w:val="00B96C07"/>
    <w:rsid w:val="00B97842"/>
    <w:rsid w:val="00B9787D"/>
    <w:rsid w:val="00B9790B"/>
    <w:rsid w:val="00B97CFA"/>
    <w:rsid w:val="00BA1DE9"/>
    <w:rsid w:val="00BA2F48"/>
    <w:rsid w:val="00BA3428"/>
    <w:rsid w:val="00BA402F"/>
    <w:rsid w:val="00BA4D87"/>
    <w:rsid w:val="00BA54EA"/>
    <w:rsid w:val="00BA554F"/>
    <w:rsid w:val="00BA5C42"/>
    <w:rsid w:val="00BA656C"/>
    <w:rsid w:val="00BB00B7"/>
    <w:rsid w:val="00BB181E"/>
    <w:rsid w:val="00BB2AD3"/>
    <w:rsid w:val="00BB2B2A"/>
    <w:rsid w:val="00BB3108"/>
    <w:rsid w:val="00BB3667"/>
    <w:rsid w:val="00BB391F"/>
    <w:rsid w:val="00BB4490"/>
    <w:rsid w:val="00BB53CF"/>
    <w:rsid w:val="00BB6A67"/>
    <w:rsid w:val="00BB7671"/>
    <w:rsid w:val="00BB798C"/>
    <w:rsid w:val="00BC01CD"/>
    <w:rsid w:val="00BC0EE3"/>
    <w:rsid w:val="00BC1CE3"/>
    <w:rsid w:val="00BC36AB"/>
    <w:rsid w:val="00BC38FD"/>
    <w:rsid w:val="00BC46B3"/>
    <w:rsid w:val="00BC61D8"/>
    <w:rsid w:val="00BC620A"/>
    <w:rsid w:val="00BC6E92"/>
    <w:rsid w:val="00BD0D8F"/>
    <w:rsid w:val="00BD1232"/>
    <w:rsid w:val="00BD13BC"/>
    <w:rsid w:val="00BD1792"/>
    <w:rsid w:val="00BD21E6"/>
    <w:rsid w:val="00BD3305"/>
    <w:rsid w:val="00BD5B16"/>
    <w:rsid w:val="00BD7222"/>
    <w:rsid w:val="00BD7913"/>
    <w:rsid w:val="00BE379F"/>
    <w:rsid w:val="00BE3E32"/>
    <w:rsid w:val="00BE3FD5"/>
    <w:rsid w:val="00BE405A"/>
    <w:rsid w:val="00BE640D"/>
    <w:rsid w:val="00BE6B62"/>
    <w:rsid w:val="00BE6F64"/>
    <w:rsid w:val="00BE780C"/>
    <w:rsid w:val="00BF3E1A"/>
    <w:rsid w:val="00BF4C05"/>
    <w:rsid w:val="00BF4CF1"/>
    <w:rsid w:val="00BF4E4C"/>
    <w:rsid w:val="00BF541E"/>
    <w:rsid w:val="00BF5C7E"/>
    <w:rsid w:val="00BF5F79"/>
    <w:rsid w:val="00BF6154"/>
    <w:rsid w:val="00C006C5"/>
    <w:rsid w:val="00C00896"/>
    <w:rsid w:val="00C01370"/>
    <w:rsid w:val="00C01486"/>
    <w:rsid w:val="00C01F8E"/>
    <w:rsid w:val="00C02100"/>
    <w:rsid w:val="00C0226C"/>
    <w:rsid w:val="00C037AC"/>
    <w:rsid w:val="00C0464C"/>
    <w:rsid w:val="00C06081"/>
    <w:rsid w:val="00C07CEB"/>
    <w:rsid w:val="00C07ECC"/>
    <w:rsid w:val="00C11D39"/>
    <w:rsid w:val="00C12461"/>
    <w:rsid w:val="00C130EF"/>
    <w:rsid w:val="00C1539E"/>
    <w:rsid w:val="00C1675C"/>
    <w:rsid w:val="00C24B41"/>
    <w:rsid w:val="00C2539D"/>
    <w:rsid w:val="00C256F9"/>
    <w:rsid w:val="00C25EA8"/>
    <w:rsid w:val="00C27FFB"/>
    <w:rsid w:val="00C300E4"/>
    <w:rsid w:val="00C3111C"/>
    <w:rsid w:val="00C3116D"/>
    <w:rsid w:val="00C313ED"/>
    <w:rsid w:val="00C31B2A"/>
    <w:rsid w:val="00C32F2B"/>
    <w:rsid w:val="00C35C35"/>
    <w:rsid w:val="00C35DA9"/>
    <w:rsid w:val="00C35F52"/>
    <w:rsid w:val="00C414A2"/>
    <w:rsid w:val="00C4200F"/>
    <w:rsid w:val="00C4261C"/>
    <w:rsid w:val="00C44448"/>
    <w:rsid w:val="00C4563D"/>
    <w:rsid w:val="00C45694"/>
    <w:rsid w:val="00C46242"/>
    <w:rsid w:val="00C475FE"/>
    <w:rsid w:val="00C507B5"/>
    <w:rsid w:val="00C515D8"/>
    <w:rsid w:val="00C534A8"/>
    <w:rsid w:val="00C53820"/>
    <w:rsid w:val="00C54377"/>
    <w:rsid w:val="00C551B5"/>
    <w:rsid w:val="00C55E04"/>
    <w:rsid w:val="00C56904"/>
    <w:rsid w:val="00C5755A"/>
    <w:rsid w:val="00C61D12"/>
    <w:rsid w:val="00C62D38"/>
    <w:rsid w:val="00C6334C"/>
    <w:rsid w:val="00C63B1D"/>
    <w:rsid w:val="00C64702"/>
    <w:rsid w:val="00C6507B"/>
    <w:rsid w:val="00C703B5"/>
    <w:rsid w:val="00C70A1B"/>
    <w:rsid w:val="00C71005"/>
    <w:rsid w:val="00C715DA"/>
    <w:rsid w:val="00C71F08"/>
    <w:rsid w:val="00C73C67"/>
    <w:rsid w:val="00C75086"/>
    <w:rsid w:val="00C75BCD"/>
    <w:rsid w:val="00C75EC5"/>
    <w:rsid w:val="00C765AD"/>
    <w:rsid w:val="00C77486"/>
    <w:rsid w:val="00C77950"/>
    <w:rsid w:val="00C80008"/>
    <w:rsid w:val="00C812C7"/>
    <w:rsid w:val="00C81786"/>
    <w:rsid w:val="00C857E7"/>
    <w:rsid w:val="00C8714C"/>
    <w:rsid w:val="00C877A7"/>
    <w:rsid w:val="00C90173"/>
    <w:rsid w:val="00C91820"/>
    <w:rsid w:val="00C9311F"/>
    <w:rsid w:val="00C9644E"/>
    <w:rsid w:val="00C96807"/>
    <w:rsid w:val="00CA1C39"/>
    <w:rsid w:val="00CA245B"/>
    <w:rsid w:val="00CA24E8"/>
    <w:rsid w:val="00CA3275"/>
    <w:rsid w:val="00CA4094"/>
    <w:rsid w:val="00CA4A7B"/>
    <w:rsid w:val="00CA4FA9"/>
    <w:rsid w:val="00CA51A7"/>
    <w:rsid w:val="00CA54E2"/>
    <w:rsid w:val="00CA5FE9"/>
    <w:rsid w:val="00CA6116"/>
    <w:rsid w:val="00CA6998"/>
    <w:rsid w:val="00CA717B"/>
    <w:rsid w:val="00CA752C"/>
    <w:rsid w:val="00CB0FE1"/>
    <w:rsid w:val="00CB13D8"/>
    <w:rsid w:val="00CB596F"/>
    <w:rsid w:val="00CB6174"/>
    <w:rsid w:val="00CB652A"/>
    <w:rsid w:val="00CB6FDB"/>
    <w:rsid w:val="00CB72EE"/>
    <w:rsid w:val="00CB778F"/>
    <w:rsid w:val="00CC07DE"/>
    <w:rsid w:val="00CC0BAC"/>
    <w:rsid w:val="00CC114B"/>
    <w:rsid w:val="00CC29F7"/>
    <w:rsid w:val="00CC385E"/>
    <w:rsid w:val="00CC483D"/>
    <w:rsid w:val="00CC4DBD"/>
    <w:rsid w:val="00CC7910"/>
    <w:rsid w:val="00CD043C"/>
    <w:rsid w:val="00CD13EC"/>
    <w:rsid w:val="00CD1A0C"/>
    <w:rsid w:val="00CD1D1B"/>
    <w:rsid w:val="00CD3820"/>
    <w:rsid w:val="00CD501E"/>
    <w:rsid w:val="00CD5390"/>
    <w:rsid w:val="00CD62E0"/>
    <w:rsid w:val="00CD718F"/>
    <w:rsid w:val="00CE0FA8"/>
    <w:rsid w:val="00CE1103"/>
    <w:rsid w:val="00CE321E"/>
    <w:rsid w:val="00CE40CD"/>
    <w:rsid w:val="00CE53A8"/>
    <w:rsid w:val="00CE5555"/>
    <w:rsid w:val="00CE734F"/>
    <w:rsid w:val="00CF008C"/>
    <w:rsid w:val="00CF0B4A"/>
    <w:rsid w:val="00CF1096"/>
    <w:rsid w:val="00CF1B44"/>
    <w:rsid w:val="00CF2FDD"/>
    <w:rsid w:val="00CF37CB"/>
    <w:rsid w:val="00CF3A03"/>
    <w:rsid w:val="00CF3FDD"/>
    <w:rsid w:val="00CF46DC"/>
    <w:rsid w:val="00CF64D7"/>
    <w:rsid w:val="00CF6E4E"/>
    <w:rsid w:val="00CF7DC3"/>
    <w:rsid w:val="00CF7F9C"/>
    <w:rsid w:val="00D001FA"/>
    <w:rsid w:val="00D0057D"/>
    <w:rsid w:val="00D041A5"/>
    <w:rsid w:val="00D04369"/>
    <w:rsid w:val="00D06570"/>
    <w:rsid w:val="00D06FDF"/>
    <w:rsid w:val="00D07BC9"/>
    <w:rsid w:val="00D10117"/>
    <w:rsid w:val="00D10174"/>
    <w:rsid w:val="00D1616B"/>
    <w:rsid w:val="00D17FB6"/>
    <w:rsid w:val="00D20012"/>
    <w:rsid w:val="00D20C73"/>
    <w:rsid w:val="00D218A0"/>
    <w:rsid w:val="00D2334B"/>
    <w:rsid w:val="00D23420"/>
    <w:rsid w:val="00D23B6C"/>
    <w:rsid w:val="00D240BF"/>
    <w:rsid w:val="00D268A5"/>
    <w:rsid w:val="00D2697B"/>
    <w:rsid w:val="00D27CE2"/>
    <w:rsid w:val="00D3096A"/>
    <w:rsid w:val="00D3156A"/>
    <w:rsid w:val="00D318B0"/>
    <w:rsid w:val="00D3194C"/>
    <w:rsid w:val="00D32541"/>
    <w:rsid w:val="00D33EEF"/>
    <w:rsid w:val="00D341D2"/>
    <w:rsid w:val="00D35CB2"/>
    <w:rsid w:val="00D36686"/>
    <w:rsid w:val="00D42FC1"/>
    <w:rsid w:val="00D438CB"/>
    <w:rsid w:val="00D45D68"/>
    <w:rsid w:val="00D5026E"/>
    <w:rsid w:val="00D504D4"/>
    <w:rsid w:val="00D510DD"/>
    <w:rsid w:val="00D52045"/>
    <w:rsid w:val="00D5466E"/>
    <w:rsid w:val="00D554D9"/>
    <w:rsid w:val="00D55A1B"/>
    <w:rsid w:val="00D56272"/>
    <w:rsid w:val="00D57E5C"/>
    <w:rsid w:val="00D60593"/>
    <w:rsid w:val="00D6059D"/>
    <w:rsid w:val="00D6122E"/>
    <w:rsid w:val="00D6195E"/>
    <w:rsid w:val="00D63878"/>
    <w:rsid w:val="00D643B5"/>
    <w:rsid w:val="00D65B6B"/>
    <w:rsid w:val="00D668C3"/>
    <w:rsid w:val="00D66DE4"/>
    <w:rsid w:val="00D66E2D"/>
    <w:rsid w:val="00D66F34"/>
    <w:rsid w:val="00D701E2"/>
    <w:rsid w:val="00D70573"/>
    <w:rsid w:val="00D70F4C"/>
    <w:rsid w:val="00D71911"/>
    <w:rsid w:val="00D720A3"/>
    <w:rsid w:val="00D72A8C"/>
    <w:rsid w:val="00D74291"/>
    <w:rsid w:val="00D752C8"/>
    <w:rsid w:val="00D75593"/>
    <w:rsid w:val="00D771E4"/>
    <w:rsid w:val="00D80103"/>
    <w:rsid w:val="00D80E9D"/>
    <w:rsid w:val="00D81F15"/>
    <w:rsid w:val="00D83BF7"/>
    <w:rsid w:val="00D87540"/>
    <w:rsid w:val="00D87629"/>
    <w:rsid w:val="00D9006A"/>
    <w:rsid w:val="00D9319F"/>
    <w:rsid w:val="00D93FF1"/>
    <w:rsid w:val="00D942D9"/>
    <w:rsid w:val="00D94D4C"/>
    <w:rsid w:val="00D97825"/>
    <w:rsid w:val="00DA0419"/>
    <w:rsid w:val="00DA2D75"/>
    <w:rsid w:val="00DA5622"/>
    <w:rsid w:val="00DA63BC"/>
    <w:rsid w:val="00DA6418"/>
    <w:rsid w:val="00DA6C21"/>
    <w:rsid w:val="00DB11DE"/>
    <w:rsid w:val="00DB1B56"/>
    <w:rsid w:val="00DB21D0"/>
    <w:rsid w:val="00DB3911"/>
    <w:rsid w:val="00DB412F"/>
    <w:rsid w:val="00DB45F4"/>
    <w:rsid w:val="00DB49F1"/>
    <w:rsid w:val="00DB4F47"/>
    <w:rsid w:val="00DB63F0"/>
    <w:rsid w:val="00DB7595"/>
    <w:rsid w:val="00DB78A8"/>
    <w:rsid w:val="00DB7D50"/>
    <w:rsid w:val="00DC00D9"/>
    <w:rsid w:val="00DC1F34"/>
    <w:rsid w:val="00DC1FEA"/>
    <w:rsid w:val="00DC2276"/>
    <w:rsid w:val="00DC2432"/>
    <w:rsid w:val="00DC5E22"/>
    <w:rsid w:val="00DC6D15"/>
    <w:rsid w:val="00DC7E08"/>
    <w:rsid w:val="00DD0F2E"/>
    <w:rsid w:val="00DD116B"/>
    <w:rsid w:val="00DD2770"/>
    <w:rsid w:val="00DD3786"/>
    <w:rsid w:val="00DD4668"/>
    <w:rsid w:val="00DD620A"/>
    <w:rsid w:val="00DD64EC"/>
    <w:rsid w:val="00DD7E72"/>
    <w:rsid w:val="00DE2AA6"/>
    <w:rsid w:val="00DE2B00"/>
    <w:rsid w:val="00DE2C71"/>
    <w:rsid w:val="00DE4204"/>
    <w:rsid w:val="00DE46B0"/>
    <w:rsid w:val="00DE59A4"/>
    <w:rsid w:val="00DE5B96"/>
    <w:rsid w:val="00DE6087"/>
    <w:rsid w:val="00DE6313"/>
    <w:rsid w:val="00DE6524"/>
    <w:rsid w:val="00DE6E9E"/>
    <w:rsid w:val="00DE7082"/>
    <w:rsid w:val="00DE7098"/>
    <w:rsid w:val="00DE7446"/>
    <w:rsid w:val="00DE7E59"/>
    <w:rsid w:val="00DF1472"/>
    <w:rsid w:val="00DF189C"/>
    <w:rsid w:val="00DF2107"/>
    <w:rsid w:val="00DF2695"/>
    <w:rsid w:val="00DF39E9"/>
    <w:rsid w:val="00DF4D3D"/>
    <w:rsid w:val="00DF4E08"/>
    <w:rsid w:val="00DF57CF"/>
    <w:rsid w:val="00DF5873"/>
    <w:rsid w:val="00E01DDA"/>
    <w:rsid w:val="00E034B7"/>
    <w:rsid w:val="00E035E2"/>
    <w:rsid w:val="00E04020"/>
    <w:rsid w:val="00E04783"/>
    <w:rsid w:val="00E109AE"/>
    <w:rsid w:val="00E119F7"/>
    <w:rsid w:val="00E1245D"/>
    <w:rsid w:val="00E140B5"/>
    <w:rsid w:val="00E15B29"/>
    <w:rsid w:val="00E212F9"/>
    <w:rsid w:val="00E21409"/>
    <w:rsid w:val="00E23272"/>
    <w:rsid w:val="00E23D3E"/>
    <w:rsid w:val="00E24736"/>
    <w:rsid w:val="00E262A6"/>
    <w:rsid w:val="00E26505"/>
    <w:rsid w:val="00E2666B"/>
    <w:rsid w:val="00E2705B"/>
    <w:rsid w:val="00E27BFE"/>
    <w:rsid w:val="00E320D7"/>
    <w:rsid w:val="00E32EDA"/>
    <w:rsid w:val="00E34091"/>
    <w:rsid w:val="00E347B4"/>
    <w:rsid w:val="00E3529F"/>
    <w:rsid w:val="00E354D8"/>
    <w:rsid w:val="00E36C82"/>
    <w:rsid w:val="00E36F4B"/>
    <w:rsid w:val="00E40A3D"/>
    <w:rsid w:val="00E4160C"/>
    <w:rsid w:val="00E4186B"/>
    <w:rsid w:val="00E451F9"/>
    <w:rsid w:val="00E50096"/>
    <w:rsid w:val="00E508F7"/>
    <w:rsid w:val="00E51D48"/>
    <w:rsid w:val="00E5235D"/>
    <w:rsid w:val="00E5376E"/>
    <w:rsid w:val="00E55B64"/>
    <w:rsid w:val="00E55FB5"/>
    <w:rsid w:val="00E56198"/>
    <w:rsid w:val="00E57126"/>
    <w:rsid w:val="00E57280"/>
    <w:rsid w:val="00E61030"/>
    <w:rsid w:val="00E61651"/>
    <w:rsid w:val="00E61CE6"/>
    <w:rsid w:val="00E622C8"/>
    <w:rsid w:val="00E62C56"/>
    <w:rsid w:val="00E62EF5"/>
    <w:rsid w:val="00E641A2"/>
    <w:rsid w:val="00E648CC"/>
    <w:rsid w:val="00E650E2"/>
    <w:rsid w:val="00E659E8"/>
    <w:rsid w:val="00E65C66"/>
    <w:rsid w:val="00E65F1A"/>
    <w:rsid w:val="00E66643"/>
    <w:rsid w:val="00E67AF2"/>
    <w:rsid w:val="00E71838"/>
    <w:rsid w:val="00E730EC"/>
    <w:rsid w:val="00E740B3"/>
    <w:rsid w:val="00E74718"/>
    <w:rsid w:val="00E74A2B"/>
    <w:rsid w:val="00E752B2"/>
    <w:rsid w:val="00E768F5"/>
    <w:rsid w:val="00E76B4B"/>
    <w:rsid w:val="00E77478"/>
    <w:rsid w:val="00E77615"/>
    <w:rsid w:val="00E7778B"/>
    <w:rsid w:val="00E77EF7"/>
    <w:rsid w:val="00E81FBA"/>
    <w:rsid w:val="00E826E6"/>
    <w:rsid w:val="00E83475"/>
    <w:rsid w:val="00E8414A"/>
    <w:rsid w:val="00E876A7"/>
    <w:rsid w:val="00E904F0"/>
    <w:rsid w:val="00E9055C"/>
    <w:rsid w:val="00E90F58"/>
    <w:rsid w:val="00E929CD"/>
    <w:rsid w:val="00E931D3"/>
    <w:rsid w:val="00E93633"/>
    <w:rsid w:val="00E945C0"/>
    <w:rsid w:val="00E957B3"/>
    <w:rsid w:val="00E95B36"/>
    <w:rsid w:val="00E973EF"/>
    <w:rsid w:val="00EA03D2"/>
    <w:rsid w:val="00EA2B23"/>
    <w:rsid w:val="00EA2B41"/>
    <w:rsid w:val="00EA36C8"/>
    <w:rsid w:val="00EA39C2"/>
    <w:rsid w:val="00EA413B"/>
    <w:rsid w:val="00EA41E8"/>
    <w:rsid w:val="00EA442D"/>
    <w:rsid w:val="00EA522F"/>
    <w:rsid w:val="00EA6EF7"/>
    <w:rsid w:val="00EA7729"/>
    <w:rsid w:val="00EB1805"/>
    <w:rsid w:val="00EB1E04"/>
    <w:rsid w:val="00EB2370"/>
    <w:rsid w:val="00EB256C"/>
    <w:rsid w:val="00EB2E4C"/>
    <w:rsid w:val="00EB36EE"/>
    <w:rsid w:val="00EB39D7"/>
    <w:rsid w:val="00EB6A4A"/>
    <w:rsid w:val="00EC01E1"/>
    <w:rsid w:val="00EC043D"/>
    <w:rsid w:val="00EC140A"/>
    <w:rsid w:val="00EC1BB1"/>
    <w:rsid w:val="00EC2252"/>
    <w:rsid w:val="00EC23AF"/>
    <w:rsid w:val="00EC33BF"/>
    <w:rsid w:val="00EC47F3"/>
    <w:rsid w:val="00EC4A4A"/>
    <w:rsid w:val="00EC6618"/>
    <w:rsid w:val="00ED2689"/>
    <w:rsid w:val="00ED34D7"/>
    <w:rsid w:val="00ED3570"/>
    <w:rsid w:val="00ED6480"/>
    <w:rsid w:val="00ED751B"/>
    <w:rsid w:val="00ED7786"/>
    <w:rsid w:val="00EE011B"/>
    <w:rsid w:val="00EE0A1D"/>
    <w:rsid w:val="00EE0E19"/>
    <w:rsid w:val="00EE0EC2"/>
    <w:rsid w:val="00EE11C1"/>
    <w:rsid w:val="00EE197B"/>
    <w:rsid w:val="00EE1B8E"/>
    <w:rsid w:val="00EE2338"/>
    <w:rsid w:val="00EE2400"/>
    <w:rsid w:val="00EE2614"/>
    <w:rsid w:val="00EE3189"/>
    <w:rsid w:val="00EE335A"/>
    <w:rsid w:val="00EE3AFD"/>
    <w:rsid w:val="00EE3B3C"/>
    <w:rsid w:val="00EE3EA6"/>
    <w:rsid w:val="00EE46B3"/>
    <w:rsid w:val="00EE69F4"/>
    <w:rsid w:val="00EF06A6"/>
    <w:rsid w:val="00EF1146"/>
    <w:rsid w:val="00EF140F"/>
    <w:rsid w:val="00EF39F2"/>
    <w:rsid w:val="00EF40CF"/>
    <w:rsid w:val="00EF62E5"/>
    <w:rsid w:val="00EF7A76"/>
    <w:rsid w:val="00EF7EC4"/>
    <w:rsid w:val="00F031AC"/>
    <w:rsid w:val="00F05CE7"/>
    <w:rsid w:val="00F062F9"/>
    <w:rsid w:val="00F06512"/>
    <w:rsid w:val="00F103FF"/>
    <w:rsid w:val="00F106B8"/>
    <w:rsid w:val="00F10A32"/>
    <w:rsid w:val="00F120B8"/>
    <w:rsid w:val="00F1217D"/>
    <w:rsid w:val="00F12D3F"/>
    <w:rsid w:val="00F12F96"/>
    <w:rsid w:val="00F1312C"/>
    <w:rsid w:val="00F13C0F"/>
    <w:rsid w:val="00F14A01"/>
    <w:rsid w:val="00F15777"/>
    <w:rsid w:val="00F1632B"/>
    <w:rsid w:val="00F16465"/>
    <w:rsid w:val="00F1777F"/>
    <w:rsid w:val="00F2116F"/>
    <w:rsid w:val="00F211B9"/>
    <w:rsid w:val="00F21D59"/>
    <w:rsid w:val="00F21DB8"/>
    <w:rsid w:val="00F23B01"/>
    <w:rsid w:val="00F23E17"/>
    <w:rsid w:val="00F242BB"/>
    <w:rsid w:val="00F273A5"/>
    <w:rsid w:val="00F30A93"/>
    <w:rsid w:val="00F3129D"/>
    <w:rsid w:val="00F317D9"/>
    <w:rsid w:val="00F31C11"/>
    <w:rsid w:val="00F332E0"/>
    <w:rsid w:val="00F35F6E"/>
    <w:rsid w:val="00F35FB4"/>
    <w:rsid w:val="00F36385"/>
    <w:rsid w:val="00F36564"/>
    <w:rsid w:val="00F365F0"/>
    <w:rsid w:val="00F37081"/>
    <w:rsid w:val="00F408C0"/>
    <w:rsid w:val="00F41684"/>
    <w:rsid w:val="00F42A91"/>
    <w:rsid w:val="00F42E3D"/>
    <w:rsid w:val="00F43346"/>
    <w:rsid w:val="00F4340E"/>
    <w:rsid w:val="00F43672"/>
    <w:rsid w:val="00F440B9"/>
    <w:rsid w:val="00F4520D"/>
    <w:rsid w:val="00F455FC"/>
    <w:rsid w:val="00F4649D"/>
    <w:rsid w:val="00F47130"/>
    <w:rsid w:val="00F4730D"/>
    <w:rsid w:val="00F4758E"/>
    <w:rsid w:val="00F47A92"/>
    <w:rsid w:val="00F50B79"/>
    <w:rsid w:val="00F517EC"/>
    <w:rsid w:val="00F52428"/>
    <w:rsid w:val="00F52DB3"/>
    <w:rsid w:val="00F55659"/>
    <w:rsid w:val="00F55BC4"/>
    <w:rsid w:val="00F55F3A"/>
    <w:rsid w:val="00F5654C"/>
    <w:rsid w:val="00F56B6B"/>
    <w:rsid w:val="00F60A10"/>
    <w:rsid w:val="00F616AF"/>
    <w:rsid w:val="00F6183C"/>
    <w:rsid w:val="00F621ED"/>
    <w:rsid w:val="00F62B7A"/>
    <w:rsid w:val="00F62C30"/>
    <w:rsid w:val="00F6411F"/>
    <w:rsid w:val="00F65D9E"/>
    <w:rsid w:val="00F664C0"/>
    <w:rsid w:val="00F66719"/>
    <w:rsid w:val="00F704DD"/>
    <w:rsid w:val="00F70873"/>
    <w:rsid w:val="00F710DD"/>
    <w:rsid w:val="00F71156"/>
    <w:rsid w:val="00F71E62"/>
    <w:rsid w:val="00F72070"/>
    <w:rsid w:val="00F7297F"/>
    <w:rsid w:val="00F72FF4"/>
    <w:rsid w:val="00F73DEE"/>
    <w:rsid w:val="00F7489C"/>
    <w:rsid w:val="00F76103"/>
    <w:rsid w:val="00F80E35"/>
    <w:rsid w:val="00F815AA"/>
    <w:rsid w:val="00F83472"/>
    <w:rsid w:val="00F836D6"/>
    <w:rsid w:val="00F839F1"/>
    <w:rsid w:val="00F84338"/>
    <w:rsid w:val="00F844A9"/>
    <w:rsid w:val="00F847BB"/>
    <w:rsid w:val="00F86A29"/>
    <w:rsid w:val="00F900DD"/>
    <w:rsid w:val="00F9071C"/>
    <w:rsid w:val="00F907F0"/>
    <w:rsid w:val="00F91130"/>
    <w:rsid w:val="00F91B0A"/>
    <w:rsid w:val="00F936F6"/>
    <w:rsid w:val="00F94241"/>
    <w:rsid w:val="00F9437C"/>
    <w:rsid w:val="00F94D37"/>
    <w:rsid w:val="00F963EC"/>
    <w:rsid w:val="00FA011D"/>
    <w:rsid w:val="00FA0719"/>
    <w:rsid w:val="00FA0B6D"/>
    <w:rsid w:val="00FA1AB7"/>
    <w:rsid w:val="00FA2C82"/>
    <w:rsid w:val="00FA5EB8"/>
    <w:rsid w:val="00FA6D63"/>
    <w:rsid w:val="00FA7B4D"/>
    <w:rsid w:val="00FA7C46"/>
    <w:rsid w:val="00FA7DF9"/>
    <w:rsid w:val="00FB0098"/>
    <w:rsid w:val="00FB041F"/>
    <w:rsid w:val="00FB1A2F"/>
    <w:rsid w:val="00FB47EA"/>
    <w:rsid w:val="00FB56B5"/>
    <w:rsid w:val="00FB60B7"/>
    <w:rsid w:val="00FC0946"/>
    <w:rsid w:val="00FC0A71"/>
    <w:rsid w:val="00FC104C"/>
    <w:rsid w:val="00FC161E"/>
    <w:rsid w:val="00FC1679"/>
    <w:rsid w:val="00FC658F"/>
    <w:rsid w:val="00FC69E8"/>
    <w:rsid w:val="00FC75AD"/>
    <w:rsid w:val="00FC782B"/>
    <w:rsid w:val="00FC7A3E"/>
    <w:rsid w:val="00FD07F0"/>
    <w:rsid w:val="00FD0B7B"/>
    <w:rsid w:val="00FD0F56"/>
    <w:rsid w:val="00FD143A"/>
    <w:rsid w:val="00FD1901"/>
    <w:rsid w:val="00FD195D"/>
    <w:rsid w:val="00FD1FB0"/>
    <w:rsid w:val="00FD2184"/>
    <w:rsid w:val="00FD4FEA"/>
    <w:rsid w:val="00FD56B0"/>
    <w:rsid w:val="00FD6711"/>
    <w:rsid w:val="00FE1339"/>
    <w:rsid w:val="00FE1934"/>
    <w:rsid w:val="00FE19BB"/>
    <w:rsid w:val="00FE53D4"/>
    <w:rsid w:val="00FE5657"/>
    <w:rsid w:val="00FE60BC"/>
    <w:rsid w:val="00FE6EEB"/>
    <w:rsid w:val="00FE7778"/>
    <w:rsid w:val="00FF03FF"/>
    <w:rsid w:val="00FF1EFA"/>
    <w:rsid w:val="00FF36EF"/>
    <w:rsid w:val="00FF3830"/>
    <w:rsid w:val="00FF6644"/>
    <w:rsid w:val="00FF7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45CA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kwd">
    <w:name w:val="kwd"/>
    <w:basedOn w:val="DefaultParagraphFont"/>
    <w:rsid w:val="00982321"/>
  </w:style>
  <w:style w:type="character" w:customStyle="1" w:styleId="pun">
    <w:name w:val="pun"/>
    <w:basedOn w:val="DefaultParagraphFont"/>
    <w:rsid w:val="00982321"/>
  </w:style>
  <w:style w:type="character" w:customStyle="1" w:styleId="str">
    <w:name w:val="str"/>
    <w:basedOn w:val="DefaultParagraphFont"/>
    <w:rsid w:val="00982321"/>
  </w:style>
  <w:style w:type="character" w:customStyle="1" w:styleId="pln">
    <w:name w:val="pln"/>
    <w:basedOn w:val="DefaultParagraphFont"/>
    <w:rsid w:val="00982321"/>
  </w:style>
  <w:style w:type="character" w:customStyle="1" w:styleId="lit">
    <w:name w:val="lit"/>
    <w:basedOn w:val="DefaultParagraphFont"/>
    <w:rsid w:val="00982321"/>
  </w:style>
  <w:style w:type="paragraph" w:styleId="ListParagraph">
    <w:name w:val="List Paragraph"/>
    <w:basedOn w:val="Normal"/>
    <w:uiPriority w:val="34"/>
    <w:qFormat/>
    <w:rsid w:val="00B2250C"/>
    <w:pPr>
      <w:ind w:left="720"/>
      <w:contextualSpacing/>
    </w:pPr>
    <w:rPr>
      <w:lang w:val="vi-VN" w:eastAsia="vi-VN"/>
    </w:rPr>
  </w:style>
  <w:style w:type="paragraph" w:styleId="HTMLPreformatted">
    <w:name w:val="HTML Preformatted"/>
    <w:basedOn w:val="Normal"/>
    <w:link w:val="HTMLPreformattedChar"/>
    <w:uiPriority w:val="99"/>
    <w:semiHidden/>
    <w:unhideWhenUsed/>
    <w:rsid w:val="00CC0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0BAC"/>
    <w:rPr>
      <w:rFonts w:ascii="Courier New" w:eastAsia="Times New Roman" w:hAnsi="Courier New" w:cs="Courier New"/>
      <w:sz w:val="20"/>
      <w:szCs w:val="20"/>
    </w:rPr>
  </w:style>
  <w:style w:type="character" w:styleId="HTMLCode">
    <w:name w:val="HTML Code"/>
    <w:basedOn w:val="DefaultParagraphFont"/>
    <w:uiPriority w:val="99"/>
    <w:semiHidden/>
    <w:unhideWhenUsed/>
    <w:rsid w:val="00CC0BAC"/>
    <w:rPr>
      <w:rFonts w:ascii="Courier New" w:eastAsia="Times New Roman" w:hAnsi="Courier New" w:cs="Courier New"/>
      <w:sz w:val="20"/>
      <w:szCs w:val="20"/>
    </w:rPr>
  </w:style>
  <w:style w:type="character" w:customStyle="1" w:styleId="apple-converted-space">
    <w:name w:val="apple-converted-space"/>
    <w:basedOn w:val="DefaultParagraphFont"/>
    <w:rsid w:val="004F6394"/>
  </w:style>
  <w:style w:type="character" w:customStyle="1" w:styleId="a-size-extra-large">
    <w:name w:val="a-size-extra-large"/>
    <w:basedOn w:val="DefaultParagraphFont"/>
    <w:rsid w:val="00E035E2"/>
  </w:style>
  <w:style w:type="character" w:customStyle="1" w:styleId="a-size-large">
    <w:name w:val="a-size-large"/>
    <w:basedOn w:val="DefaultParagraphFont"/>
    <w:rsid w:val="00E035E2"/>
  </w:style>
  <w:style w:type="character" w:customStyle="1" w:styleId="person-name">
    <w:name w:val="person-name"/>
    <w:basedOn w:val="DefaultParagraphFont"/>
    <w:rsid w:val="00682A1E"/>
  </w:style>
  <w:style w:type="character" w:customStyle="1" w:styleId="person-title">
    <w:name w:val="person-title"/>
    <w:basedOn w:val="DefaultParagraphFont"/>
    <w:rsid w:val="00682A1E"/>
  </w:style>
  <w:style w:type="character" w:styleId="PlaceholderText">
    <w:name w:val="Placeholder Text"/>
    <w:basedOn w:val="DefaultParagraphFont"/>
    <w:uiPriority w:val="99"/>
    <w:semiHidden/>
    <w:rsid w:val="00AF72EB"/>
    <w:rPr>
      <w:color w:val="808080"/>
    </w:rPr>
  </w:style>
  <w:style w:type="character" w:customStyle="1" w:styleId="a-declarative">
    <w:name w:val="a-declarative"/>
    <w:basedOn w:val="DefaultParagraphFont"/>
    <w:rsid w:val="008945F2"/>
  </w:style>
  <w:style w:type="paragraph" w:customStyle="1" w:styleId="rtejustify">
    <w:name w:val="rtejustify"/>
    <w:basedOn w:val="Normal"/>
    <w:rsid w:val="00A1312A"/>
    <w:pPr>
      <w:spacing w:before="100" w:beforeAutospacing="1" w:after="100" w:afterAutospacing="1"/>
    </w:pPr>
  </w:style>
  <w:style w:type="paragraph" w:customStyle="1" w:styleId="wp-caption-text">
    <w:name w:val="wp-caption-text"/>
    <w:basedOn w:val="Normal"/>
    <w:rsid w:val="005756F0"/>
    <w:pPr>
      <w:spacing w:before="100" w:beforeAutospacing="1" w:after="100" w:afterAutospacing="1"/>
    </w:pPr>
  </w:style>
  <w:style w:type="paragraph" w:customStyle="1" w:styleId="rtecenter">
    <w:name w:val="rtecenter"/>
    <w:basedOn w:val="Normal"/>
    <w:rsid w:val="009F781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kwd">
    <w:name w:val="kwd"/>
    <w:basedOn w:val="DefaultParagraphFont"/>
    <w:rsid w:val="00982321"/>
  </w:style>
  <w:style w:type="character" w:customStyle="1" w:styleId="pun">
    <w:name w:val="pun"/>
    <w:basedOn w:val="DefaultParagraphFont"/>
    <w:rsid w:val="00982321"/>
  </w:style>
  <w:style w:type="character" w:customStyle="1" w:styleId="str">
    <w:name w:val="str"/>
    <w:basedOn w:val="DefaultParagraphFont"/>
    <w:rsid w:val="00982321"/>
  </w:style>
  <w:style w:type="character" w:customStyle="1" w:styleId="pln">
    <w:name w:val="pln"/>
    <w:basedOn w:val="DefaultParagraphFont"/>
    <w:rsid w:val="00982321"/>
  </w:style>
  <w:style w:type="character" w:customStyle="1" w:styleId="lit">
    <w:name w:val="lit"/>
    <w:basedOn w:val="DefaultParagraphFont"/>
    <w:rsid w:val="00982321"/>
  </w:style>
  <w:style w:type="paragraph" w:styleId="ListParagraph">
    <w:name w:val="List Paragraph"/>
    <w:basedOn w:val="Normal"/>
    <w:uiPriority w:val="34"/>
    <w:qFormat/>
    <w:rsid w:val="00B2250C"/>
    <w:pPr>
      <w:ind w:left="720"/>
      <w:contextualSpacing/>
    </w:pPr>
    <w:rPr>
      <w:lang w:val="vi-VN" w:eastAsia="vi-VN"/>
    </w:rPr>
  </w:style>
  <w:style w:type="paragraph" w:styleId="HTMLPreformatted">
    <w:name w:val="HTML Preformatted"/>
    <w:basedOn w:val="Normal"/>
    <w:link w:val="HTMLPreformattedChar"/>
    <w:uiPriority w:val="99"/>
    <w:semiHidden/>
    <w:unhideWhenUsed/>
    <w:rsid w:val="00CC0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0BAC"/>
    <w:rPr>
      <w:rFonts w:ascii="Courier New" w:eastAsia="Times New Roman" w:hAnsi="Courier New" w:cs="Courier New"/>
      <w:sz w:val="20"/>
      <w:szCs w:val="20"/>
    </w:rPr>
  </w:style>
  <w:style w:type="character" w:styleId="HTMLCode">
    <w:name w:val="HTML Code"/>
    <w:basedOn w:val="DefaultParagraphFont"/>
    <w:uiPriority w:val="99"/>
    <w:semiHidden/>
    <w:unhideWhenUsed/>
    <w:rsid w:val="00CC0BAC"/>
    <w:rPr>
      <w:rFonts w:ascii="Courier New" w:eastAsia="Times New Roman" w:hAnsi="Courier New" w:cs="Courier New"/>
      <w:sz w:val="20"/>
      <w:szCs w:val="20"/>
    </w:rPr>
  </w:style>
  <w:style w:type="character" w:customStyle="1" w:styleId="apple-converted-space">
    <w:name w:val="apple-converted-space"/>
    <w:basedOn w:val="DefaultParagraphFont"/>
    <w:rsid w:val="004F6394"/>
  </w:style>
  <w:style w:type="character" w:customStyle="1" w:styleId="a-size-extra-large">
    <w:name w:val="a-size-extra-large"/>
    <w:basedOn w:val="DefaultParagraphFont"/>
    <w:rsid w:val="00E035E2"/>
  </w:style>
  <w:style w:type="character" w:customStyle="1" w:styleId="a-size-large">
    <w:name w:val="a-size-large"/>
    <w:basedOn w:val="DefaultParagraphFont"/>
    <w:rsid w:val="00E035E2"/>
  </w:style>
  <w:style w:type="character" w:customStyle="1" w:styleId="person-name">
    <w:name w:val="person-name"/>
    <w:basedOn w:val="DefaultParagraphFont"/>
    <w:rsid w:val="00682A1E"/>
  </w:style>
  <w:style w:type="character" w:customStyle="1" w:styleId="person-title">
    <w:name w:val="person-title"/>
    <w:basedOn w:val="DefaultParagraphFont"/>
    <w:rsid w:val="00682A1E"/>
  </w:style>
  <w:style w:type="character" w:styleId="PlaceholderText">
    <w:name w:val="Placeholder Text"/>
    <w:basedOn w:val="DefaultParagraphFont"/>
    <w:uiPriority w:val="99"/>
    <w:semiHidden/>
    <w:rsid w:val="00AF72EB"/>
    <w:rPr>
      <w:color w:val="808080"/>
    </w:rPr>
  </w:style>
  <w:style w:type="character" w:customStyle="1" w:styleId="a-declarative">
    <w:name w:val="a-declarative"/>
    <w:basedOn w:val="DefaultParagraphFont"/>
    <w:rsid w:val="008945F2"/>
  </w:style>
  <w:style w:type="paragraph" w:customStyle="1" w:styleId="rtejustify">
    <w:name w:val="rtejustify"/>
    <w:basedOn w:val="Normal"/>
    <w:rsid w:val="00A1312A"/>
    <w:pPr>
      <w:spacing w:before="100" w:beforeAutospacing="1" w:after="100" w:afterAutospacing="1"/>
    </w:pPr>
  </w:style>
  <w:style w:type="paragraph" w:customStyle="1" w:styleId="wp-caption-text">
    <w:name w:val="wp-caption-text"/>
    <w:basedOn w:val="Normal"/>
    <w:rsid w:val="005756F0"/>
    <w:pPr>
      <w:spacing w:before="100" w:beforeAutospacing="1" w:after="100" w:afterAutospacing="1"/>
    </w:pPr>
  </w:style>
  <w:style w:type="paragraph" w:customStyle="1" w:styleId="rtecenter">
    <w:name w:val="rtecenter"/>
    <w:basedOn w:val="Normal"/>
    <w:rsid w:val="009F781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796106">
      <w:bodyDiv w:val="1"/>
      <w:marLeft w:val="0"/>
      <w:marRight w:val="0"/>
      <w:marTop w:val="0"/>
      <w:marBottom w:val="0"/>
      <w:divBdr>
        <w:top w:val="none" w:sz="0" w:space="0" w:color="auto"/>
        <w:left w:val="none" w:sz="0" w:space="0" w:color="auto"/>
        <w:bottom w:val="none" w:sz="0" w:space="0" w:color="auto"/>
        <w:right w:val="none" w:sz="0" w:space="0" w:color="auto"/>
      </w:divBdr>
    </w:div>
    <w:div w:id="151991816">
      <w:bodyDiv w:val="1"/>
      <w:marLeft w:val="0"/>
      <w:marRight w:val="0"/>
      <w:marTop w:val="0"/>
      <w:marBottom w:val="0"/>
      <w:divBdr>
        <w:top w:val="none" w:sz="0" w:space="0" w:color="auto"/>
        <w:left w:val="none" w:sz="0" w:space="0" w:color="auto"/>
        <w:bottom w:val="none" w:sz="0" w:space="0" w:color="auto"/>
        <w:right w:val="none" w:sz="0" w:space="0" w:color="auto"/>
      </w:divBdr>
      <w:divsChild>
        <w:div w:id="136498445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489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280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86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693663">
          <w:blockQuote w:val="1"/>
          <w:marLeft w:val="720"/>
          <w:marRight w:val="720"/>
          <w:marTop w:val="100"/>
          <w:marBottom w:val="100"/>
          <w:divBdr>
            <w:top w:val="none" w:sz="0" w:space="0" w:color="auto"/>
            <w:left w:val="none" w:sz="0" w:space="0" w:color="auto"/>
            <w:bottom w:val="none" w:sz="0" w:space="0" w:color="auto"/>
            <w:right w:val="none" w:sz="0" w:space="0" w:color="auto"/>
          </w:divBdr>
        </w:div>
        <w:div w:id="34618981">
          <w:blockQuote w:val="1"/>
          <w:marLeft w:val="720"/>
          <w:marRight w:val="720"/>
          <w:marTop w:val="100"/>
          <w:marBottom w:val="100"/>
          <w:divBdr>
            <w:top w:val="none" w:sz="0" w:space="0" w:color="auto"/>
            <w:left w:val="none" w:sz="0" w:space="0" w:color="auto"/>
            <w:bottom w:val="none" w:sz="0" w:space="0" w:color="auto"/>
            <w:right w:val="none" w:sz="0" w:space="0" w:color="auto"/>
          </w:divBdr>
        </w:div>
        <w:div w:id="99105780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76771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52003585">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441364">
          <w:blockQuote w:val="1"/>
          <w:marLeft w:val="720"/>
          <w:marRight w:val="720"/>
          <w:marTop w:val="100"/>
          <w:marBottom w:val="100"/>
          <w:divBdr>
            <w:top w:val="none" w:sz="0" w:space="0" w:color="auto"/>
            <w:left w:val="none" w:sz="0" w:space="0" w:color="auto"/>
            <w:bottom w:val="none" w:sz="0" w:space="0" w:color="auto"/>
            <w:right w:val="none" w:sz="0" w:space="0" w:color="auto"/>
          </w:divBdr>
        </w:div>
        <w:div w:id="38846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4909">
      <w:bodyDiv w:val="1"/>
      <w:marLeft w:val="0"/>
      <w:marRight w:val="0"/>
      <w:marTop w:val="0"/>
      <w:marBottom w:val="0"/>
      <w:divBdr>
        <w:top w:val="none" w:sz="0" w:space="0" w:color="auto"/>
        <w:left w:val="none" w:sz="0" w:space="0" w:color="auto"/>
        <w:bottom w:val="none" w:sz="0" w:space="0" w:color="auto"/>
        <w:right w:val="none" w:sz="0" w:space="0" w:color="auto"/>
      </w:divBdr>
    </w:div>
    <w:div w:id="196889433">
      <w:bodyDiv w:val="1"/>
      <w:marLeft w:val="0"/>
      <w:marRight w:val="0"/>
      <w:marTop w:val="0"/>
      <w:marBottom w:val="0"/>
      <w:divBdr>
        <w:top w:val="none" w:sz="0" w:space="0" w:color="auto"/>
        <w:left w:val="none" w:sz="0" w:space="0" w:color="auto"/>
        <w:bottom w:val="none" w:sz="0" w:space="0" w:color="auto"/>
        <w:right w:val="none" w:sz="0" w:space="0" w:color="auto"/>
      </w:divBdr>
    </w:div>
    <w:div w:id="214044342">
      <w:bodyDiv w:val="1"/>
      <w:marLeft w:val="0"/>
      <w:marRight w:val="0"/>
      <w:marTop w:val="0"/>
      <w:marBottom w:val="0"/>
      <w:divBdr>
        <w:top w:val="none" w:sz="0" w:space="0" w:color="auto"/>
        <w:left w:val="none" w:sz="0" w:space="0" w:color="auto"/>
        <w:bottom w:val="none" w:sz="0" w:space="0" w:color="auto"/>
        <w:right w:val="none" w:sz="0" w:space="0" w:color="auto"/>
      </w:divBdr>
    </w:div>
    <w:div w:id="388186595">
      <w:bodyDiv w:val="1"/>
      <w:marLeft w:val="0"/>
      <w:marRight w:val="0"/>
      <w:marTop w:val="0"/>
      <w:marBottom w:val="0"/>
      <w:divBdr>
        <w:top w:val="none" w:sz="0" w:space="0" w:color="auto"/>
        <w:left w:val="none" w:sz="0" w:space="0" w:color="auto"/>
        <w:bottom w:val="none" w:sz="0" w:space="0" w:color="auto"/>
        <w:right w:val="none" w:sz="0" w:space="0" w:color="auto"/>
      </w:divBdr>
    </w:div>
    <w:div w:id="402408643">
      <w:bodyDiv w:val="1"/>
      <w:marLeft w:val="0"/>
      <w:marRight w:val="0"/>
      <w:marTop w:val="0"/>
      <w:marBottom w:val="0"/>
      <w:divBdr>
        <w:top w:val="none" w:sz="0" w:space="0" w:color="auto"/>
        <w:left w:val="none" w:sz="0" w:space="0" w:color="auto"/>
        <w:bottom w:val="none" w:sz="0" w:space="0" w:color="auto"/>
        <w:right w:val="none" w:sz="0" w:space="0" w:color="auto"/>
      </w:divBdr>
    </w:div>
    <w:div w:id="423300969">
      <w:bodyDiv w:val="1"/>
      <w:marLeft w:val="0"/>
      <w:marRight w:val="0"/>
      <w:marTop w:val="0"/>
      <w:marBottom w:val="0"/>
      <w:divBdr>
        <w:top w:val="none" w:sz="0" w:space="0" w:color="auto"/>
        <w:left w:val="none" w:sz="0" w:space="0" w:color="auto"/>
        <w:bottom w:val="none" w:sz="0" w:space="0" w:color="auto"/>
        <w:right w:val="none" w:sz="0" w:space="0" w:color="auto"/>
      </w:divBdr>
    </w:div>
    <w:div w:id="479008211">
      <w:bodyDiv w:val="1"/>
      <w:marLeft w:val="0"/>
      <w:marRight w:val="0"/>
      <w:marTop w:val="0"/>
      <w:marBottom w:val="0"/>
      <w:divBdr>
        <w:top w:val="none" w:sz="0" w:space="0" w:color="auto"/>
        <w:left w:val="none" w:sz="0" w:space="0" w:color="auto"/>
        <w:bottom w:val="none" w:sz="0" w:space="0" w:color="auto"/>
        <w:right w:val="none" w:sz="0" w:space="0" w:color="auto"/>
      </w:divBdr>
    </w:div>
    <w:div w:id="542593757">
      <w:bodyDiv w:val="1"/>
      <w:marLeft w:val="0"/>
      <w:marRight w:val="0"/>
      <w:marTop w:val="0"/>
      <w:marBottom w:val="0"/>
      <w:divBdr>
        <w:top w:val="none" w:sz="0" w:space="0" w:color="auto"/>
        <w:left w:val="none" w:sz="0" w:space="0" w:color="auto"/>
        <w:bottom w:val="none" w:sz="0" w:space="0" w:color="auto"/>
        <w:right w:val="none" w:sz="0" w:space="0" w:color="auto"/>
      </w:divBdr>
    </w:div>
    <w:div w:id="708533139">
      <w:bodyDiv w:val="1"/>
      <w:marLeft w:val="0"/>
      <w:marRight w:val="0"/>
      <w:marTop w:val="0"/>
      <w:marBottom w:val="0"/>
      <w:divBdr>
        <w:top w:val="none" w:sz="0" w:space="0" w:color="auto"/>
        <w:left w:val="none" w:sz="0" w:space="0" w:color="auto"/>
        <w:bottom w:val="none" w:sz="0" w:space="0" w:color="auto"/>
        <w:right w:val="none" w:sz="0" w:space="0" w:color="auto"/>
      </w:divBdr>
    </w:div>
    <w:div w:id="776683826">
      <w:bodyDiv w:val="1"/>
      <w:marLeft w:val="0"/>
      <w:marRight w:val="0"/>
      <w:marTop w:val="0"/>
      <w:marBottom w:val="0"/>
      <w:divBdr>
        <w:top w:val="none" w:sz="0" w:space="0" w:color="auto"/>
        <w:left w:val="none" w:sz="0" w:space="0" w:color="auto"/>
        <w:bottom w:val="none" w:sz="0" w:space="0" w:color="auto"/>
        <w:right w:val="none" w:sz="0" w:space="0" w:color="auto"/>
      </w:divBdr>
    </w:div>
    <w:div w:id="782655086">
      <w:bodyDiv w:val="1"/>
      <w:marLeft w:val="0"/>
      <w:marRight w:val="0"/>
      <w:marTop w:val="0"/>
      <w:marBottom w:val="0"/>
      <w:divBdr>
        <w:top w:val="none" w:sz="0" w:space="0" w:color="auto"/>
        <w:left w:val="none" w:sz="0" w:space="0" w:color="auto"/>
        <w:bottom w:val="none" w:sz="0" w:space="0" w:color="auto"/>
        <w:right w:val="none" w:sz="0" w:space="0" w:color="auto"/>
      </w:divBdr>
    </w:div>
    <w:div w:id="795180900">
      <w:bodyDiv w:val="1"/>
      <w:marLeft w:val="0"/>
      <w:marRight w:val="0"/>
      <w:marTop w:val="0"/>
      <w:marBottom w:val="0"/>
      <w:divBdr>
        <w:top w:val="none" w:sz="0" w:space="0" w:color="auto"/>
        <w:left w:val="none" w:sz="0" w:space="0" w:color="auto"/>
        <w:bottom w:val="none" w:sz="0" w:space="0" w:color="auto"/>
        <w:right w:val="none" w:sz="0" w:space="0" w:color="auto"/>
      </w:divBdr>
    </w:div>
    <w:div w:id="929392438">
      <w:bodyDiv w:val="1"/>
      <w:marLeft w:val="0"/>
      <w:marRight w:val="0"/>
      <w:marTop w:val="0"/>
      <w:marBottom w:val="0"/>
      <w:divBdr>
        <w:top w:val="none" w:sz="0" w:space="0" w:color="auto"/>
        <w:left w:val="none" w:sz="0" w:space="0" w:color="auto"/>
        <w:bottom w:val="none" w:sz="0" w:space="0" w:color="auto"/>
        <w:right w:val="none" w:sz="0" w:space="0" w:color="auto"/>
      </w:divBdr>
    </w:div>
    <w:div w:id="990865655">
      <w:bodyDiv w:val="1"/>
      <w:marLeft w:val="0"/>
      <w:marRight w:val="0"/>
      <w:marTop w:val="0"/>
      <w:marBottom w:val="0"/>
      <w:divBdr>
        <w:top w:val="none" w:sz="0" w:space="0" w:color="auto"/>
        <w:left w:val="none" w:sz="0" w:space="0" w:color="auto"/>
        <w:bottom w:val="none" w:sz="0" w:space="0" w:color="auto"/>
        <w:right w:val="none" w:sz="0" w:space="0" w:color="auto"/>
      </w:divBdr>
    </w:div>
    <w:div w:id="1069156428">
      <w:bodyDiv w:val="1"/>
      <w:marLeft w:val="0"/>
      <w:marRight w:val="0"/>
      <w:marTop w:val="0"/>
      <w:marBottom w:val="0"/>
      <w:divBdr>
        <w:top w:val="none" w:sz="0" w:space="0" w:color="auto"/>
        <w:left w:val="none" w:sz="0" w:space="0" w:color="auto"/>
        <w:bottom w:val="none" w:sz="0" w:space="0" w:color="auto"/>
        <w:right w:val="none" w:sz="0" w:space="0" w:color="auto"/>
      </w:divBdr>
    </w:div>
    <w:div w:id="1094743240">
      <w:bodyDiv w:val="1"/>
      <w:marLeft w:val="0"/>
      <w:marRight w:val="0"/>
      <w:marTop w:val="0"/>
      <w:marBottom w:val="0"/>
      <w:divBdr>
        <w:top w:val="none" w:sz="0" w:space="0" w:color="auto"/>
        <w:left w:val="none" w:sz="0" w:space="0" w:color="auto"/>
        <w:bottom w:val="none" w:sz="0" w:space="0" w:color="auto"/>
        <w:right w:val="none" w:sz="0" w:space="0" w:color="auto"/>
      </w:divBdr>
    </w:div>
    <w:div w:id="1229222111">
      <w:bodyDiv w:val="1"/>
      <w:marLeft w:val="0"/>
      <w:marRight w:val="0"/>
      <w:marTop w:val="0"/>
      <w:marBottom w:val="0"/>
      <w:divBdr>
        <w:top w:val="none" w:sz="0" w:space="0" w:color="auto"/>
        <w:left w:val="none" w:sz="0" w:space="0" w:color="auto"/>
        <w:bottom w:val="none" w:sz="0" w:space="0" w:color="auto"/>
        <w:right w:val="none" w:sz="0" w:space="0" w:color="auto"/>
      </w:divBdr>
    </w:div>
    <w:div w:id="1229997656">
      <w:bodyDiv w:val="1"/>
      <w:marLeft w:val="0"/>
      <w:marRight w:val="0"/>
      <w:marTop w:val="0"/>
      <w:marBottom w:val="0"/>
      <w:divBdr>
        <w:top w:val="none" w:sz="0" w:space="0" w:color="auto"/>
        <w:left w:val="none" w:sz="0" w:space="0" w:color="auto"/>
        <w:bottom w:val="none" w:sz="0" w:space="0" w:color="auto"/>
        <w:right w:val="none" w:sz="0" w:space="0" w:color="auto"/>
      </w:divBdr>
    </w:div>
    <w:div w:id="1245072491">
      <w:bodyDiv w:val="1"/>
      <w:marLeft w:val="0"/>
      <w:marRight w:val="0"/>
      <w:marTop w:val="0"/>
      <w:marBottom w:val="0"/>
      <w:divBdr>
        <w:top w:val="none" w:sz="0" w:space="0" w:color="auto"/>
        <w:left w:val="none" w:sz="0" w:space="0" w:color="auto"/>
        <w:bottom w:val="none" w:sz="0" w:space="0" w:color="auto"/>
        <w:right w:val="none" w:sz="0" w:space="0" w:color="auto"/>
      </w:divBdr>
      <w:divsChild>
        <w:div w:id="664554047">
          <w:marLeft w:val="0"/>
          <w:marRight w:val="0"/>
          <w:marTop w:val="240"/>
          <w:marBottom w:val="60"/>
          <w:divBdr>
            <w:top w:val="none" w:sz="0" w:space="0" w:color="auto"/>
            <w:left w:val="none" w:sz="0" w:space="0" w:color="auto"/>
            <w:bottom w:val="none" w:sz="0" w:space="0" w:color="auto"/>
            <w:right w:val="none" w:sz="0" w:space="0" w:color="auto"/>
          </w:divBdr>
        </w:div>
        <w:div w:id="1440636409">
          <w:marLeft w:val="0"/>
          <w:marRight w:val="0"/>
          <w:marTop w:val="240"/>
          <w:marBottom w:val="60"/>
          <w:divBdr>
            <w:top w:val="none" w:sz="0" w:space="0" w:color="auto"/>
            <w:left w:val="none" w:sz="0" w:space="0" w:color="auto"/>
            <w:bottom w:val="none" w:sz="0" w:space="0" w:color="auto"/>
            <w:right w:val="none" w:sz="0" w:space="0" w:color="auto"/>
          </w:divBdr>
        </w:div>
        <w:div w:id="642584818">
          <w:marLeft w:val="0"/>
          <w:marRight w:val="0"/>
          <w:marTop w:val="240"/>
          <w:marBottom w:val="60"/>
          <w:divBdr>
            <w:top w:val="none" w:sz="0" w:space="0" w:color="auto"/>
            <w:left w:val="none" w:sz="0" w:space="0" w:color="auto"/>
            <w:bottom w:val="none" w:sz="0" w:space="0" w:color="auto"/>
            <w:right w:val="none" w:sz="0" w:space="0" w:color="auto"/>
          </w:divBdr>
        </w:div>
        <w:div w:id="2037850539">
          <w:marLeft w:val="0"/>
          <w:marRight w:val="0"/>
          <w:marTop w:val="240"/>
          <w:marBottom w:val="60"/>
          <w:divBdr>
            <w:top w:val="none" w:sz="0" w:space="0" w:color="auto"/>
            <w:left w:val="none" w:sz="0" w:space="0" w:color="auto"/>
            <w:bottom w:val="none" w:sz="0" w:space="0" w:color="auto"/>
            <w:right w:val="none" w:sz="0" w:space="0" w:color="auto"/>
          </w:divBdr>
        </w:div>
        <w:div w:id="1671640006">
          <w:marLeft w:val="0"/>
          <w:marRight w:val="0"/>
          <w:marTop w:val="240"/>
          <w:marBottom w:val="60"/>
          <w:divBdr>
            <w:top w:val="none" w:sz="0" w:space="0" w:color="auto"/>
            <w:left w:val="none" w:sz="0" w:space="0" w:color="auto"/>
            <w:bottom w:val="none" w:sz="0" w:space="0" w:color="auto"/>
            <w:right w:val="none" w:sz="0" w:space="0" w:color="auto"/>
          </w:divBdr>
        </w:div>
      </w:divsChild>
    </w:div>
    <w:div w:id="1260992598">
      <w:bodyDiv w:val="1"/>
      <w:marLeft w:val="0"/>
      <w:marRight w:val="0"/>
      <w:marTop w:val="0"/>
      <w:marBottom w:val="0"/>
      <w:divBdr>
        <w:top w:val="none" w:sz="0" w:space="0" w:color="auto"/>
        <w:left w:val="none" w:sz="0" w:space="0" w:color="auto"/>
        <w:bottom w:val="none" w:sz="0" w:space="0" w:color="auto"/>
        <w:right w:val="none" w:sz="0" w:space="0" w:color="auto"/>
      </w:divBdr>
      <w:divsChild>
        <w:div w:id="1755785564">
          <w:marLeft w:val="0"/>
          <w:marRight w:val="0"/>
          <w:marTop w:val="72"/>
          <w:marBottom w:val="120"/>
          <w:divBdr>
            <w:top w:val="single" w:sz="2" w:space="4" w:color="F0F0F0"/>
            <w:left w:val="single" w:sz="2" w:space="2" w:color="F0F0F0"/>
            <w:bottom w:val="single" w:sz="2" w:space="8" w:color="F0F0F0"/>
            <w:right w:val="single" w:sz="2" w:space="2" w:color="F0F0F0"/>
          </w:divBdr>
        </w:div>
      </w:divsChild>
    </w:div>
    <w:div w:id="1328248516">
      <w:bodyDiv w:val="1"/>
      <w:marLeft w:val="0"/>
      <w:marRight w:val="0"/>
      <w:marTop w:val="0"/>
      <w:marBottom w:val="0"/>
      <w:divBdr>
        <w:top w:val="none" w:sz="0" w:space="0" w:color="auto"/>
        <w:left w:val="none" w:sz="0" w:space="0" w:color="auto"/>
        <w:bottom w:val="none" w:sz="0" w:space="0" w:color="auto"/>
        <w:right w:val="none" w:sz="0" w:space="0" w:color="auto"/>
      </w:divBdr>
    </w:div>
    <w:div w:id="1334186430">
      <w:bodyDiv w:val="1"/>
      <w:marLeft w:val="0"/>
      <w:marRight w:val="0"/>
      <w:marTop w:val="0"/>
      <w:marBottom w:val="0"/>
      <w:divBdr>
        <w:top w:val="none" w:sz="0" w:space="0" w:color="auto"/>
        <w:left w:val="none" w:sz="0" w:space="0" w:color="auto"/>
        <w:bottom w:val="none" w:sz="0" w:space="0" w:color="auto"/>
        <w:right w:val="none" w:sz="0" w:space="0" w:color="auto"/>
      </w:divBdr>
      <w:divsChild>
        <w:div w:id="1773551608">
          <w:marLeft w:val="0"/>
          <w:marRight w:val="0"/>
          <w:marTop w:val="120"/>
          <w:marBottom w:val="120"/>
          <w:divBdr>
            <w:top w:val="none" w:sz="0" w:space="0" w:color="auto"/>
            <w:left w:val="none" w:sz="0" w:space="0" w:color="auto"/>
            <w:bottom w:val="none" w:sz="0" w:space="0" w:color="auto"/>
            <w:right w:val="none" w:sz="0" w:space="0" w:color="auto"/>
          </w:divBdr>
        </w:div>
        <w:div w:id="1068111377">
          <w:marLeft w:val="0"/>
          <w:marRight w:val="0"/>
          <w:marTop w:val="120"/>
          <w:marBottom w:val="120"/>
          <w:divBdr>
            <w:top w:val="none" w:sz="0" w:space="0" w:color="auto"/>
            <w:left w:val="none" w:sz="0" w:space="0" w:color="auto"/>
            <w:bottom w:val="none" w:sz="0" w:space="0" w:color="auto"/>
            <w:right w:val="none" w:sz="0" w:space="0" w:color="auto"/>
          </w:divBdr>
        </w:div>
        <w:div w:id="1137452269">
          <w:marLeft w:val="0"/>
          <w:marRight w:val="0"/>
          <w:marTop w:val="120"/>
          <w:marBottom w:val="120"/>
          <w:divBdr>
            <w:top w:val="none" w:sz="0" w:space="0" w:color="auto"/>
            <w:left w:val="none" w:sz="0" w:space="0" w:color="auto"/>
            <w:bottom w:val="none" w:sz="0" w:space="0" w:color="auto"/>
            <w:right w:val="none" w:sz="0" w:space="0" w:color="auto"/>
          </w:divBdr>
        </w:div>
        <w:div w:id="1077675971">
          <w:marLeft w:val="0"/>
          <w:marRight w:val="0"/>
          <w:marTop w:val="120"/>
          <w:marBottom w:val="120"/>
          <w:divBdr>
            <w:top w:val="none" w:sz="0" w:space="0" w:color="auto"/>
            <w:left w:val="none" w:sz="0" w:space="0" w:color="auto"/>
            <w:bottom w:val="none" w:sz="0" w:space="0" w:color="auto"/>
            <w:right w:val="none" w:sz="0" w:space="0" w:color="auto"/>
          </w:divBdr>
        </w:div>
        <w:div w:id="1697802590">
          <w:marLeft w:val="0"/>
          <w:marRight w:val="0"/>
          <w:marTop w:val="120"/>
          <w:marBottom w:val="120"/>
          <w:divBdr>
            <w:top w:val="none" w:sz="0" w:space="0" w:color="auto"/>
            <w:left w:val="none" w:sz="0" w:space="0" w:color="auto"/>
            <w:bottom w:val="none" w:sz="0" w:space="0" w:color="auto"/>
            <w:right w:val="none" w:sz="0" w:space="0" w:color="auto"/>
          </w:divBdr>
        </w:div>
      </w:divsChild>
    </w:div>
    <w:div w:id="1370371078">
      <w:bodyDiv w:val="1"/>
      <w:marLeft w:val="0"/>
      <w:marRight w:val="0"/>
      <w:marTop w:val="0"/>
      <w:marBottom w:val="0"/>
      <w:divBdr>
        <w:top w:val="none" w:sz="0" w:space="0" w:color="auto"/>
        <w:left w:val="none" w:sz="0" w:space="0" w:color="auto"/>
        <w:bottom w:val="none" w:sz="0" w:space="0" w:color="auto"/>
        <w:right w:val="none" w:sz="0" w:space="0" w:color="auto"/>
      </w:divBdr>
    </w:div>
    <w:div w:id="1390032463">
      <w:bodyDiv w:val="1"/>
      <w:marLeft w:val="0"/>
      <w:marRight w:val="0"/>
      <w:marTop w:val="0"/>
      <w:marBottom w:val="0"/>
      <w:divBdr>
        <w:top w:val="none" w:sz="0" w:space="0" w:color="auto"/>
        <w:left w:val="none" w:sz="0" w:space="0" w:color="auto"/>
        <w:bottom w:val="none" w:sz="0" w:space="0" w:color="auto"/>
        <w:right w:val="none" w:sz="0" w:space="0" w:color="auto"/>
      </w:divBdr>
    </w:div>
    <w:div w:id="1502620096">
      <w:bodyDiv w:val="1"/>
      <w:marLeft w:val="0"/>
      <w:marRight w:val="0"/>
      <w:marTop w:val="0"/>
      <w:marBottom w:val="0"/>
      <w:divBdr>
        <w:top w:val="none" w:sz="0" w:space="0" w:color="auto"/>
        <w:left w:val="none" w:sz="0" w:space="0" w:color="auto"/>
        <w:bottom w:val="none" w:sz="0" w:space="0" w:color="auto"/>
        <w:right w:val="none" w:sz="0" w:space="0" w:color="auto"/>
      </w:divBdr>
      <w:divsChild>
        <w:div w:id="670522881">
          <w:marLeft w:val="0"/>
          <w:marRight w:val="0"/>
          <w:marTop w:val="0"/>
          <w:marBottom w:val="0"/>
          <w:divBdr>
            <w:top w:val="none" w:sz="0" w:space="0" w:color="auto"/>
            <w:left w:val="none" w:sz="0" w:space="0" w:color="auto"/>
            <w:bottom w:val="none" w:sz="0" w:space="0" w:color="auto"/>
            <w:right w:val="none" w:sz="0" w:space="0" w:color="auto"/>
          </w:divBdr>
        </w:div>
        <w:div w:id="687681942">
          <w:marLeft w:val="0"/>
          <w:marRight w:val="0"/>
          <w:marTop w:val="0"/>
          <w:marBottom w:val="0"/>
          <w:divBdr>
            <w:top w:val="none" w:sz="0" w:space="0" w:color="auto"/>
            <w:left w:val="none" w:sz="0" w:space="0" w:color="auto"/>
            <w:bottom w:val="none" w:sz="0" w:space="0" w:color="auto"/>
            <w:right w:val="none" w:sz="0" w:space="0" w:color="auto"/>
          </w:divBdr>
          <w:divsChild>
            <w:div w:id="2055081519">
              <w:marLeft w:val="0"/>
              <w:marRight w:val="0"/>
              <w:marTop w:val="0"/>
              <w:marBottom w:val="0"/>
              <w:divBdr>
                <w:top w:val="none" w:sz="0" w:space="0" w:color="auto"/>
                <w:left w:val="none" w:sz="0" w:space="0" w:color="auto"/>
                <w:bottom w:val="none" w:sz="0" w:space="0" w:color="auto"/>
                <w:right w:val="none" w:sz="0" w:space="0" w:color="auto"/>
              </w:divBdr>
            </w:div>
          </w:divsChild>
        </w:div>
        <w:div w:id="1780878179">
          <w:marLeft w:val="0"/>
          <w:marRight w:val="0"/>
          <w:marTop w:val="0"/>
          <w:marBottom w:val="0"/>
          <w:divBdr>
            <w:top w:val="none" w:sz="0" w:space="0" w:color="auto"/>
            <w:left w:val="none" w:sz="0" w:space="0" w:color="auto"/>
            <w:bottom w:val="none" w:sz="0" w:space="0" w:color="auto"/>
            <w:right w:val="none" w:sz="0" w:space="0" w:color="auto"/>
          </w:divBdr>
          <w:divsChild>
            <w:div w:id="156710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9435085">
      <w:bodyDiv w:val="1"/>
      <w:marLeft w:val="0"/>
      <w:marRight w:val="0"/>
      <w:marTop w:val="0"/>
      <w:marBottom w:val="0"/>
      <w:divBdr>
        <w:top w:val="none" w:sz="0" w:space="0" w:color="auto"/>
        <w:left w:val="none" w:sz="0" w:space="0" w:color="auto"/>
        <w:bottom w:val="none" w:sz="0" w:space="0" w:color="auto"/>
        <w:right w:val="none" w:sz="0" w:space="0" w:color="auto"/>
      </w:divBdr>
      <w:divsChild>
        <w:div w:id="10893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098714">
      <w:bodyDiv w:val="1"/>
      <w:marLeft w:val="0"/>
      <w:marRight w:val="0"/>
      <w:marTop w:val="0"/>
      <w:marBottom w:val="0"/>
      <w:divBdr>
        <w:top w:val="none" w:sz="0" w:space="0" w:color="auto"/>
        <w:left w:val="none" w:sz="0" w:space="0" w:color="auto"/>
        <w:bottom w:val="none" w:sz="0" w:space="0" w:color="auto"/>
        <w:right w:val="none" w:sz="0" w:space="0" w:color="auto"/>
      </w:divBdr>
      <w:divsChild>
        <w:div w:id="1283149055">
          <w:marLeft w:val="0"/>
          <w:marRight w:val="0"/>
          <w:marTop w:val="60"/>
          <w:marBottom w:val="60"/>
          <w:divBdr>
            <w:top w:val="none" w:sz="0" w:space="0" w:color="auto"/>
            <w:left w:val="none" w:sz="0" w:space="0" w:color="auto"/>
            <w:bottom w:val="none" w:sz="0" w:space="0" w:color="auto"/>
            <w:right w:val="none" w:sz="0" w:space="0" w:color="auto"/>
          </w:divBdr>
        </w:div>
      </w:divsChild>
    </w:div>
    <w:div w:id="1728721879">
      <w:bodyDiv w:val="1"/>
      <w:marLeft w:val="0"/>
      <w:marRight w:val="0"/>
      <w:marTop w:val="0"/>
      <w:marBottom w:val="0"/>
      <w:divBdr>
        <w:top w:val="none" w:sz="0" w:space="0" w:color="auto"/>
        <w:left w:val="none" w:sz="0" w:space="0" w:color="auto"/>
        <w:bottom w:val="none" w:sz="0" w:space="0" w:color="auto"/>
        <w:right w:val="none" w:sz="0" w:space="0" w:color="auto"/>
      </w:divBdr>
    </w:div>
    <w:div w:id="1757438042">
      <w:bodyDiv w:val="1"/>
      <w:marLeft w:val="0"/>
      <w:marRight w:val="0"/>
      <w:marTop w:val="0"/>
      <w:marBottom w:val="0"/>
      <w:divBdr>
        <w:top w:val="none" w:sz="0" w:space="0" w:color="auto"/>
        <w:left w:val="none" w:sz="0" w:space="0" w:color="auto"/>
        <w:bottom w:val="none" w:sz="0" w:space="0" w:color="auto"/>
        <w:right w:val="none" w:sz="0" w:space="0" w:color="auto"/>
      </w:divBdr>
    </w:div>
    <w:div w:id="1783574679">
      <w:bodyDiv w:val="1"/>
      <w:marLeft w:val="0"/>
      <w:marRight w:val="0"/>
      <w:marTop w:val="0"/>
      <w:marBottom w:val="0"/>
      <w:divBdr>
        <w:top w:val="none" w:sz="0" w:space="0" w:color="auto"/>
        <w:left w:val="none" w:sz="0" w:space="0" w:color="auto"/>
        <w:bottom w:val="none" w:sz="0" w:space="0" w:color="auto"/>
        <w:right w:val="none" w:sz="0" w:space="0" w:color="auto"/>
      </w:divBdr>
    </w:div>
    <w:div w:id="1840274220">
      <w:bodyDiv w:val="1"/>
      <w:marLeft w:val="0"/>
      <w:marRight w:val="0"/>
      <w:marTop w:val="0"/>
      <w:marBottom w:val="0"/>
      <w:divBdr>
        <w:top w:val="none" w:sz="0" w:space="0" w:color="auto"/>
        <w:left w:val="none" w:sz="0" w:space="0" w:color="auto"/>
        <w:bottom w:val="none" w:sz="0" w:space="0" w:color="auto"/>
        <w:right w:val="none" w:sz="0" w:space="0" w:color="auto"/>
      </w:divBdr>
    </w:div>
    <w:div w:id="1844662002">
      <w:bodyDiv w:val="1"/>
      <w:marLeft w:val="0"/>
      <w:marRight w:val="0"/>
      <w:marTop w:val="0"/>
      <w:marBottom w:val="0"/>
      <w:divBdr>
        <w:top w:val="none" w:sz="0" w:space="0" w:color="auto"/>
        <w:left w:val="none" w:sz="0" w:space="0" w:color="auto"/>
        <w:bottom w:val="none" w:sz="0" w:space="0" w:color="auto"/>
        <w:right w:val="none" w:sz="0" w:space="0" w:color="auto"/>
      </w:divBdr>
    </w:div>
    <w:div w:id="1847943480">
      <w:bodyDiv w:val="1"/>
      <w:marLeft w:val="0"/>
      <w:marRight w:val="0"/>
      <w:marTop w:val="0"/>
      <w:marBottom w:val="0"/>
      <w:divBdr>
        <w:top w:val="none" w:sz="0" w:space="0" w:color="auto"/>
        <w:left w:val="none" w:sz="0" w:space="0" w:color="auto"/>
        <w:bottom w:val="none" w:sz="0" w:space="0" w:color="auto"/>
        <w:right w:val="none" w:sz="0" w:space="0" w:color="auto"/>
      </w:divBdr>
    </w:div>
    <w:div w:id="1856336170">
      <w:bodyDiv w:val="1"/>
      <w:marLeft w:val="0"/>
      <w:marRight w:val="0"/>
      <w:marTop w:val="0"/>
      <w:marBottom w:val="0"/>
      <w:divBdr>
        <w:top w:val="none" w:sz="0" w:space="0" w:color="auto"/>
        <w:left w:val="none" w:sz="0" w:space="0" w:color="auto"/>
        <w:bottom w:val="none" w:sz="0" w:space="0" w:color="auto"/>
        <w:right w:val="none" w:sz="0" w:space="0" w:color="auto"/>
      </w:divBdr>
      <w:divsChild>
        <w:div w:id="1985429771">
          <w:marLeft w:val="0"/>
          <w:marRight w:val="0"/>
          <w:marTop w:val="60"/>
          <w:marBottom w:val="60"/>
          <w:divBdr>
            <w:top w:val="none" w:sz="0" w:space="0" w:color="auto"/>
            <w:left w:val="none" w:sz="0" w:space="0" w:color="auto"/>
            <w:bottom w:val="none" w:sz="0" w:space="0" w:color="auto"/>
            <w:right w:val="none" w:sz="0" w:space="0" w:color="auto"/>
          </w:divBdr>
        </w:div>
      </w:divsChild>
    </w:div>
    <w:div w:id="1899054273">
      <w:bodyDiv w:val="1"/>
      <w:marLeft w:val="0"/>
      <w:marRight w:val="0"/>
      <w:marTop w:val="0"/>
      <w:marBottom w:val="0"/>
      <w:divBdr>
        <w:top w:val="none" w:sz="0" w:space="0" w:color="auto"/>
        <w:left w:val="none" w:sz="0" w:space="0" w:color="auto"/>
        <w:bottom w:val="none" w:sz="0" w:space="0" w:color="auto"/>
        <w:right w:val="none" w:sz="0" w:space="0" w:color="auto"/>
      </w:divBdr>
    </w:div>
    <w:div w:id="1956785593">
      <w:bodyDiv w:val="1"/>
      <w:marLeft w:val="0"/>
      <w:marRight w:val="0"/>
      <w:marTop w:val="0"/>
      <w:marBottom w:val="0"/>
      <w:divBdr>
        <w:top w:val="none" w:sz="0" w:space="0" w:color="auto"/>
        <w:left w:val="none" w:sz="0" w:space="0" w:color="auto"/>
        <w:bottom w:val="none" w:sz="0" w:space="0" w:color="auto"/>
        <w:right w:val="none" w:sz="0" w:space="0" w:color="auto"/>
      </w:divBdr>
      <w:divsChild>
        <w:div w:id="2139299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7264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845148">
      <w:bodyDiv w:val="1"/>
      <w:marLeft w:val="0"/>
      <w:marRight w:val="0"/>
      <w:marTop w:val="0"/>
      <w:marBottom w:val="0"/>
      <w:divBdr>
        <w:top w:val="none" w:sz="0" w:space="0" w:color="auto"/>
        <w:left w:val="none" w:sz="0" w:space="0" w:color="auto"/>
        <w:bottom w:val="none" w:sz="0" w:space="0" w:color="auto"/>
        <w:right w:val="none" w:sz="0" w:space="0" w:color="auto"/>
      </w:divBdr>
    </w:div>
    <w:div w:id="2017266036">
      <w:bodyDiv w:val="1"/>
      <w:marLeft w:val="0"/>
      <w:marRight w:val="0"/>
      <w:marTop w:val="0"/>
      <w:marBottom w:val="0"/>
      <w:divBdr>
        <w:top w:val="none" w:sz="0" w:space="0" w:color="auto"/>
        <w:left w:val="none" w:sz="0" w:space="0" w:color="auto"/>
        <w:bottom w:val="none" w:sz="0" w:space="0" w:color="auto"/>
        <w:right w:val="none" w:sz="0" w:space="0" w:color="auto"/>
      </w:divBdr>
    </w:div>
    <w:div w:id="2020430399">
      <w:bodyDiv w:val="1"/>
      <w:marLeft w:val="0"/>
      <w:marRight w:val="0"/>
      <w:marTop w:val="0"/>
      <w:marBottom w:val="0"/>
      <w:divBdr>
        <w:top w:val="none" w:sz="0" w:space="0" w:color="auto"/>
        <w:left w:val="none" w:sz="0" w:space="0" w:color="auto"/>
        <w:bottom w:val="none" w:sz="0" w:space="0" w:color="auto"/>
        <w:right w:val="none" w:sz="0" w:space="0" w:color="auto"/>
      </w:divBdr>
      <w:divsChild>
        <w:div w:id="1750926493">
          <w:marLeft w:val="0"/>
          <w:marRight w:val="0"/>
          <w:marTop w:val="0"/>
          <w:marBottom w:val="330"/>
          <w:divBdr>
            <w:top w:val="none" w:sz="0" w:space="0" w:color="auto"/>
            <w:left w:val="none" w:sz="0" w:space="0" w:color="auto"/>
            <w:bottom w:val="none" w:sz="0" w:space="0" w:color="auto"/>
            <w:right w:val="none" w:sz="0" w:space="0" w:color="auto"/>
          </w:divBdr>
        </w:div>
        <w:div w:id="731536443">
          <w:marLeft w:val="0"/>
          <w:marRight w:val="0"/>
          <w:marTop w:val="0"/>
          <w:marBottom w:val="0"/>
          <w:divBdr>
            <w:top w:val="none" w:sz="0" w:space="0" w:color="auto"/>
            <w:left w:val="none" w:sz="0" w:space="0" w:color="auto"/>
            <w:bottom w:val="none" w:sz="0" w:space="0" w:color="auto"/>
            <w:right w:val="none" w:sz="0" w:space="0" w:color="auto"/>
          </w:divBdr>
        </w:div>
      </w:divsChild>
    </w:div>
    <w:div w:id="2048488402">
      <w:bodyDiv w:val="1"/>
      <w:marLeft w:val="0"/>
      <w:marRight w:val="0"/>
      <w:marTop w:val="0"/>
      <w:marBottom w:val="0"/>
      <w:divBdr>
        <w:top w:val="none" w:sz="0" w:space="0" w:color="auto"/>
        <w:left w:val="none" w:sz="0" w:space="0" w:color="auto"/>
        <w:bottom w:val="none" w:sz="0" w:space="0" w:color="auto"/>
        <w:right w:val="none" w:sz="0" w:space="0" w:color="auto"/>
      </w:divBdr>
      <w:divsChild>
        <w:div w:id="2002274629">
          <w:marLeft w:val="0"/>
          <w:marRight w:val="0"/>
          <w:marTop w:val="60"/>
          <w:marBottom w:val="60"/>
          <w:divBdr>
            <w:top w:val="none" w:sz="0" w:space="0" w:color="auto"/>
            <w:left w:val="none" w:sz="0" w:space="0" w:color="auto"/>
            <w:bottom w:val="none" w:sz="0" w:space="0" w:color="auto"/>
            <w:right w:val="none" w:sz="0" w:space="0" w:color="auto"/>
          </w:divBdr>
        </w:div>
      </w:divsChild>
    </w:div>
    <w:div w:id="214153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arduino.cc/en/Main/Softwar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k3.arduino.vn/img/2014/05/24/0/465_8121-1400927938-0--table.jpg" TargetMode="External"/><Relationship Id="rId20" Type="http://schemas.openxmlformats.org/officeDocument/2006/relationships/hyperlink" Target="http://www.microsoft.com/visualstudio/en-us/products/2010-editions/visual-cpp-expres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ourceforge.net/projects/opencvlibrary/" TargetMode="External"/><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E:\H&#7885;c\&#272;&#7891;&#193;n2\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97D28-3A8D-4384-BE2B-C0345099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2638</TotalTime>
  <Pages>47</Pages>
  <Words>5510</Words>
  <Characters>31409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LuanTran</dc:creator>
  <cp:lastModifiedBy>quan van</cp:lastModifiedBy>
  <cp:revision>2153</cp:revision>
  <dcterms:created xsi:type="dcterms:W3CDTF">2016-04-14T05:52:00Z</dcterms:created>
  <dcterms:modified xsi:type="dcterms:W3CDTF">2016-12-21T20:57:00Z</dcterms:modified>
</cp:coreProperties>
</file>